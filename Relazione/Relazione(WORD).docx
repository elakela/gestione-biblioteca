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EE49" w14:textId="52E43891" w:rsidR="001E59F3" w:rsidRDefault="00F06F0D" w:rsidP="000B3502">
      <w:pPr>
        <w:jc w:val="both"/>
      </w:pPr>
      <w:bookmarkStart w:id="0" w:name="_Hlk148814754"/>
      <w:bookmarkEnd w:id="0"/>
      <w:r w:rsidRPr="00F06F0D">
        <w:rPr>
          <w:noProof/>
          <w:sz w:val="56"/>
          <w:szCs w:val="72"/>
          <w:lang w:bidi="it-IT"/>
        </w:rPr>
        <w:drawing>
          <wp:anchor distT="0" distB="0" distL="114300" distR="114300" simplePos="0" relativeHeight="251658242" behindDoc="1" locked="0" layoutInCell="1" allowOverlap="1" wp14:anchorId="4ABD1A8E" wp14:editId="1B1FF51D">
            <wp:simplePos x="0" y="0"/>
            <wp:positionH relativeFrom="column">
              <wp:posOffset>-7620</wp:posOffset>
            </wp:positionH>
            <wp:positionV relativeFrom="page">
              <wp:posOffset>1367790</wp:posOffset>
            </wp:positionV>
            <wp:extent cx="6219825" cy="6369685"/>
            <wp:effectExtent l="0" t="0" r="9525"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12">
                      <a:extLst>
                        <a:ext uri="{837473B0-CC2E-450A-ABE3-18F120FF3D39}">
                          <a1611:picAttrSrcUrl xmlns:a1611="http://schemas.microsoft.com/office/drawing/2016/11/main" r:id="rId13"/>
                        </a:ext>
                      </a:extLst>
                    </a:blip>
                    <a:stretch>
                      <a:fillRect/>
                    </a:stretch>
                  </pic:blipFill>
                  <pic:spPr>
                    <a:xfrm>
                      <a:off x="0" y="0"/>
                      <a:ext cx="6219825" cy="6369685"/>
                    </a:xfrm>
                    <a:prstGeom prst="rect">
                      <a:avLst/>
                    </a:prstGeom>
                  </pic:spPr>
                </pic:pic>
              </a:graphicData>
            </a:graphic>
            <wp14:sizeRelH relativeFrom="margin">
              <wp14:pctWidth>0</wp14:pctWidth>
            </wp14:sizeRelH>
            <wp14:sizeRelV relativeFrom="margin">
              <wp14:pctHeight>0</wp14:pctHeight>
            </wp14:sizeRelV>
          </wp:anchor>
        </w:drawing>
      </w:r>
      <w:r w:rsidR="009163B5">
        <w:rPr>
          <w:noProof/>
          <w:lang w:bidi="it-IT"/>
        </w:rPr>
        <mc:AlternateContent>
          <mc:Choice Requires="wps">
            <w:drawing>
              <wp:anchor distT="0" distB="0" distL="114300" distR="114300" simplePos="0" relativeHeight="251658243" behindDoc="1" locked="0" layoutInCell="1" allowOverlap="1" wp14:anchorId="64B78D1B" wp14:editId="0E7CD08E">
                <wp:simplePos x="0" y="0"/>
                <wp:positionH relativeFrom="column">
                  <wp:posOffset>-729615</wp:posOffset>
                </wp:positionH>
                <wp:positionV relativeFrom="page">
                  <wp:posOffset>5968736</wp:posOffset>
                </wp:positionV>
                <wp:extent cx="4686935" cy="1570990"/>
                <wp:effectExtent l="0" t="0" r="0" b="0"/>
                <wp:wrapNone/>
                <wp:docPr id="4" name="Rettangolo con un angolo ritagliato 4" descr="rettangolo colorato"/>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378BA" id="Rettangolo: Angolo singolo ritagliato 4" o:spid="_x0000_s1026" alt="rettangolo colorato" style="position:absolute;margin-left:-57.45pt;margin-top:470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" path="m,l3935703,r751232,751232l4686935,1570990,,1570990,,xe" fillcolor="black [3215]" stroked="f">
                <v:path arrowok="t" o:connecttype="custom" o:connectlocs="0,0;3935703,0;4686935,751232;4686935,1570990;0,1570990;0,0" o:connectangles="0,0,0,0,0,0"/>
                <w10:wrap anchory="page"/>
              </v:shape>
            </w:pict>
          </mc:Fallback>
        </mc:AlternateContent>
      </w:r>
      <w:r w:rsidR="00A91D75">
        <w:rPr>
          <w:noProof/>
          <w:lang w:bidi="it-IT"/>
        </w:rPr>
        <mc:AlternateContent>
          <mc:Choice Requires="wps">
            <w:drawing>
              <wp:anchor distT="0" distB="0" distL="114300" distR="114300" simplePos="0" relativeHeight="251658241" behindDoc="1" locked="0" layoutInCell="1" allowOverlap="1" wp14:anchorId="41406125" wp14:editId="4175E0F6">
                <wp:simplePos x="0" y="0"/>
                <wp:positionH relativeFrom="column">
                  <wp:posOffset>-731520</wp:posOffset>
                </wp:positionH>
                <wp:positionV relativeFrom="page">
                  <wp:posOffset>631066</wp:posOffset>
                </wp:positionV>
                <wp:extent cx="5769610" cy="4159876"/>
                <wp:effectExtent l="0" t="0" r="2540" b="0"/>
                <wp:wrapNone/>
                <wp:docPr id="2" name="Rettangolo 2" descr="rettangolo colorato"/>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E83276" id="Rettangolo 2" o:spid="_x0000_s1026" alt="rettangolo colorato"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" fillcolor="#ddd [3204]" stroked="f" strokeweight="2pt">
                <w10:wrap anchory="page"/>
              </v:rect>
            </w:pict>
          </mc:Fallback>
        </mc:AlternateContent>
      </w:r>
      <w:r w:rsidR="00325502">
        <w:t xml:space="preserve"> </w: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79"/>
      </w:tblGrid>
      <w:tr w:rsidR="00A91D75" w14:paraId="14B4FEEF" w14:textId="77777777" w:rsidTr="009163B5">
        <w:trPr>
          <w:trHeight w:val="2150"/>
        </w:trPr>
        <w:tc>
          <w:tcPr>
            <w:tcW w:w="6379" w:type="dxa"/>
            <w:tcBorders>
              <w:top w:val="nil"/>
              <w:left w:val="nil"/>
              <w:bottom w:val="nil"/>
              <w:right w:val="nil"/>
            </w:tcBorders>
            <w:vAlign w:val="center"/>
          </w:tcPr>
          <w:p w14:paraId="010F9507" w14:textId="77777777" w:rsidR="00F06F0D" w:rsidRDefault="00F06F0D" w:rsidP="00F06F0D">
            <w:pPr>
              <w:pStyle w:val="Titolo"/>
              <w:framePr w:hSpace="0" w:wrap="auto" w:vAnchor="margin" w:xAlign="left" w:yAlign="inline"/>
              <w:rPr>
                <w:sz w:val="52"/>
                <w:szCs w:val="56"/>
              </w:rPr>
            </w:pPr>
          </w:p>
          <w:p w14:paraId="56C668F2" w14:textId="3F847FEA" w:rsidR="00A91D75" w:rsidRPr="001E59F3" w:rsidRDefault="00F06F0D" w:rsidP="00F06F0D">
            <w:pPr>
              <w:pStyle w:val="Titolo"/>
              <w:framePr w:hSpace="0" w:wrap="auto" w:vAnchor="margin" w:xAlign="left" w:yAlign="inline"/>
            </w:pPr>
            <w:r w:rsidRPr="00F06F0D">
              <w:rPr>
                <w:sz w:val="56"/>
                <w:szCs w:val="72"/>
              </w:rPr>
              <w:t>Gestione di una biblioteca</w:t>
            </w:r>
          </w:p>
        </w:tc>
      </w:tr>
    </w:tbl>
    <w:tbl>
      <w:tblPr>
        <w:tblpPr w:leftFromText="180" w:rightFromText="180" w:vertAnchor="text" w:tblpX="-80" w:tblpY="11853"/>
        <w:tblW w:w="9990" w:type="dxa"/>
        <w:tblBorders>
          <w:insideH w:val="single" w:sz="24" w:space="0" w:color="000000" w:themeColor="text1"/>
        </w:tblBorders>
        <w:tblCellMar>
          <w:left w:w="0" w:type="dxa"/>
          <w:right w:w="0" w:type="dxa"/>
        </w:tblCellMar>
        <w:tblLook w:val="0000" w:firstRow="0" w:lastRow="0" w:firstColumn="0" w:lastColumn="0" w:noHBand="0" w:noVBand="0"/>
      </w:tblPr>
      <w:tblGrid>
        <w:gridCol w:w="5880"/>
        <w:gridCol w:w="1881"/>
        <w:gridCol w:w="2229"/>
      </w:tblGrid>
      <w:tr w:rsidR="00A91D75" w14:paraId="2CD0E303" w14:textId="77777777" w:rsidTr="00C6323A">
        <w:trPr>
          <w:trHeight w:val="358"/>
        </w:trPr>
        <w:tc>
          <w:tcPr>
            <w:tcW w:w="3567" w:type="dxa"/>
          </w:tcPr>
          <w:p w14:paraId="7EA4CECB" w14:textId="77777777" w:rsidR="00A91D75" w:rsidRDefault="00A91D75" w:rsidP="00A91D75">
            <w:r>
              <w:rPr>
                <w:noProof/>
                <w:lang w:bidi="it-IT"/>
              </w:rPr>
              <mc:AlternateContent>
                <mc:Choice Requires="wps">
                  <w:drawing>
                    <wp:inline distT="0" distB="0" distL="0" distR="0" wp14:anchorId="3AEEAD6C" wp14:editId="29373CBF">
                      <wp:extent cx="3733800" cy="309093"/>
                      <wp:effectExtent l="0" t="0" r="0" b="15240"/>
                      <wp:docPr id="6" name="Casella di testo 6"/>
                      <wp:cNvGraphicFramePr/>
                      <a:graphic xmlns:a="http://schemas.openxmlformats.org/drawingml/2006/main">
                        <a:graphicData uri="http://schemas.microsoft.com/office/word/2010/wordprocessingShape">
                          <wps:wsp>
                            <wps:cNvSpPr txBox="1"/>
                            <wps:spPr>
                              <a:xfrm>
                                <a:off x="0" y="0"/>
                                <a:ext cx="3733800" cy="309093"/>
                              </a:xfrm>
                              <a:prstGeom prst="rect">
                                <a:avLst/>
                              </a:prstGeom>
                              <a:noFill/>
                              <a:ln w="6350">
                                <a:noFill/>
                              </a:ln>
                            </wps:spPr>
                            <wps:txbx>
                              <w:txbxContent>
                                <w:p w14:paraId="5EE41489" w14:textId="388924F4" w:rsidR="00A91D75" w:rsidRPr="00A91D75" w:rsidRDefault="00F06F0D" w:rsidP="00A91D75">
                                  <w:pPr>
                                    <w:pStyle w:val="Sottotitolo"/>
                                  </w:pPr>
                                  <w:r>
                                    <w:rPr>
                                      <w:lang w:bidi="it-IT"/>
                                    </w:rPr>
                                    <w:t>Progetto di basi di dati</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3AEEAD6C" id="_x0000_t202" coordsize="21600,21600" o:spt="202" path="m,l,21600r21600,l21600,xe">
                      <v:stroke joinstyle="miter"/>
                      <v:path gradientshapeok="t" o:connecttype="rect"/>
                    </v:shapetype>
                    <v:shape id="Casella di testo 6" o:spid="_x0000_s1026" type="#_x0000_t202" style="width:294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" filled="f" stroked="f" strokeweight=".5pt">
                      <v:textbox inset=",,,0">
                        <w:txbxContent>
                          <w:p w14:paraId="5EE41489" w14:textId="388924F4" w:rsidR="00A91D75" w:rsidRPr="00A91D75" w:rsidRDefault="00F06F0D" w:rsidP="00A91D75">
                            <w:pPr>
                              <w:pStyle w:val="Sottotitolo"/>
                            </w:pPr>
                            <w:r>
                              <w:rPr>
                                <w:lang w:bidi="it-IT"/>
                              </w:rPr>
                              <w:t>Progetto di basi di dati</w:t>
                            </w:r>
                          </w:p>
                        </w:txbxContent>
                      </v:textbox>
                      <w10:anchorlock/>
                    </v:shape>
                  </w:pict>
                </mc:Fallback>
              </mc:AlternateContent>
            </w:r>
          </w:p>
        </w:tc>
        <w:tc>
          <w:tcPr>
            <w:tcW w:w="2940" w:type="dxa"/>
            <w:vAlign w:val="bottom"/>
          </w:tcPr>
          <w:p w14:paraId="139E35E3" w14:textId="77777777" w:rsidR="00A91D75" w:rsidRDefault="00A91D75" w:rsidP="00A91D75"/>
        </w:tc>
        <w:tc>
          <w:tcPr>
            <w:tcW w:w="3483" w:type="dxa"/>
            <w:vAlign w:val="bottom"/>
          </w:tcPr>
          <w:p w14:paraId="37860DEC" w14:textId="77777777" w:rsidR="00A91D75" w:rsidRDefault="00A91D75" w:rsidP="00A91D75">
            <w:pPr>
              <w:jc w:val="right"/>
            </w:pPr>
          </w:p>
        </w:tc>
      </w:tr>
      <w:tr w:rsidR="00A91D75" w14:paraId="3BDB95EC" w14:textId="77777777" w:rsidTr="00C6323A">
        <w:trPr>
          <w:trHeight w:val="1197"/>
        </w:trPr>
        <w:tc>
          <w:tcPr>
            <w:tcW w:w="3567" w:type="dxa"/>
          </w:tcPr>
          <w:p w14:paraId="64A1C07B" w14:textId="77777777" w:rsidR="00A91D75" w:rsidRDefault="00A91D75" w:rsidP="00A91D75">
            <w:pPr>
              <w:rPr>
                <w:noProof/>
              </w:rPr>
            </w:pPr>
            <w:r>
              <w:rPr>
                <w:noProof/>
                <w:lang w:bidi="it-IT"/>
              </w:rPr>
              <mc:AlternateContent>
                <mc:Choice Requires="wps">
                  <w:drawing>
                    <wp:inline distT="0" distB="0" distL="0" distR="0" wp14:anchorId="505BD83B" wp14:editId="6E83358F">
                      <wp:extent cx="2552700" cy="857250"/>
                      <wp:effectExtent l="0" t="0" r="0" b="0"/>
                      <wp:docPr id="7" name="Casella di testo 7"/>
                      <wp:cNvGraphicFramePr/>
                      <a:graphic xmlns:a="http://schemas.openxmlformats.org/drawingml/2006/main">
                        <a:graphicData uri="http://schemas.microsoft.com/office/word/2010/wordprocessingShape">
                          <wps:wsp>
                            <wps:cNvSpPr txBox="1"/>
                            <wps:spPr>
                              <a:xfrm>
                                <a:off x="0" y="0"/>
                                <a:ext cx="2552700" cy="857250"/>
                              </a:xfrm>
                              <a:prstGeom prst="rect">
                                <a:avLst/>
                              </a:prstGeom>
                              <a:noFill/>
                              <a:ln w="6350">
                                <a:noFill/>
                              </a:ln>
                            </wps:spPr>
                            <wps:txbx>
                              <w:txbxContent>
                                <w:p w14:paraId="1C04B975" w14:textId="0A065AD4" w:rsidR="00A91D75" w:rsidRDefault="00D93C89" w:rsidP="00A91D75">
                                  <w:pPr>
                                    <w:rPr>
                                      <w:lang w:bidi="it-IT"/>
                                    </w:rPr>
                                  </w:pPr>
                                  <w:r>
                                    <w:rPr>
                                      <w:lang w:bidi="it-IT"/>
                                    </w:rPr>
                                    <w:t>K</w:t>
                                  </w:r>
                                  <w:r w:rsidR="005116A2">
                                    <w:rPr>
                                      <w:lang w:bidi="it-IT"/>
                                    </w:rPr>
                                    <w:t xml:space="preserve">ela </w:t>
                                  </w:r>
                                  <w:r w:rsidR="00F06F0D">
                                    <w:rPr>
                                      <w:lang w:bidi="it-IT"/>
                                    </w:rPr>
                                    <w:t>Riscica</w:t>
                                  </w:r>
                                </w:p>
                                <w:p w14:paraId="7E2A7055" w14:textId="50A7971D" w:rsidR="00F06F0D" w:rsidRPr="00A91D75" w:rsidRDefault="00F06F0D"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5BD83B" id="Casella di testo 7" o:spid="_x0000_s1027" type="#_x0000_t202" style="width:201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" filled="f" stroked="f" strokeweight=".5pt">
                      <v:textbox>
                        <w:txbxContent>
                          <w:p w14:paraId="1C04B975" w14:textId="0A065AD4" w:rsidR="00A91D75" w:rsidRDefault="00D93C89" w:rsidP="00A91D75">
                            <w:pPr>
                              <w:rPr>
                                <w:lang w:bidi="it-IT"/>
                              </w:rPr>
                            </w:pPr>
                            <w:r>
                              <w:rPr>
                                <w:lang w:bidi="it-IT"/>
                              </w:rPr>
                              <w:t>K</w:t>
                            </w:r>
                            <w:r w:rsidR="005116A2">
                              <w:rPr>
                                <w:lang w:bidi="it-IT"/>
                              </w:rPr>
                              <w:t xml:space="preserve">ela </w:t>
                            </w:r>
                            <w:r w:rsidR="00F06F0D">
                              <w:rPr>
                                <w:lang w:bidi="it-IT"/>
                              </w:rPr>
                              <w:t>Riscica</w:t>
                            </w:r>
                          </w:p>
                          <w:p w14:paraId="7E2A7055" w14:textId="50A7971D" w:rsidR="00F06F0D" w:rsidRPr="00A91D75" w:rsidRDefault="00F06F0D" w:rsidP="00A91D75"/>
                        </w:txbxContent>
                      </v:textbox>
                      <w10:anchorlock/>
                    </v:shape>
                  </w:pict>
                </mc:Fallback>
              </mc:AlternateContent>
            </w:r>
          </w:p>
        </w:tc>
        <w:tc>
          <w:tcPr>
            <w:tcW w:w="2940" w:type="dxa"/>
            <w:vAlign w:val="bottom"/>
          </w:tcPr>
          <w:p w14:paraId="2C621915" w14:textId="24BBA3F5" w:rsidR="00A91D75" w:rsidRDefault="00A91D75" w:rsidP="00A91D75">
            <w:pPr>
              <w:rPr>
                <w:noProof/>
              </w:rPr>
            </w:pPr>
          </w:p>
        </w:tc>
        <w:tc>
          <w:tcPr>
            <w:tcW w:w="3483" w:type="dxa"/>
            <w:vAlign w:val="bottom"/>
          </w:tcPr>
          <w:p w14:paraId="4A6911C5" w14:textId="30D72C24" w:rsidR="00A91D75" w:rsidRPr="00D967AC" w:rsidRDefault="00A91D75" w:rsidP="00A91D75">
            <w:pPr>
              <w:jc w:val="right"/>
              <w:rPr>
                <w:noProof/>
              </w:rPr>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14:paraId="72135307" w14:textId="77777777" w:rsidR="00E523C3" w:rsidRDefault="00CB27A1" w:rsidP="00E523C3">
          <w:pPr>
            <w:pStyle w:val="Titolosommario"/>
            <w:rPr>
              <w:lang w:bidi="it-IT"/>
            </w:rPr>
          </w:pPr>
          <w:r>
            <w:rPr>
              <w:noProof/>
              <w:lang w:bidi="it-IT"/>
            </w:rPr>
            <mc:AlternateContent>
              <mc:Choice Requires="wps">
                <w:drawing>
                  <wp:anchor distT="0" distB="0" distL="114300" distR="114300" simplePos="0" relativeHeight="251658240" behindDoc="1" locked="0" layoutInCell="1" allowOverlap="1" wp14:anchorId="3AC80FDF" wp14:editId="00AFADB5">
                    <wp:simplePos x="0" y="0"/>
                    <wp:positionH relativeFrom="column">
                      <wp:posOffset>-851263</wp:posOffset>
                    </wp:positionH>
                    <wp:positionV relativeFrom="page">
                      <wp:posOffset>-391886</wp:posOffset>
                    </wp:positionV>
                    <wp:extent cx="7923621" cy="11078936"/>
                    <wp:effectExtent l="0" t="0" r="1270" b="8255"/>
                    <wp:wrapNone/>
                    <wp:docPr id="31" name="Rettangolo 31" descr="sfondo colorato della pagina dei contenuti"/>
                    <wp:cNvGraphicFramePr/>
                    <a:graphic xmlns:a="http://schemas.openxmlformats.org/drawingml/2006/main">
                      <a:graphicData uri="http://schemas.microsoft.com/office/word/2010/wordprocessingShape">
                        <wps:wsp>
                          <wps:cNvSpPr/>
                          <wps:spPr>
                            <a:xfrm>
                              <a:off x="0" y="0"/>
                              <a:ext cx="7923621" cy="1107893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C55AB0" w14:textId="1F8A837C" w:rsidR="00A24691" w:rsidRDefault="00A24691" w:rsidP="00A24691">
                                <w:pPr>
                                  <w:jc w:val="center"/>
                                </w:pPr>
                              </w:p>
                              <w:p w14:paraId="52BB810F" w14:textId="77777777" w:rsidR="00746E18" w:rsidRDefault="00746E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80FDF" id="Rettangolo 31" o:spid="_x0000_s1028" alt="sfondo colorato della pagina dei contenuti" style="position:absolute;margin-left:-67.05pt;margin-top:-30.85pt;width:623.9pt;height:87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" fillcolor="#ddd [3204]" stroked="f" strokeweight="2pt">
                    <v:textbox>
                      <w:txbxContent>
                        <w:p w14:paraId="1AC55AB0" w14:textId="1F8A837C" w:rsidR="00A24691" w:rsidRDefault="00A24691" w:rsidP="00A24691">
                          <w:pPr>
                            <w:jc w:val="center"/>
                          </w:pPr>
                        </w:p>
                        <w:p w14:paraId="52BB810F" w14:textId="77777777" w:rsidR="00746E18" w:rsidRDefault="00746E18"/>
                      </w:txbxContent>
                    </v:textbox>
                    <w10:wrap anchory="page"/>
                  </v:rect>
                </w:pict>
              </mc:Fallback>
            </mc:AlternateContent>
          </w:r>
          <w:r w:rsidR="00D476F7">
            <w:rPr>
              <w:lang w:bidi="it-IT"/>
            </w:rPr>
            <w:t>SOMMARIO</w:t>
          </w:r>
        </w:p>
        <w:p w14:paraId="07154BC7" w14:textId="5788EDBC" w:rsidR="00B91F1B" w:rsidRPr="006E4766" w:rsidRDefault="0004797D" w:rsidP="00B91F1B">
          <w:pPr>
            <w:rPr>
              <w:rFonts w:ascii="Bell MT" w:hAnsi="Bell MT"/>
              <w:lang w:bidi="it-IT"/>
            </w:rPr>
          </w:pPr>
          <w:r>
            <w:rPr>
              <w:rFonts w:ascii="Bell MT" w:hAnsi="Bell MT"/>
              <w:lang w:bidi="it-IT"/>
            </w:rPr>
            <w:t>INTRODUZIONE</w:t>
          </w:r>
          <w:r w:rsidR="005912CB" w:rsidRPr="006E4766">
            <w:rPr>
              <w:rFonts w:ascii="Bell MT" w:hAnsi="Bell MT"/>
              <w:u w:val="dotDotDash"/>
              <w:lang w:bidi="it-IT"/>
            </w:rPr>
            <w:t xml:space="preserve"> </w:t>
          </w:r>
          <w:r>
            <w:rPr>
              <w:rFonts w:ascii="Bell MT" w:hAnsi="Bell MT"/>
              <w:u w:val="dotDotDash"/>
              <w:lang w:bidi="it-IT"/>
            </w:rPr>
            <w:t xml:space="preserve">   </w:t>
          </w:r>
          <w:r w:rsidR="005912CB" w:rsidRPr="006E4766">
            <w:rPr>
              <w:rFonts w:ascii="Bell MT" w:hAnsi="Bell MT"/>
              <w:u w:val="dotDotDash"/>
              <w:lang w:bidi="it-IT"/>
            </w:rPr>
            <w:t xml:space="preserve">                                                                                                               </w:t>
          </w:r>
          <w:r w:rsidR="003F4946" w:rsidRPr="006E4766">
            <w:rPr>
              <w:rFonts w:ascii="Bell MT" w:hAnsi="Bell MT"/>
              <w:u w:val="dotDotDash"/>
              <w:lang w:bidi="it-IT"/>
            </w:rPr>
            <w:t xml:space="preserve">    </w:t>
          </w:r>
          <w:r w:rsidR="00CA1D7A">
            <w:rPr>
              <w:rFonts w:ascii="Bell MT" w:hAnsi="Bell MT"/>
              <w:u w:val="dotDotDash"/>
              <w:lang w:bidi="it-IT"/>
            </w:rPr>
            <w:t xml:space="preserve">      </w:t>
          </w:r>
          <w:r w:rsidR="003F4946" w:rsidRPr="00CA1D7A">
            <w:rPr>
              <w:rFonts w:ascii="Bell MT" w:hAnsi="Bell MT"/>
              <w:lang w:bidi="it-IT"/>
            </w:rPr>
            <w:t xml:space="preserve"> </w:t>
          </w:r>
          <w:r w:rsidR="00727389" w:rsidRPr="00CA1D7A">
            <w:rPr>
              <w:rFonts w:ascii="Bell MT" w:hAnsi="Bell MT"/>
              <w:lang w:bidi="it-IT"/>
            </w:rPr>
            <w:t>3</w:t>
          </w:r>
          <w:r w:rsidR="001611F5" w:rsidRPr="006E4766">
            <w:rPr>
              <w:rFonts w:ascii="Bell MT" w:hAnsi="Bell MT"/>
              <w:lang w:bidi="it-IT"/>
            </w:rPr>
            <w:t xml:space="preserve"> </w:t>
          </w:r>
        </w:p>
        <w:p w14:paraId="6A651AA4" w14:textId="366BACAE" w:rsidR="00D83326" w:rsidRPr="00FA3EF2" w:rsidRDefault="00E523C3">
          <w:pPr>
            <w:pStyle w:val="Sommario1"/>
            <w:rPr>
              <w:rFonts w:ascii="Bell MT" w:eastAsiaTheme="minorEastAsia" w:hAnsi="Bell MT"/>
              <w:color w:val="auto"/>
              <w:kern w:val="0"/>
              <w:sz w:val="22"/>
              <w:szCs w:val="22"/>
              <w:lang w:eastAsia="it-IT"/>
            </w:rPr>
          </w:pPr>
          <w:r w:rsidRPr="00FA3EF2">
            <w:rPr>
              <w:rFonts w:ascii="Bell MT" w:hAnsi="Bell MT"/>
              <w:lang w:bidi="it-IT"/>
            </w:rPr>
            <w:fldChar w:fldCharType="begin"/>
          </w:r>
          <w:r w:rsidRPr="00FA3EF2">
            <w:rPr>
              <w:rFonts w:ascii="Bell MT" w:hAnsi="Bell MT"/>
              <w:lang w:bidi="it-IT"/>
            </w:rPr>
            <w:instrText xml:space="preserve"> TOC \o "1-3" \h \z \u </w:instrText>
          </w:r>
          <w:r w:rsidRPr="00FA3EF2">
            <w:rPr>
              <w:rFonts w:ascii="Bell MT" w:hAnsi="Bell MT"/>
              <w:lang w:bidi="it-IT"/>
            </w:rPr>
            <w:fldChar w:fldCharType="separate"/>
          </w:r>
          <w:hyperlink w:anchor="_Toc12609310" w:history="1">
            <w:r w:rsidR="00003048" w:rsidRPr="00FA3EF2">
              <w:rPr>
                <w:rFonts w:ascii="Bell MT" w:hAnsi="Bell MT"/>
                <w:webHidden/>
              </w:rPr>
              <w:t>DESCRIZIONE E SPECIFICHE SUI DATI</w:t>
            </w:r>
          </w:hyperlink>
          <w:r w:rsidR="005912CB" w:rsidRPr="00FA3EF2">
            <w:rPr>
              <w:rFonts w:ascii="Bell MT" w:hAnsi="Bell MT"/>
            </w:rPr>
            <w:t xml:space="preserve"> </w:t>
          </w:r>
          <w:r w:rsidR="005912CB" w:rsidRPr="00FA3EF2">
            <w:rPr>
              <w:rFonts w:ascii="Bell MT" w:hAnsi="Bell MT"/>
              <w:u w:val="dotDotDash"/>
            </w:rPr>
            <w:t xml:space="preserve">                                                                          </w:t>
          </w:r>
          <w:r w:rsidR="003F4946" w:rsidRPr="00FA3EF2">
            <w:rPr>
              <w:rFonts w:ascii="Bell MT" w:hAnsi="Bell MT"/>
              <w:u w:val="dotDotDash"/>
            </w:rPr>
            <w:t xml:space="preserve">       </w:t>
          </w:r>
          <w:r w:rsidR="005912CB" w:rsidRPr="00FA3EF2">
            <w:rPr>
              <w:rFonts w:ascii="Bell MT" w:hAnsi="Bell MT"/>
              <w:u w:val="dotDotDash"/>
            </w:rPr>
            <w:t xml:space="preserve"> </w:t>
          </w:r>
          <w:r w:rsidR="006E4766" w:rsidRPr="00FA3EF2">
            <w:rPr>
              <w:rFonts w:ascii="Bell MT" w:hAnsi="Bell MT"/>
              <w:u w:val="single"/>
            </w:rPr>
            <w:t xml:space="preserve"> </w:t>
          </w:r>
          <w:r w:rsidR="003D5D67" w:rsidRPr="00FA3EF2">
            <w:rPr>
              <w:rFonts w:ascii="Bell MT" w:hAnsi="Bell MT"/>
            </w:rPr>
            <w:t>4</w:t>
          </w:r>
        </w:p>
        <w:p w14:paraId="43BC0362" w14:textId="189DC15D" w:rsidR="00D83326" w:rsidRPr="00FA3EF2" w:rsidRDefault="00000000" w:rsidP="00010ACF">
          <w:pPr>
            <w:pStyle w:val="Sommario2"/>
            <w:tabs>
              <w:tab w:val="right" w:leader="underscore" w:pos="9592"/>
            </w:tabs>
            <w:ind w:left="0"/>
            <w:rPr>
              <w:rFonts w:ascii="Bell MT" w:eastAsiaTheme="minorEastAsia" w:hAnsi="Bell MT"/>
              <w:noProof/>
              <w:color w:val="auto"/>
              <w:sz w:val="22"/>
              <w:szCs w:val="22"/>
              <w:lang w:eastAsia="it-IT"/>
            </w:rPr>
          </w:pPr>
          <w:hyperlink w:anchor="_Toc12609311" w:history="1">
            <w:r w:rsidR="00003048" w:rsidRPr="00FA3EF2">
              <w:rPr>
                <w:rFonts w:ascii="Bell MT" w:hAnsi="Bell MT"/>
                <w:noProof/>
                <w:webHidden/>
              </w:rPr>
              <w:t>GLOSSARIO DEI TERMINI</w:t>
            </w:r>
            <w:r w:rsidR="000A5058" w:rsidRPr="00FA3EF2">
              <w:rPr>
                <w:rFonts w:ascii="Bell MT" w:hAnsi="Bell MT"/>
                <w:noProof/>
                <w:webHidden/>
              </w:rPr>
              <w:t xml:space="preserve"> </w:t>
            </w:r>
            <w:r w:rsidR="000A5058" w:rsidRPr="00FA3EF2">
              <w:rPr>
                <w:rFonts w:ascii="Bell MT" w:hAnsi="Bell MT"/>
                <w:noProof/>
                <w:webHidden/>
                <w:u w:val="dotDotDash"/>
              </w:rPr>
              <w:t xml:space="preserve">                                                                                                  </w:t>
            </w:r>
            <w:r w:rsidR="003F4946" w:rsidRPr="00FA3EF2">
              <w:rPr>
                <w:rFonts w:ascii="Bell MT" w:hAnsi="Bell MT"/>
                <w:noProof/>
                <w:webHidden/>
                <w:u w:val="dotDotDash"/>
              </w:rPr>
              <w:t xml:space="preserve">      </w:t>
            </w:r>
            <w:r w:rsidR="006E4766" w:rsidRPr="00FA3EF2">
              <w:rPr>
                <w:rFonts w:ascii="Bell MT" w:hAnsi="Bell MT"/>
                <w:noProof/>
                <w:webHidden/>
                <w:u w:val="dotDotDash"/>
              </w:rPr>
              <w:t xml:space="preserve"> </w:t>
            </w:r>
            <w:r w:rsidR="003F4946" w:rsidRPr="00FA3EF2">
              <w:rPr>
                <w:rFonts w:ascii="Bell MT" w:hAnsi="Bell MT"/>
                <w:noProof/>
                <w:webHidden/>
                <w:u w:val="single"/>
              </w:rPr>
              <w:t xml:space="preserve"> </w:t>
            </w:r>
            <w:r w:rsidR="006E4766" w:rsidRPr="00FA3EF2">
              <w:rPr>
                <w:rFonts w:ascii="Bell MT" w:hAnsi="Bell MT"/>
                <w:noProof/>
                <w:webHidden/>
              </w:rPr>
              <w:t xml:space="preserve"> </w:t>
            </w:r>
            <w:r w:rsidR="00B32E56" w:rsidRPr="00FA3EF2">
              <w:rPr>
                <w:rFonts w:ascii="Bell MT" w:hAnsi="Bell MT"/>
                <w:noProof/>
                <w:webHidden/>
              </w:rPr>
              <w:t>6</w:t>
            </w:r>
          </w:hyperlink>
        </w:p>
        <w:p w14:paraId="642BDAAB" w14:textId="68AF043C" w:rsidR="00B643DF" w:rsidRPr="001B1CE0" w:rsidRDefault="00E215FE" w:rsidP="00F42053">
          <w:pPr>
            <w:pStyle w:val="Sommario2"/>
            <w:tabs>
              <w:tab w:val="right" w:leader="underscore" w:pos="9592"/>
            </w:tabs>
            <w:ind w:left="0"/>
            <w:rPr>
              <w:rFonts w:ascii="Bell MT" w:hAnsi="Bell MT"/>
              <w:noProof/>
              <w:u w:val="dotDotDash"/>
            </w:rPr>
          </w:pPr>
          <w:r w:rsidRPr="00FA3EF2">
            <w:rPr>
              <w:rFonts w:ascii="Bell MT" w:hAnsi="Bell MT"/>
              <w:noProof/>
            </w:rPr>
            <w:t>ANALISI DEI REQUISITI</w:t>
          </w:r>
          <w:r w:rsidR="002D6E82" w:rsidRPr="00FA3EF2">
            <w:rPr>
              <w:rFonts w:ascii="Bell MT" w:hAnsi="Bell MT"/>
              <w:noProof/>
              <w:u w:val="dotDotDash"/>
            </w:rPr>
            <w:t xml:space="preserve">                                                                                                        </w:t>
          </w:r>
          <w:r w:rsidR="003F4946" w:rsidRPr="00FA3EF2">
            <w:rPr>
              <w:rFonts w:ascii="Bell MT" w:hAnsi="Bell MT"/>
              <w:noProof/>
              <w:u w:val="dotDotDash"/>
            </w:rPr>
            <w:t xml:space="preserve">    </w:t>
          </w:r>
          <w:r w:rsidR="006E4766" w:rsidRPr="00FA3EF2">
            <w:rPr>
              <w:rFonts w:ascii="Bell MT" w:hAnsi="Bell MT"/>
              <w:noProof/>
              <w:u w:val="dotDotDash"/>
            </w:rPr>
            <w:t xml:space="preserve">  </w:t>
          </w:r>
          <w:r w:rsidR="003F4946" w:rsidRPr="00FA3EF2">
            <w:rPr>
              <w:rFonts w:ascii="Bell MT" w:hAnsi="Bell MT"/>
              <w:noProof/>
              <w:u w:val="single"/>
            </w:rPr>
            <w:t xml:space="preserve"> </w:t>
          </w:r>
          <w:r w:rsidR="006E4766" w:rsidRPr="00FA3EF2">
            <w:rPr>
              <w:rFonts w:ascii="Bell MT" w:hAnsi="Bell MT"/>
              <w:noProof/>
            </w:rPr>
            <w:t xml:space="preserve"> </w:t>
          </w:r>
          <w:r w:rsidR="00B32E56" w:rsidRPr="00FA3EF2">
            <w:rPr>
              <w:rFonts w:ascii="Bell MT" w:hAnsi="Bell MT"/>
              <w:noProof/>
            </w:rPr>
            <w:t>7</w:t>
          </w:r>
          <w:r w:rsidR="00484D4A" w:rsidRPr="00FA3EF2">
            <w:rPr>
              <w:rFonts w:ascii="Bell MT" w:hAnsi="Bell MT"/>
              <w:noProof/>
            </w:rPr>
            <w:br/>
            <w:t>ANALISI DELLA STRATEGIA</w:t>
          </w:r>
          <w:r w:rsidR="00C1544D" w:rsidRPr="00FA3EF2">
            <w:rPr>
              <w:rFonts w:ascii="Bell MT" w:hAnsi="Bell MT"/>
              <w:noProof/>
              <w:u w:val="dotDotDash"/>
            </w:rPr>
            <w:t xml:space="preserve">                                                                                               </w:t>
          </w:r>
          <w:r w:rsidR="0094293E" w:rsidRPr="00FA3EF2">
            <w:rPr>
              <w:rFonts w:ascii="Bell MT" w:hAnsi="Bell MT"/>
              <w:noProof/>
              <w:u w:val="dotDotDash"/>
            </w:rPr>
            <w:t xml:space="preserve">     </w:t>
          </w:r>
          <w:r w:rsidR="00B3045B" w:rsidRPr="00FA3EF2">
            <w:rPr>
              <w:rFonts w:ascii="Bell MT" w:hAnsi="Bell MT"/>
              <w:noProof/>
              <w:u w:val="single"/>
            </w:rPr>
            <w:t xml:space="preserve"> </w:t>
          </w:r>
          <w:r w:rsidR="00BC4FFD">
            <w:rPr>
              <w:rFonts w:ascii="Bell MT" w:hAnsi="Bell MT"/>
              <w:noProof/>
              <w:u w:val="single"/>
            </w:rPr>
            <w:t xml:space="preserve"> </w:t>
          </w:r>
          <w:r w:rsidR="00BC4FFD">
            <w:rPr>
              <w:rFonts w:ascii="Bell MT" w:hAnsi="Bell MT"/>
              <w:noProof/>
            </w:rPr>
            <w:t xml:space="preserve"> 9</w:t>
          </w:r>
          <w:r w:rsidRPr="00FA3EF2">
            <w:rPr>
              <w:rFonts w:ascii="Bell MT" w:hAnsi="Bell MT"/>
              <w:noProof/>
            </w:rPr>
            <w:br/>
          </w:r>
          <w:r w:rsidRPr="0053067B">
            <w:rPr>
              <w:rFonts w:ascii="Bell MT" w:hAnsi="Bell MT"/>
              <w:noProof/>
            </w:rPr>
            <w:t>SCHEMA SCHELETRO</w:t>
          </w:r>
          <w:r w:rsidR="00EF4FA0" w:rsidRPr="0053067B">
            <w:rPr>
              <w:rFonts w:ascii="Bell MT" w:hAnsi="Bell MT"/>
              <w:noProof/>
              <w:u w:val="dotDash"/>
            </w:rPr>
            <w:t xml:space="preserve">                                                                                                                 </w:t>
          </w:r>
          <w:r w:rsidR="005A2221" w:rsidRPr="0053067B">
            <w:rPr>
              <w:rFonts w:ascii="Bell MT" w:hAnsi="Bell MT"/>
              <w:noProof/>
            </w:rPr>
            <w:t xml:space="preserve"> </w:t>
          </w:r>
          <w:r w:rsidR="00EF4FA0" w:rsidRPr="0053067B">
            <w:rPr>
              <w:rFonts w:ascii="Bell MT" w:hAnsi="Bell MT"/>
              <w:noProof/>
            </w:rPr>
            <w:t>1</w:t>
          </w:r>
          <w:r w:rsidR="006075DA">
            <w:rPr>
              <w:rFonts w:ascii="Bell MT" w:hAnsi="Bell MT"/>
              <w:noProof/>
            </w:rPr>
            <w:t>1</w:t>
          </w:r>
          <w:r w:rsidRPr="0053067B">
            <w:rPr>
              <w:rFonts w:ascii="Bell MT" w:hAnsi="Bell MT"/>
              <w:noProof/>
            </w:rPr>
            <w:br/>
          </w:r>
          <w:r w:rsidRPr="00A909B2">
            <w:rPr>
              <w:rFonts w:ascii="Bell MT" w:hAnsi="Bell MT"/>
              <w:noProof/>
            </w:rPr>
            <w:t>SCHEMA SCHELETRO COMPLETO</w:t>
          </w:r>
          <w:r w:rsidR="00315235" w:rsidRPr="00A909B2">
            <w:rPr>
              <w:rFonts w:ascii="Bell MT" w:hAnsi="Bell MT"/>
              <w:noProof/>
              <w:u w:val="dotDash"/>
            </w:rPr>
            <w:t xml:space="preserve">                                                                                         </w:t>
          </w:r>
          <w:r w:rsidR="00315235" w:rsidRPr="00A909B2">
            <w:rPr>
              <w:rFonts w:ascii="Bell MT" w:hAnsi="Bell MT"/>
              <w:noProof/>
            </w:rPr>
            <w:t xml:space="preserve"> </w:t>
          </w:r>
          <w:r w:rsidR="006075DA" w:rsidRPr="00A909B2">
            <w:rPr>
              <w:rFonts w:ascii="Bell MT" w:hAnsi="Bell MT"/>
              <w:noProof/>
            </w:rPr>
            <w:t>14</w:t>
          </w:r>
          <w:r w:rsidRPr="00FA3EF2">
            <w:rPr>
              <w:rFonts w:ascii="Bell MT" w:hAnsi="Bell MT"/>
              <w:noProof/>
            </w:rPr>
            <w:br/>
            <w:t>BUSINESS RULES</w:t>
          </w:r>
          <w:r w:rsidR="00BE3D5C" w:rsidRPr="00FA3EF2">
            <w:rPr>
              <w:rFonts w:ascii="Bell MT" w:hAnsi="Bell MT"/>
              <w:noProof/>
              <w:u w:val="dotDotDash"/>
            </w:rPr>
            <w:t xml:space="preserve">                                                                                                                          </w:t>
          </w:r>
          <w:r w:rsidR="00BE3D5C" w:rsidRPr="00FA3EF2">
            <w:rPr>
              <w:rFonts w:ascii="Bell MT" w:hAnsi="Bell MT"/>
              <w:noProof/>
            </w:rPr>
            <w:t xml:space="preserve"> 1</w:t>
          </w:r>
          <w:r w:rsidR="006075DA">
            <w:rPr>
              <w:rFonts w:ascii="Bell MT" w:hAnsi="Bell MT"/>
              <w:noProof/>
            </w:rPr>
            <w:t>5</w:t>
          </w:r>
          <w:r w:rsidR="00BE3D5C" w:rsidRPr="00FA3EF2">
            <w:rPr>
              <w:rFonts w:ascii="Bell MT" w:hAnsi="Bell MT"/>
              <w:noProof/>
              <w:u w:val="dotDotDash"/>
            </w:rPr>
            <w:t xml:space="preserve">    </w:t>
          </w:r>
          <w:r w:rsidRPr="00FA3EF2">
            <w:rPr>
              <w:rFonts w:ascii="Bell MT" w:hAnsi="Bell MT"/>
              <w:noProof/>
            </w:rPr>
            <w:br/>
          </w:r>
          <w:r w:rsidR="00E73308" w:rsidRPr="001B1CE0">
            <w:rPr>
              <w:rFonts w:ascii="Bell MT" w:hAnsi="Bell MT"/>
              <w:noProof/>
            </w:rPr>
            <w:t>PORZIONE DEL DIZIONARIO DATI ENTITA'</w:t>
          </w:r>
          <w:r w:rsidR="00B643DF" w:rsidRPr="001B1CE0">
            <w:rPr>
              <w:rFonts w:ascii="Bell MT" w:hAnsi="Bell MT"/>
              <w:noProof/>
              <w:u w:val="dotDotDash"/>
            </w:rPr>
            <w:t xml:space="preserve">                                                                       </w:t>
          </w:r>
          <w:r w:rsidR="00B643DF" w:rsidRPr="001B1CE0">
            <w:rPr>
              <w:rFonts w:ascii="Bell MT" w:hAnsi="Bell MT"/>
              <w:noProof/>
            </w:rPr>
            <w:t xml:space="preserve"> 1</w:t>
          </w:r>
          <w:r w:rsidR="006075DA">
            <w:rPr>
              <w:rFonts w:ascii="Bell MT" w:hAnsi="Bell MT"/>
              <w:noProof/>
            </w:rPr>
            <w:t>6</w:t>
          </w:r>
        </w:p>
        <w:p w14:paraId="1F3ED186" w14:textId="5AEDF776" w:rsidR="00B643DF" w:rsidRPr="00FA3EF2" w:rsidRDefault="00B643DF" w:rsidP="00B643DF">
          <w:pPr>
            <w:pStyle w:val="Sommario2"/>
            <w:tabs>
              <w:tab w:val="right" w:leader="underscore" w:pos="9592"/>
            </w:tabs>
            <w:ind w:left="0"/>
            <w:rPr>
              <w:rFonts w:ascii="Bell MT" w:hAnsi="Bell MT"/>
              <w:noProof/>
              <w:u w:val="dotDotDash"/>
            </w:rPr>
          </w:pPr>
          <w:r w:rsidRPr="001B1CE0">
            <w:rPr>
              <w:rFonts w:ascii="Bell MT" w:hAnsi="Bell MT"/>
              <w:noProof/>
            </w:rPr>
            <w:t xml:space="preserve">PORZIONE DEL DIZIONARIO DATI RELAZIONI </w:t>
          </w:r>
          <w:r w:rsidRPr="001B1CE0">
            <w:rPr>
              <w:rFonts w:ascii="Bell MT" w:hAnsi="Bell MT"/>
              <w:noProof/>
              <w:u w:val="dotDotDash"/>
            </w:rPr>
            <w:t xml:space="preserve">                                                                </w:t>
          </w:r>
          <w:r w:rsidRPr="001B1CE0">
            <w:rPr>
              <w:rFonts w:ascii="Bell MT" w:hAnsi="Bell MT"/>
              <w:noProof/>
            </w:rPr>
            <w:t xml:space="preserve"> 1</w:t>
          </w:r>
          <w:r w:rsidR="00657033">
            <w:rPr>
              <w:rFonts w:ascii="Bell MT" w:hAnsi="Bell MT"/>
              <w:noProof/>
            </w:rPr>
            <w:t>7</w:t>
          </w:r>
        </w:p>
        <w:p w14:paraId="7E19D568" w14:textId="120C7DDA" w:rsidR="00E523C3" w:rsidRPr="00BE3D5C" w:rsidRDefault="00E73308" w:rsidP="00F42053">
          <w:pPr>
            <w:pStyle w:val="Sommario2"/>
            <w:tabs>
              <w:tab w:val="right" w:leader="underscore" w:pos="9592"/>
            </w:tabs>
            <w:ind w:left="0"/>
            <w:rPr>
              <w:rFonts w:ascii="Bell MT" w:hAnsi="Bell MT"/>
              <w:noProof/>
              <w:u w:val="dotDotDash"/>
            </w:rPr>
          </w:pPr>
          <w:r w:rsidRPr="00FA3EF2">
            <w:rPr>
              <w:rFonts w:ascii="Bell MT" w:hAnsi="Bell MT"/>
              <w:noProof/>
            </w:rPr>
            <w:t xml:space="preserve">SPECIFICHE SULLE OPERAZIONI </w:t>
          </w:r>
          <w:r w:rsidR="00B643DF" w:rsidRPr="00FA3EF2">
            <w:rPr>
              <w:rFonts w:ascii="Bell MT" w:hAnsi="Bell MT"/>
              <w:noProof/>
              <w:u w:val="dotDotDash"/>
            </w:rPr>
            <w:t xml:space="preserve">                                                                                          </w:t>
          </w:r>
          <w:r w:rsidR="00B643DF" w:rsidRPr="00FA3EF2">
            <w:rPr>
              <w:rFonts w:ascii="Bell MT" w:hAnsi="Bell MT"/>
              <w:noProof/>
            </w:rPr>
            <w:t xml:space="preserve"> </w:t>
          </w:r>
          <w:r w:rsidR="00657033">
            <w:rPr>
              <w:rFonts w:ascii="Bell MT" w:hAnsi="Bell MT"/>
              <w:noProof/>
            </w:rPr>
            <w:t>18</w:t>
          </w:r>
          <w:r w:rsidRPr="00FA3EF2">
            <w:rPr>
              <w:rFonts w:ascii="Bell MT" w:hAnsi="Bell MT"/>
              <w:noProof/>
            </w:rPr>
            <w:br/>
            <w:t>TAVOLA DE</w:t>
          </w:r>
          <w:r w:rsidR="00206E1A" w:rsidRPr="00FA3EF2">
            <w:rPr>
              <w:rFonts w:ascii="Bell MT" w:hAnsi="Bell MT"/>
              <w:noProof/>
            </w:rPr>
            <w:t xml:space="preserve">LLE FREQUENZE </w:t>
          </w:r>
          <w:r w:rsidR="0046438F" w:rsidRPr="00FA3EF2">
            <w:rPr>
              <w:rFonts w:ascii="Bell MT" w:hAnsi="Bell MT"/>
              <w:noProof/>
              <w:u w:val="dotDotDash"/>
            </w:rPr>
            <w:t xml:space="preserve">                                                                                                 </w:t>
          </w:r>
          <w:r w:rsidR="0046438F" w:rsidRPr="00FA3EF2">
            <w:rPr>
              <w:rFonts w:ascii="Bell MT" w:hAnsi="Bell MT"/>
              <w:noProof/>
            </w:rPr>
            <w:t xml:space="preserve"> 2</w:t>
          </w:r>
          <w:r w:rsidR="00657033">
            <w:rPr>
              <w:rFonts w:ascii="Bell MT" w:hAnsi="Bell MT"/>
              <w:noProof/>
            </w:rPr>
            <w:t>0</w:t>
          </w:r>
          <w:r w:rsidRPr="00FA3EF2">
            <w:rPr>
              <w:rFonts w:ascii="Bell MT" w:hAnsi="Bell MT"/>
              <w:noProof/>
            </w:rPr>
            <w:br/>
            <w:t>TAVOLA DE</w:t>
          </w:r>
          <w:r w:rsidR="00206E1A" w:rsidRPr="00FA3EF2">
            <w:rPr>
              <w:rFonts w:ascii="Bell MT" w:hAnsi="Bell MT"/>
              <w:noProof/>
            </w:rPr>
            <w:t>I VOLUMI</w:t>
          </w:r>
          <w:r w:rsidR="0046438F" w:rsidRPr="00FA3EF2">
            <w:rPr>
              <w:rFonts w:ascii="Bell MT" w:hAnsi="Bell MT"/>
              <w:noProof/>
              <w:u w:val="dotDotDash"/>
            </w:rPr>
            <w:t xml:space="preserve">              </w:t>
          </w:r>
          <w:r w:rsidR="00206E1A" w:rsidRPr="00FA3EF2">
            <w:rPr>
              <w:rFonts w:ascii="Bell MT" w:hAnsi="Bell MT"/>
              <w:noProof/>
              <w:u w:val="dotDotDash"/>
            </w:rPr>
            <w:t xml:space="preserve">              </w:t>
          </w:r>
          <w:r w:rsidR="0046438F" w:rsidRPr="00FA3EF2">
            <w:rPr>
              <w:rFonts w:ascii="Bell MT" w:hAnsi="Bell MT"/>
              <w:noProof/>
              <w:u w:val="dotDotDash"/>
            </w:rPr>
            <w:t xml:space="preserve">                                                                                   </w:t>
          </w:r>
          <w:r w:rsidR="00CA1D7A">
            <w:rPr>
              <w:rFonts w:ascii="Bell MT" w:hAnsi="Bell MT"/>
              <w:noProof/>
              <w:u w:val="dotDotDash"/>
            </w:rPr>
            <w:t xml:space="preserve"> </w:t>
          </w:r>
          <w:r w:rsidR="0046438F" w:rsidRPr="00FA3EF2">
            <w:rPr>
              <w:rFonts w:ascii="Bell MT" w:hAnsi="Bell MT"/>
              <w:noProof/>
              <w:u w:val="dotDotDash"/>
            </w:rPr>
            <w:t xml:space="preserve"> </w:t>
          </w:r>
          <w:r w:rsidR="0046438F" w:rsidRPr="00FA3EF2">
            <w:rPr>
              <w:rFonts w:ascii="Bell MT" w:hAnsi="Bell MT"/>
              <w:noProof/>
            </w:rPr>
            <w:t xml:space="preserve"> 2</w:t>
          </w:r>
          <w:r w:rsidR="00657033">
            <w:rPr>
              <w:rFonts w:ascii="Bell MT" w:hAnsi="Bell MT"/>
              <w:noProof/>
            </w:rPr>
            <w:t>0</w:t>
          </w:r>
          <w:r w:rsidRPr="00FA3EF2">
            <w:rPr>
              <w:rFonts w:ascii="Bell MT" w:hAnsi="Bell MT"/>
              <w:noProof/>
            </w:rPr>
            <w:br/>
          </w:r>
          <w:r w:rsidR="00235C3D" w:rsidRPr="00924D00">
            <w:rPr>
              <w:rFonts w:ascii="Bell MT" w:hAnsi="Bell MT"/>
              <w:noProof/>
            </w:rPr>
            <w:t>ANALISI DEI COSTI DOVUTI ALLE RIDONDANZE</w:t>
          </w:r>
          <w:r w:rsidR="0046438F" w:rsidRPr="00924D00">
            <w:rPr>
              <w:rFonts w:ascii="Bell MT" w:hAnsi="Bell MT"/>
              <w:noProof/>
              <w:u w:val="dotDotDash"/>
            </w:rPr>
            <w:t xml:space="preserve">                                                           </w:t>
          </w:r>
          <w:r w:rsidR="00CA1D7A">
            <w:rPr>
              <w:rFonts w:ascii="Bell MT" w:hAnsi="Bell MT"/>
              <w:noProof/>
              <w:u w:val="dotDotDash"/>
            </w:rPr>
            <w:t xml:space="preserve"> </w:t>
          </w:r>
          <w:r w:rsidR="0046438F" w:rsidRPr="00924D00">
            <w:rPr>
              <w:rFonts w:ascii="Bell MT" w:hAnsi="Bell MT"/>
              <w:noProof/>
              <w:u w:val="dotDotDash"/>
            </w:rPr>
            <w:t xml:space="preserve"> </w:t>
          </w:r>
          <w:r w:rsidR="00CA1D7A">
            <w:rPr>
              <w:rFonts w:ascii="Bell MT" w:hAnsi="Bell MT"/>
              <w:noProof/>
            </w:rPr>
            <w:t xml:space="preserve"> </w:t>
          </w:r>
          <w:r w:rsidR="0046438F" w:rsidRPr="00924D00">
            <w:rPr>
              <w:rFonts w:ascii="Bell MT" w:hAnsi="Bell MT"/>
              <w:noProof/>
            </w:rPr>
            <w:t>2</w:t>
          </w:r>
          <w:r w:rsidR="00657033">
            <w:rPr>
              <w:rFonts w:ascii="Bell MT" w:hAnsi="Bell MT"/>
              <w:noProof/>
            </w:rPr>
            <w:t>1</w:t>
          </w:r>
          <w:r w:rsidR="00235C3D" w:rsidRPr="00924D00">
            <w:rPr>
              <w:rFonts w:ascii="Bell MT" w:hAnsi="Bell MT"/>
              <w:noProof/>
            </w:rPr>
            <w:br/>
            <w:t>CONSEGUENZE DELLE ANALISI DEI COSTI</w:t>
          </w:r>
          <w:r w:rsidR="0094324C" w:rsidRPr="00924D00">
            <w:rPr>
              <w:rFonts w:ascii="Bell MT" w:hAnsi="Bell MT"/>
              <w:noProof/>
              <w:u w:val="dotDotDash"/>
            </w:rPr>
            <w:t xml:space="preserve">                                                               </w:t>
          </w:r>
          <w:r w:rsidR="00CA1D7A">
            <w:rPr>
              <w:rFonts w:ascii="Bell MT" w:hAnsi="Bell MT"/>
              <w:noProof/>
              <w:u w:val="dotDotDash"/>
            </w:rPr>
            <w:t xml:space="preserve"> </w:t>
          </w:r>
          <w:r w:rsidR="0094324C" w:rsidRPr="00924D00">
            <w:rPr>
              <w:rFonts w:ascii="Bell MT" w:hAnsi="Bell MT"/>
              <w:noProof/>
              <w:u w:val="dotDotDash"/>
            </w:rPr>
            <w:t xml:space="preserve">        </w:t>
          </w:r>
          <w:r w:rsidR="0094324C" w:rsidRPr="00924D00">
            <w:rPr>
              <w:rFonts w:ascii="Bell MT" w:hAnsi="Bell MT"/>
              <w:noProof/>
            </w:rPr>
            <w:t xml:space="preserve"> 2</w:t>
          </w:r>
          <w:r w:rsidR="00657033">
            <w:rPr>
              <w:rFonts w:ascii="Bell MT" w:hAnsi="Bell MT"/>
              <w:noProof/>
            </w:rPr>
            <w:t>3</w:t>
          </w:r>
          <w:r w:rsidR="00235C3D" w:rsidRPr="00924D00">
            <w:rPr>
              <w:rFonts w:ascii="Bell MT" w:hAnsi="Bell MT"/>
              <w:noProof/>
            </w:rPr>
            <w:br/>
          </w:r>
          <w:r w:rsidR="00235C3D" w:rsidRPr="00BC3EFE">
            <w:rPr>
              <w:rFonts w:ascii="Bell MT" w:hAnsi="Bell MT"/>
              <w:noProof/>
            </w:rPr>
            <w:t>RISTRUTTURAZIONE DELLO SCHEMA ER</w:t>
          </w:r>
          <w:r w:rsidR="0094324C" w:rsidRPr="00BC3EFE">
            <w:rPr>
              <w:rFonts w:ascii="Bell MT" w:hAnsi="Bell MT"/>
              <w:noProof/>
              <w:u w:val="dotDotDash"/>
            </w:rPr>
            <w:t xml:space="preserve">                                                                  </w:t>
          </w:r>
          <w:r w:rsidR="00CA1D7A">
            <w:rPr>
              <w:rFonts w:ascii="Bell MT" w:hAnsi="Bell MT"/>
              <w:noProof/>
              <w:u w:val="dotDotDash"/>
            </w:rPr>
            <w:t xml:space="preserve"> </w:t>
          </w:r>
          <w:r w:rsidR="0094324C" w:rsidRPr="00BC3EFE">
            <w:rPr>
              <w:rFonts w:ascii="Bell MT" w:hAnsi="Bell MT"/>
              <w:noProof/>
              <w:u w:val="dotDotDash"/>
            </w:rPr>
            <w:t xml:space="preserve">       </w:t>
          </w:r>
          <w:r w:rsidR="0094324C" w:rsidRPr="00BC3EFE">
            <w:rPr>
              <w:rFonts w:ascii="Bell MT" w:hAnsi="Bell MT"/>
              <w:noProof/>
            </w:rPr>
            <w:t xml:space="preserve"> 2</w:t>
          </w:r>
          <w:r w:rsidR="00657033">
            <w:rPr>
              <w:rFonts w:ascii="Bell MT" w:hAnsi="Bell MT"/>
              <w:noProof/>
            </w:rPr>
            <w:t>4</w:t>
          </w:r>
          <w:r w:rsidR="00235C3D" w:rsidRPr="00183523">
            <w:rPr>
              <w:rFonts w:ascii="Bell MT" w:hAnsi="Bell MT"/>
              <w:noProof/>
              <w:highlight w:val="yellow"/>
            </w:rPr>
            <w:br/>
          </w:r>
          <w:r w:rsidR="00F42053" w:rsidRPr="00BC3EFE">
            <w:rPr>
              <w:rFonts w:ascii="Bell MT" w:hAnsi="Bell MT"/>
              <w:noProof/>
            </w:rPr>
            <w:t>TRADUZIONE NEL MODELLO LOGIC</w:t>
          </w:r>
          <w:r w:rsidR="00B140B2" w:rsidRPr="00BC3EFE">
            <w:rPr>
              <w:rFonts w:ascii="Bell MT" w:hAnsi="Bell MT"/>
              <w:noProof/>
            </w:rPr>
            <w:t>O</w:t>
          </w:r>
          <w:r w:rsidR="00B140B2" w:rsidRPr="00BC3EFE">
            <w:rPr>
              <w:rFonts w:ascii="Bell MT" w:hAnsi="Bell MT"/>
              <w:noProof/>
              <w:u w:val="dotDotDash"/>
            </w:rPr>
            <w:t xml:space="preserve">                                                                          </w:t>
          </w:r>
          <w:r w:rsidR="00CA1D7A">
            <w:rPr>
              <w:rFonts w:ascii="Bell MT" w:hAnsi="Bell MT"/>
              <w:noProof/>
              <w:u w:val="dotDotDash"/>
            </w:rPr>
            <w:t xml:space="preserve"> </w:t>
          </w:r>
          <w:r w:rsidR="00B140B2" w:rsidRPr="00BC3EFE">
            <w:rPr>
              <w:rFonts w:ascii="Bell MT" w:hAnsi="Bell MT"/>
              <w:noProof/>
              <w:u w:val="dotDotDash"/>
            </w:rPr>
            <w:t xml:space="preserve">      </w:t>
          </w:r>
          <w:r w:rsidR="00B140B2" w:rsidRPr="00BC3EFE">
            <w:rPr>
              <w:rFonts w:ascii="Bell MT" w:hAnsi="Bell MT"/>
              <w:noProof/>
            </w:rPr>
            <w:t xml:space="preserve"> 2</w:t>
          </w:r>
          <w:r w:rsidR="002608E2">
            <w:rPr>
              <w:rFonts w:ascii="Bell MT" w:hAnsi="Bell MT"/>
              <w:noProof/>
            </w:rPr>
            <w:t>4</w:t>
          </w:r>
          <w:r w:rsidR="00F42053" w:rsidRPr="00FA3EF2">
            <w:rPr>
              <w:rFonts w:ascii="Bell MT" w:hAnsi="Bell MT"/>
              <w:noProof/>
            </w:rPr>
            <w:br/>
          </w:r>
          <w:r w:rsidR="00F42053" w:rsidRPr="00D07873">
            <w:rPr>
              <w:rFonts w:ascii="Bell MT" w:hAnsi="Bell MT"/>
              <w:noProof/>
            </w:rPr>
            <w:t>IMPLEMENTAZIONE DATABASE IN SQL</w:t>
          </w:r>
          <w:r w:rsidR="00B140B2" w:rsidRPr="00D07873">
            <w:rPr>
              <w:rFonts w:ascii="Bell MT" w:hAnsi="Bell MT"/>
              <w:noProof/>
              <w:u w:val="dotDotDash"/>
            </w:rPr>
            <w:t xml:space="preserve">                                                                        </w:t>
          </w:r>
          <w:r w:rsidR="00CA1D7A" w:rsidRPr="00D07873">
            <w:rPr>
              <w:rFonts w:ascii="Bell MT" w:hAnsi="Bell MT"/>
              <w:noProof/>
              <w:u w:val="dotDotDash"/>
            </w:rPr>
            <w:t xml:space="preserve"> </w:t>
          </w:r>
          <w:r w:rsidR="00B140B2" w:rsidRPr="00D07873">
            <w:rPr>
              <w:rFonts w:ascii="Bell MT" w:hAnsi="Bell MT"/>
              <w:noProof/>
              <w:u w:val="dotDotDash"/>
            </w:rPr>
            <w:t xml:space="preserve">     </w:t>
          </w:r>
          <w:r w:rsidR="00B140B2" w:rsidRPr="00D07873">
            <w:rPr>
              <w:rFonts w:ascii="Bell MT" w:hAnsi="Bell MT"/>
              <w:noProof/>
            </w:rPr>
            <w:t xml:space="preserve"> 2</w:t>
          </w:r>
          <w:r w:rsidR="002608E2" w:rsidRPr="00D07873">
            <w:rPr>
              <w:rFonts w:ascii="Bell MT" w:hAnsi="Bell MT"/>
              <w:noProof/>
            </w:rPr>
            <w:t>5</w:t>
          </w:r>
          <w:r w:rsidR="00F42053" w:rsidRPr="00D07873">
            <w:rPr>
              <w:rFonts w:ascii="Bell MT" w:hAnsi="Bell MT"/>
              <w:noProof/>
            </w:rPr>
            <w:br/>
          </w:r>
          <w:r w:rsidR="00F42053" w:rsidRPr="002D3009">
            <w:rPr>
              <w:rFonts w:ascii="Bell MT" w:hAnsi="Bell MT"/>
              <w:noProof/>
            </w:rPr>
            <w:t xml:space="preserve">INTERROGAZIONI IN SQL </w:t>
          </w:r>
          <w:r w:rsidR="005D3B29" w:rsidRPr="002D3009">
            <w:rPr>
              <w:rFonts w:ascii="Bell MT" w:hAnsi="Bell MT"/>
              <w:noProof/>
              <w:u w:val="dotDash"/>
            </w:rPr>
            <w:t xml:space="preserve">                                                                                                   </w:t>
          </w:r>
          <w:r w:rsidR="00CA1D7A" w:rsidRPr="002D3009">
            <w:rPr>
              <w:rFonts w:ascii="Bell MT" w:hAnsi="Bell MT"/>
              <w:noProof/>
              <w:u w:val="dotDash"/>
            </w:rPr>
            <w:t xml:space="preserve"> </w:t>
          </w:r>
          <w:r w:rsidR="005D3B29" w:rsidRPr="002D3009">
            <w:rPr>
              <w:rFonts w:ascii="Bell MT" w:hAnsi="Bell MT"/>
              <w:noProof/>
              <w:u w:val="dotDash"/>
            </w:rPr>
            <w:t xml:space="preserve">    </w:t>
          </w:r>
          <w:r w:rsidR="000F43BD" w:rsidRPr="002D3009">
            <w:rPr>
              <w:rFonts w:ascii="Bell MT" w:hAnsi="Bell MT"/>
              <w:noProof/>
            </w:rPr>
            <w:t xml:space="preserve"> </w:t>
          </w:r>
          <w:r w:rsidR="005D3B29" w:rsidRPr="002D3009">
            <w:rPr>
              <w:rFonts w:ascii="Bell MT" w:hAnsi="Bell MT"/>
              <w:noProof/>
            </w:rPr>
            <w:t>28</w:t>
          </w:r>
          <w:r w:rsidR="00F42053" w:rsidRPr="002D3009">
            <w:rPr>
              <w:rFonts w:ascii="Bell MT" w:hAnsi="Bell MT"/>
              <w:noProof/>
            </w:rPr>
            <w:br/>
            <w:t>IMPLEMENTAZIONE DEI TRIGGER IN SQL</w:t>
          </w:r>
          <w:r w:rsidR="00A64D53" w:rsidRPr="002D3009">
            <w:rPr>
              <w:rFonts w:ascii="Bell MT" w:hAnsi="Bell MT"/>
              <w:noProof/>
            </w:rPr>
            <w:t xml:space="preserve"> </w:t>
          </w:r>
          <w:r w:rsidR="00A64D53" w:rsidRPr="002D3009">
            <w:rPr>
              <w:rFonts w:ascii="Bell MT" w:hAnsi="Bell MT"/>
              <w:noProof/>
              <w:u w:val="dotDash"/>
            </w:rPr>
            <w:t xml:space="preserve">                                                                    </w:t>
          </w:r>
          <w:r w:rsidR="00CA1D7A" w:rsidRPr="002D3009">
            <w:rPr>
              <w:rFonts w:ascii="Bell MT" w:hAnsi="Bell MT"/>
              <w:noProof/>
              <w:u w:val="dotDash"/>
            </w:rPr>
            <w:t xml:space="preserve"> </w:t>
          </w:r>
          <w:r w:rsidR="00A64D53" w:rsidRPr="002D3009">
            <w:rPr>
              <w:rFonts w:ascii="Bell MT" w:hAnsi="Bell MT"/>
              <w:noProof/>
              <w:u w:val="dotDash"/>
            </w:rPr>
            <w:t xml:space="preserve"> </w:t>
          </w:r>
          <w:r w:rsidR="006A1D99" w:rsidRPr="002D3009">
            <w:rPr>
              <w:rFonts w:ascii="Bell MT" w:hAnsi="Bell MT"/>
              <w:noProof/>
              <w:u w:val="dotDash"/>
            </w:rPr>
            <w:t xml:space="preserve">  </w:t>
          </w:r>
          <w:r w:rsidR="006A1D99" w:rsidRPr="002D3009">
            <w:rPr>
              <w:rFonts w:ascii="Bell MT" w:hAnsi="Bell MT"/>
              <w:noProof/>
            </w:rPr>
            <w:t xml:space="preserve"> </w:t>
          </w:r>
          <w:r w:rsidR="00A64D53" w:rsidRPr="002D3009">
            <w:rPr>
              <w:rFonts w:ascii="Bell MT" w:hAnsi="Bell MT"/>
              <w:noProof/>
            </w:rPr>
            <w:t>30</w:t>
          </w:r>
          <w:r w:rsidR="00F42053" w:rsidRPr="00B850D6">
            <w:rPr>
              <w:rFonts w:ascii="Bell MT" w:hAnsi="Bell MT"/>
              <w:noProof/>
            </w:rPr>
            <w:br/>
          </w:r>
          <w:r w:rsidR="00F42053" w:rsidRPr="00E85D6F">
            <w:rPr>
              <w:rFonts w:ascii="Bell MT" w:hAnsi="Bell MT"/>
              <w:noProof/>
            </w:rPr>
            <w:t>IMPLEMENTAZIONE DATABASE IN XML</w:t>
          </w:r>
          <w:r w:rsidR="00486AE4" w:rsidRPr="00E85D6F">
            <w:rPr>
              <w:rFonts w:ascii="Bell MT" w:hAnsi="Bell MT"/>
              <w:noProof/>
              <w:u w:val="dotDotDash"/>
            </w:rPr>
            <w:t xml:space="preserve">                                                                            </w:t>
          </w:r>
          <w:r w:rsidR="00486AE4" w:rsidRPr="00E85D6F">
            <w:rPr>
              <w:rFonts w:ascii="Bell MT" w:hAnsi="Bell MT"/>
              <w:noProof/>
            </w:rPr>
            <w:t xml:space="preserve"> 32</w:t>
          </w:r>
          <w:r w:rsidR="00F42053" w:rsidRPr="00E85D6F">
            <w:rPr>
              <w:rFonts w:ascii="Bell MT" w:hAnsi="Bell MT"/>
              <w:noProof/>
            </w:rPr>
            <w:br/>
          </w:r>
          <w:r w:rsidR="00E523C3" w:rsidRPr="00FA3EF2">
            <w:rPr>
              <w:rFonts w:ascii="Bell MT" w:hAnsi="Bell MT"/>
              <w:b/>
              <w:noProof/>
              <w:lang w:bidi="it-IT"/>
            </w:rPr>
            <w:fldChar w:fldCharType="end"/>
          </w:r>
        </w:p>
      </w:sdtContent>
    </w:sdt>
    <w:p w14:paraId="31CBD843" w14:textId="7F2F0E71" w:rsidR="00E523C3" w:rsidRDefault="0004797D" w:rsidP="00875925">
      <w:pPr>
        <w:pStyle w:val="Titolo1"/>
      </w:pPr>
      <w:r>
        <w:rPr>
          <w:lang w:bidi="it-IT"/>
        </w:rPr>
        <w:lastRenderedPageBreak/>
        <w:t>INTRODUZIONE</w:t>
      </w:r>
    </w:p>
    <w:p w14:paraId="51484CAF" w14:textId="0562DE30" w:rsidR="008E2A6D" w:rsidRPr="004E2FE5" w:rsidRDefault="001C28A6" w:rsidP="00E523C3">
      <w:pPr>
        <w:pStyle w:val="Titolo2"/>
        <w:rPr>
          <w:u w:val="single"/>
        </w:rPr>
      </w:pPr>
      <w:bookmarkStart w:id="1" w:name="_Toc12609313"/>
      <w:r w:rsidRPr="004E2FE5">
        <w:rPr>
          <w:u w:val="single"/>
        </w:rPr>
        <w:t>O</w:t>
      </w:r>
      <w:r w:rsidR="008E2A6D" w:rsidRPr="004E2FE5">
        <w:rPr>
          <w:u w:val="single"/>
        </w:rPr>
        <w:t>biettivo</w:t>
      </w:r>
    </w:p>
    <w:p w14:paraId="2C0970F8" w14:textId="0D964FAE" w:rsidR="001B1F32" w:rsidRPr="00E47FD1" w:rsidRDefault="008E2A6D" w:rsidP="00E47FD1">
      <w:r>
        <w:t>Si intende realizzare una base di dati relativa al</w:t>
      </w:r>
      <w:r w:rsidR="00160ED4">
        <w:t xml:space="preserve">la gestione di una biblioteca nella quale sarà possibile effettuare prestiti </w:t>
      </w:r>
      <w:r w:rsidR="00BA4FC4">
        <w:t xml:space="preserve">e partecipare </w:t>
      </w:r>
      <w:r w:rsidR="00160ED4">
        <w:t>ad eventi culturali.</w:t>
      </w:r>
      <w:bookmarkEnd w:id="1"/>
    </w:p>
    <w:p w14:paraId="7B8BC091" w14:textId="1BF19478" w:rsidR="00FB78A0" w:rsidRPr="004E2FE5" w:rsidRDefault="00E7417F" w:rsidP="00D04BA5">
      <w:pPr>
        <w:pStyle w:val="Titolo2"/>
        <w:rPr>
          <w:u w:val="single"/>
        </w:rPr>
      </w:pPr>
      <w:r w:rsidRPr="004E2FE5">
        <w:rPr>
          <w:u w:val="single"/>
        </w:rPr>
        <w:t>Fasi del progetto</w:t>
      </w:r>
    </w:p>
    <w:p w14:paraId="033660E9" w14:textId="4A5E9411" w:rsidR="00BA4FC4" w:rsidRDefault="00CC26DB" w:rsidP="00E7417F">
      <w:r>
        <w:t xml:space="preserve">Per realizzare questo progetto </w:t>
      </w:r>
      <w:r w:rsidR="00BA4FC4">
        <w:t xml:space="preserve">si segue una </w:t>
      </w:r>
      <w:r>
        <w:t>determinata procedura</w:t>
      </w:r>
      <w:r w:rsidR="00BA4FC4">
        <w:t xml:space="preserve"> che</w:t>
      </w:r>
      <w:r w:rsidR="00C8746F">
        <w:t xml:space="preserve"> prevede l</w:t>
      </w:r>
      <w:r w:rsidR="000711B6">
        <w:t>a suddivisione della progettazione in più livelli</w:t>
      </w:r>
      <w:r w:rsidR="00C8746F">
        <w:t xml:space="preserve"> (quali concettuale, logica e </w:t>
      </w:r>
      <w:r w:rsidR="00F545AA">
        <w:t xml:space="preserve">fisica). </w:t>
      </w:r>
    </w:p>
    <w:p w14:paraId="3EA0A0E5" w14:textId="6828E06B" w:rsidR="00907308" w:rsidRDefault="00F545AA" w:rsidP="00E7417F">
      <w:r>
        <w:t>In particolar modo</w:t>
      </w:r>
      <w:r w:rsidR="00907308">
        <w:t xml:space="preserve">: </w:t>
      </w:r>
    </w:p>
    <w:p w14:paraId="221AFF92" w14:textId="48EE1BD5" w:rsidR="00941440" w:rsidRDefault="0010479D" w:rsidP="00731443">
      <w:pPr>
        <w:pStyle w:val="Paragrafoelenco"/>
        <w:numPr>
          <w:ilvl w:val="0"/>
          <w:numId w:val="3"/>
        </w:numPr>
      </w:pPr>
      <w:r>
        <w:t xml:space="preserve">la </w:t>
      </w:r>
      <w:r w:rsidRPr="002C7159">
        <w:rPr>
          <w:b/>
          <w:bCs/>
          <w:i/>
          <w:iCs/>
        </w:rPr>
        <w:t xml:space="preserve">progettazione </w:t>
      </w:r>
      <w:r w:rsidR="00E434A7" w:rsidRPr="002C7159">
        <w:rPr>
          <w:b/>
          <w:bCs/>
          <w:i/>
          <w:iCs/>
        </w:rPr>
        <w:t>concettuale</w:t>
      </w:r>
      <w:r w:rsidR="00E434A7">
        <w:t xml:space="preserve"> è </w:t>
      </w:r>
      <w:r w:rsidR="002C7159">
        <w:t>il fondamento</w:t>
      </w:r>
      <w:r w:rsidR="00E87B88">
        <w:t xml:space="preserve"> </w:t>
      </w:r>
      <w:r w:rsidR="00E434A7">
        <w:t>del progetto</w:t>
      </w:r>
      <w:r w:rsidR="00907308">
        <w:t>: durante questa fase</w:t>
      </w:r>
      <w:r w:rsidR="00C216E5">
        <w:t xml:space="preserve"> si </w:t>
      </w:r>
      <w:r w:rsidR="00026336">
        <w:t>scrive il</w:t>
      </w:r>
      <w:r w:rsidR="00C216E5">
        <w:t xml:space="preserve"> g</w:t>
      </w:r>
      <w:r w:rsidR="001A52C4">
        <w:t>lossario dei termini</w:t>
      </w:r>
      <w:r w:rsidR="00026336">
        <w:t>,</w:t>
      </w:r>
      <w:r w:rsidR="001A52C4">
        <w:t xml:space="preserve"> si</w:t>
      </w:r>
      <w:r w:rsidR="0087459C">
        <w:t xml:space="preserve"> </w:t>
      </w:r>
      <w:r w:rsidR="00941440">
        <w:t>struttura un iniziale schema concettuale (modello E/R)</w:t>
      </w:r>
      <w:r w:rsidR="00026336">
        <w:t xml:space="preserve"> e si indicano le operazioni </w:t>
      </w:r>
      <w:r w:rsidR="006E289A">
        <w:t>che dovranno essere fatte</w:t>
      </w:r>
    </w:p>
    <w:p w14:paraId="414705DD" w14:textId="614AF848" w:rsidR="00E7417F" w:rsidRDefault="00941440" w:rsidP="00731443">
      <w:pPr>
        <w:pStyle w:val="Paragrafoelenco"/>
        <w:numPr>
          <w:ilvl w:val="0"/>
          <w:numId w:val="3"/>
        </w:numPr>
      </w:pPr>
      <w:r>
        <w:t xml:space="preserve">la </w:t>
      </w:r>
      <w:r w:rsidRPr="002C7159">
        <w:rPr>
          <w:b/>
          <w:bCs/>
          <w:i/>
          <w:iCs/>
        </w:rPr>
        <w:t>progettazione logica</w:t>
      </w:r>
      <w:r>
        <w:t xml:space="preserve"> </w:t>
      </w:r>
      <w:r w:rsidR="00E87B88">
        <w:t>è un passaggio critico</w:t>
      </w:r>
      <w:r w:rsidR="002C7159">
        <w:t xml:space="preserve"> del progetto: durante questa fase si forniscono le specifiche </w:t>
      </w:r>
      <w:r w:rsidR="002C7159">
        <w:rPr>
          <w:i/>
          <w:iCs/>
        </w:rPr>
        <w:t>dettagliate</w:t>
      </w:r>
      <w:r w:rsidR="00F66DB6">
        <w:t xml:space="preserve"> e si eliminano le ridondanze. </w:t>
      </w:r>
    </w:p>
    <w:p w14:paraId="63F85003" w14:textId="23101DB0" w:rsidR="004E2FE5" w:rsidRDefault="006001E8" w:rsidP="00731443">
      <w:pPr>
        <w:pStyle w:val="Paragrafoelenco"/>
        <w:numPr>
          <w:ilvl w:val="0"/>
          <w:numId w:val="3"/>
        </w:numPr>
      </w:pPr>
      <w:r>
        <w:t xml:space="preserve">la </w:t>
      </w:r>
      <w:r>
        <w:rPr>
          <w:b/>
          <w:bCs/>
          <w:i/>
          <w:iCs/>
        </w:rPr>
        <w:t>progettazione fisica</w:t>
      </w:r>
      <w:r>
        <w:t xml:space="preserve"> è</w:t>
      </w:r>
      <w:r w:rsidR="00595081">
        <w:t xml:space="preserve"> il </w:t>
      </w:r>
      <w:r w:rsidR="00F40ACA">
        <w:t xml:space="preserve">completamento del progetto: durante questa fase </w:t>
      </w:r>
      <w:r w:rsidR="00710F06">
        <w:t xml:space="preserve">le astrazioni logiche e concettuali vengono </w:t>
      </w:r>
      <w:r w:rsidR="00710F06" w:rsidRPr="00B120AA">
        <w:rPr>
          <w:i/>
          <w:iCs/>
        </w:rPr>
        <w:t>tradotte</w:t>
      </w:r>
      <w:r w:rsidR="00710F06">
        <w:t xml:space="preserve"> in una struttura fisica concreta. </w:t>
      </w:r>
      <w:r w:rsidR="001057B1">
        <w:t xml:space="preserve">Per far ciò si decide come i dati devono </w:t>
      </w:r>
      <w:r w:rsidR="00B07C02">
        <w:t xml:space="preserve">essere gestiti e come le operazioni devono essere eseguite (definizione di tabelle, trigger, utilizzo SQL e XML). </w:t>
      </w:r>
      <w:r w:rsidR="00DF087D">
        <w:br/>
      </w:r>
    </w:p>
    <w:p w14:paraId="043F82B9" w14:textId="1782C900" w:rsidR="001B1F32" w:rsidRPr="004E2FE5" w:rsidRDefault="000711B6" w:rsidP="000711B6">
      <w:pPr>
        <w:ind w:left="720"/>
      </w:pPr>
      <w:r>
        <w:t xml:space="preserve">Durante ogni fase </w:t>
      </w:r>
      <w:r w:rsidR="00920341">
        <w:t xml:space="preserve">è prodotta della documentazione. </w:t>
      </w:r>
    </w:p>
    <w:p w14:paraId="74A30FE6" w14:textId="0F65B76E" w:rsidR="00D04BA5" w:rsidRDefault="0004797D" w:rsidP="00B21448">
      <w:pPr>
        <w:spacing w:after="180" w:line="336" w:lineRule="auto"/>
        <w:contextualSpacing w:val="0"/>
      </w:pPr>
      <w:r>
        <w:rPr>
          <w:noProof/>
        </w:rPr>
        <w:drawing>
          <wp:anchor distT="0" distB="0" distL="114300" distR="114300" simplePos="0" relativeHeight="251674628" behindDoc="1" locked="0" layoutInCell="1" allowOverlap="1" wp14:anchorId="2EE8D9ED" wp14:editId="03AE8C35">
            <wp:simplePos x="0" y="0"/>
            <wp:positionH relativeFrom="margin">
              <wp:align>right</wp:align>
            </wp:positionH>
            <wp:positionV relativeFrom="paragraph">
              <wp:posOffset>382089</wp:posOffset>
            </wp:positionV>
            <wp:extent cx="6096000" cy="2691130"/>
            <wp:effectExtent l="0" t="38100" r="0" b="0"/>
            <wp:wrapSquare wrapText="bothSides"/>
            <wp:docPr id="1582133201" name="Diagram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D04BA5">
        <w:br w:type="page"/>
      </w:r>
    </w:p>
    <w:p w14:paraId="21F55C8D" w14:textId="6DD3CCD7" w:rsidR="00F2052D" w:rsidRDefault="00B21448" w:rsidP="00F2052D">
      <w:pPr>
        <w:pStyle w:val="Titolo1"/>
        <w:rPr>
          <w:lang w:bidi="it-IT"/>
        </w:rPr>
      </w:pPr>
      <w:r>
        <w:rPr>
          <w:lang w:bidi="it-IT"/>
        </w:rPr>
        <w:lastRenderedPageBreak/>
        <w:t>D</w:t>
      </w:r>
      <w:r w:rsidR="00E96001">
        <w:rPr>
          <w:lang w:bidi="it-IT"/>
        </w:rPr>
        <w:t>ESCRIZIONE E SPECIFICHE SUI DATI</w:t>
      </w:r>
    </w:p>
    <w:p w14:paraId="78878F1E" w14:textId="77777777" w:rsidR="005F4E78" w:rsidRDefault="005F4E78" w:rsidP="000118C9">
      <w:pPr>
        <w:jc w:val="both"/>
        <w:rPr>
          <w:rFonts w:cstheme="minorHAnsi"/>
          <w:color w:val="auto"/>
          <w:lang w:bidi="it-IT"/>
        </w:rPr>
      </w:pPr>
    </w:p>
    <w:p w14:paraId="7C180C22" w14:textId="24A567B0" w:rsidR="00DC4462" w:rsidRPr="004D7523" w:rsidRDefault="00DC4462" w:rsidP="000118C9">
      <w:pPr>
        <w:jc w:val="both"/>
        <w:rPr>
          <w:rFonts w:cstheme="minorHAnsi"/>
          <w:color w:val="auto"/>
          <w:lang w:bidi="it-IT"/>
        </w:rPr>
      </w:pPr>
      <w:r w:rsidRPr="003D107A">
        <w:rPr>
          <w:rFonts w:cstheme="minorHAnsi"/>
          <w:color w:val="auto"/>
          <w:lang w:bidi="it-IT"/>
        </w:rPr>
        <w:t xml:space="preserve">Si intende realizzare una base di dati relativa alla gestione di una biblioteca, ove è possibile </w:t>
      </w:r>
      <w:r w:rsidRPr="004D7523">
        <w:rPr>
          <w:rFonts w:cstheme="minorHAnsi"/>
          <w:color w:val="auto"/>
          <w:lang w:bidi="it-IT"/>
        </w:rPr>
        <w:t xml:space="preserve">prendere in prestito degli articoli e partecipare ad eventi. </w:t>
      </w:r>
    </w:p>
    <w:p w14:paraId="2C933384" w14:textId="0B0FF51B" w:rsidR="00211F8B" w:rsidRPr="00E00691" w:rsidRDefault="00211F8B" w:rsidP="000118C9">
      <w:pPr>
        <w:jc w:val="both"/>
        <w:rPr>
          <w:rFonts w:cstheme="minorHAnsi"/>
          <w:color w:val="auto"/>
          <w:lang w:bidi="it-IT"/>
        </w:rPr>
      </w:pPr>
      <w:r w:rsidRPr="00A6737B">
        <w:rPr>
          <w:rFonts w:cstheme="minorHAnsi"/>
          <w:color w:val="auto"/>
          <w:lang w:bidi="it-IT"/>
        </w:rPr>
        <w:t xml:space="preserve">Circa 30 clienti si tesserano in biblioteca quotidianamente; in totale sono registrati circa </w:t>
      </w:r>
      <w:r w:rsidR="0014135E" w:rsidRPr="00A6737B">
        <w:rPr>
          <w:rFonts w:cstheme="minorHAnsi"/>
          <w:color w:val="auto"/>
          <w:lang w:bidi="it-IT"/>
        </w:rPr>
        <w:t>12</w:t>
      </w:r>
      <w:r w:rsidRPr="00A6737B">
        <w:rPr>
          <w:rFonts w:cstheme="minorHAnsi"/>
          <w:color w:val="auto"/>
          <w:lang w:bidi="it-IT"/>
        </w:rPr>
        <w:t xml:space="preserve">00 </w:t>
      </w:r>
      <w:r w:rsidR="00476BD5" w:rsidRPr="00A6737B">
        <w:rPr>
          <w:rFonts w:cstheme="minorHAnsi"/>
          <w:color w:val="auto"/>
          <w:lang w:bidi="it-IT"/>
        </w:rPr>
        <w:t>clienti</w:t>
      </w:r>
      <w:r w:rsidRPr="00A6737B">
        <w:rPr>
          <w:rFonts w:cstheme="minorHAnsi"/>
          <w:color w:val="auto"/>
          <w:lang w:bidi="it-IT"/>
        </w:rPr>
        <w:t xml:space="preserve">. </w:t>
      </w:r>
      <w:r w:rsidR="0014135E" w:rsidRPr="00A6737B">
        <w:rPr>
          <w:rFonts w:cstheme="minorHAnsi"/>
          <w:color w:val="auto"/>
          <w:lang w:bidi="it-IT"/>
        </w:rPr>
        <w:t>Conoscere i clienti in biblioteca garantisce un’efficiente gestione di prestiti e prenotazioni</w:t>
      </w:r>
      <w:r w:rsidR="00183372" w:rsidRPr="00A6737B">
        <w:rPr>
          <w:rFonts w:cstheme="minorHAnsi"/>
          <w:color w:val="auto"/>
          <w:lang w:bidi="it-IT"/>
        </w:rPr>
        <w:t xml:space="preserve">. </w:t>
      </w:r>
      <w:r w:rsidRPr="00A6737B">
        <w:rPr>
          <w:rFonts w:cstheme="minorHAnsi"/>
          <w:color w:val="auto"/>
          <w:lang w:bidi="it-IT"/>
        </w:rPr>
        <w:t xml:space="preserve">Per registrarsi (e quindi tesserarsi) </w:t>
      </w:r>
      <w:r w:rsidR="00837C90" w:rsidRPr="00A6737B">
        <w:rPr>
          <w:rFonts w:cstheme="minorHAnsi"/>
          <w:color w:val="auto"/>
          <w:lang w:bidi="it-IT"/>
        </w:rPr>
        <w:t xml:space="preserve">gli utenti </w:t>
      </w:r>
      <w:r w:rsidRPr="00A6737B">
        <w:rPr>
          <w:rFonts w:cstheme="minorHAnsi"/>
          <w:color w:val="auto"/>
          <w:lang w:bidi="it-IT"/>
        </w:rPr>
        <w:t>devono indicare in un portale i seguenti dati anagrafici</w:t>
      </w:r>
      <w:r w:rsidRPr="004D7523">
        <w:rPr>
          <w:rFonts w:cstheme="minorHAnsi"/>
          <w:color w:val="auto"/>
          <w:lang w:bidi="it-IT"/>
        </w:rPr>
        <w:t>: nome, cognome, indirizzo civico, recapito telefonico</w:t>
      </w:r>
      <w:r w:rsidR="005E0953" w:rsidRPr="004D7523">
        <w:rPr>
          <w:rFonts w:cstheme="minorHAnsi"/>
          <w:color w:val="auto"/>
          <w:lang w:bidi="it-IT"/>
        </w:rPr>
        <w:t xml:space="preserve">, </w:t>
      </w:r>
      <w:r w:rsidRPr="004D7523">
        <w:rPr>
          <w:rFonts w:cstheme="minorHAnsi"/>
          <w:color w:val="auto"/>
          <w:lang w:bidi="it-IT"/>
        </w:rPr>
        <w:t>e-mail, sesso</w:t>
      </w:r>
      <w:r w:rsidR="00E13BE2" w:rsidRPr="004D7523">
        <w:rPr>
          <w:rFonts w:cstheme="minorHAnsi"/>
          <w:color w:val="auto"/>
          <w:lang w:bidi="it-IT"/>
        </w:rPr>
        <w:t xml:space="preserve"> (</w:t>
      </w:r>
      <w:r w:rsidR="005E0953" w:rsidRPr="004D7523">
        <w:rPr>
          <w:rFonts w:cstheme="minorHAnsi"/>
          <w:color w:val="auto"/>
          <w:lang w:bidi="it-IT"/>
        </w:rPr>
        <w:t>indicato come “</w:t>
      </w:r>
      <w:r w:rsidR="00E13BE2" w:rsidRPr="004D7523">
        <w:rPr>
          <w:rFonts w:cstheme="minorHAnsi"/>
          <w:color w:val="auto"/>
          <w:lang w:bidi="it-IT"/>
        </w:rPr>
        <w:t>M</w:t>
      </w:r>
      <w:r w:rsidR="005E0953" w:rsidRPr="004D7523">
        <w:rPr>
          <w:rFonts w:cstheme="minorHAnsi"/>
          <w:color w:val="auto"/>
          <w:lang w:bidi="it-IT"/>
        </w:rPr>
        <w:t>”</w:t>
      </w:r>
      <w:r w:rsidR="00E13BE2" w:rsidRPr="004D7523">
        <w:rPr>
          <w:rFonts w:cstheme="minorHAnsi"/>
          <w:color w:val="auto"/>
          <w:lang w:bidi="it-IT"/>
        </w:rPr>
        <w:t xml:space="preserve"> o </w:t>
      </w:r>
      <w:r w:rsidR="005E0953" w:rsidRPr="004D7523">
        <w:rPr>
          <w:rFonts w:cstheme="minorHAnsi"/>
          <w:color w:val="auto"/>
          <w:lang w:bidi="it-IT"/>
        </w:rPr>
        <w:t>“</w:t>
      </w:r>
      <w:r w:rsidR="00E13BE2" w:rsidRPr="004D7523">
        <w:rPr>
          <w:rFonts w:cstheme="minorHAnsi"/>
          <w:color w:val="auto"/>
          <w:lang w:bidi="it-IT"/>
        </w:rPr>
        <w:t>F</w:t>
      </w:r>
      <w:r w:rsidR="005E0953" w:rsidRPr="004D7523">
        <w:rPr>
          <w:rFonts w:cstheme="minorHAnsi"/>
          <w:color w:val="auto"/>
          <w:lang w:bidi="it-IT"/>
        </w:rPr>
        <w:t>”</w:t>
      </w:r>
      <w:r w:rsidR="00E13BE2" w:rsidRPr="004D7523">
        <w:rPr>
          <w:rFonts w:cstheme="minorHAnsi"/>
          <w:color w:val="auto"/>
          <w:lang w:bidi="it-IT"/>
        </w:rPr>
        <w:t>)</w:t>
      </w:r>
      <w:r w:rsidRPr="004D7523">
        <w:rPr>
          <w:rFonts w:cstheme="minorHAnsi"/>
          <w:color w:val="auto"/>
          <w:lang w:bidi="it-IT"/>
        </w:rPr>
        <w:t xml:space="preserve"> e codice fiscale</w:t>
      </w:r>
      <w:r w:rsidR="00837C90" w:rsidRPr="004D7523">
        <w:rPr>
          <w:rFonts w:cstheme="minorHAnsi"/>
          <w:color w:val="auto"/>
          <w:lang w:bidi="it-IT"/>
        </w:rPr>
        <w:t>.</w:t>
      </w:r>
      <w:r w:rsidR="005E0953" w:rsidRPr="004D7523">
        <w:rPr>
          <w:rFonts w:cstheme="minorHAnsi"/>
          <w:color w:val="auto"/>
          <w:lang w:bidi="it-IT"/>
        </w:rPr>
        <w:t xml:space="preserve"> </w:t>
      </w:r>
      <w:r w:rsidR="00374128" w:rsidRPr="004D7523">
        <w:rPr>
          <w:rFonts w:cstheme="minorHAnsi"/>
          <w:color w:val="auto"/>
          <w:lang w:bidi="it-IT"/>
        </w:rPr>
        <w:t>Un cliente può prendere in prestito gli articoli solo singolarmente (</w:t>
      </w:r>
      <w:r w:rsidR="00BC1AF8" w:rsidRPr="004D7523">
        <w:rPr>
          <w:rFonts w:cstheme="minorHAnsi"/>
          <w:color w:val="auto"/>
          <w:lang w:bidi="it-IT"/>
        </w:rPr>
        <w:t>quindi prima di prendere in prestito un articolo deve avere restituito quello precedente</w:t>
      </w:r>
      <w:r w:rsidR="00391FBC">
        <w:rPr>
          <w:rFonts w:cstheme="minorHAnsi"/>
          <w:color w:val="auto"/>
          <w:lang w:bidi="it-IT"/>
        </w:rPr>
        <w:t>mente</w:t>
      </w:r>
      <w:r w:rsidR="00BC1AF8" w:rsidRPr="004D7523">
        <w:rPr>
          <w:rFonts w:cstheme="minorHAnsi"/>
          <w:color w:val="auto"/>
          <w:lang w:bidi="it-IT"/>
        </w:rPr>
        <w:t xml:space="preserve"> preso in prestito</w:t>
      </w:r>
      <w:r w:rsidR="00374128" w:rsidRPr="004D7523">
        <w:rPr>
          <w:rFonts w:cstheme="minorHAnsi"/>
          <w:color w:val="auto"/>
          <w:lang w:bidi="it-IT"/>
        </w:rPr>
        <w:t xml:space="preserve">). </w:t>
      </w:r>
      <w:r w:rsidR="00476BD5" w:rsidRPr="004D7523">
        <w:rPr>
          <w:rFonts w:cstheme="minorHAnsi"/>
          <w:color w:val="auto"/>
          <w:lang w:bidi="it-IT"/>
        </w:rPr>
        <w:t>I clienti</w:t>
      </w:r>
      <w:r w:rsidR="0030539C" w:rsidRPr="004D7523">
        <w:rPr>
          <w:rFonts w:cstheme="minorHAnsi"/>
          <w:color w:val="auto"/>
          <w:lang w:bidi="it-IT"/>
        </w:rPr>
        <w:t xml:space="preserve"> devono infine attenersi a due regole</w:t>
      </w:r>
      <w:r w:rsidR="00476BD5" w:rsidRPr="004D7523">
        <w:rPr>
          <w:rFonts w:cstheme="minorHAnsi"/>
          <w:color w:val="auto"/>
          <w:lang w:bidi="it-IT"/>
        </w:rPr>
        <w:t xml:space="preserve"> </w:t>
      </w:r>
      <w:r w:rsidR="00BC1AF8" w:rsidRPr="004D7523">
        <w:rPr>
          <w:rFonts w:cstheme="minorHAnsi"/>
          <w:color w:val="auto"/>
          <w:lang w:bidi="it-IT"/>
        </w:rPr>
        <w:t>(</w:t>
      </w:r>
      <w:r w:rsidR="00476BD5" w:rsidRPr="004D7523">
        <w:rPr>
          <w:rFonts w:cstheme="minorHAnsi"/>
          <w:color w:val="auto"/>
          <w:lang w:bidi="it-IT"/>
        </w:rPr>
        <w:t>pena l’esclusione dal servizio</w:t>
      </w:r>
      <w:r w:rsidR="00BC1AF8" w:rsidRPr="004D7523">
        <w:rPr>
          <w:rFonts w:cstheme="minorHAnsi"/>
          <w:color w:val="auto"/>
          <w:lang w:bidi="it-IT"/>
        </w:rPr>
        <w:t>)</w:t>
      </w:r>
      <w:r w:rsidR="00476BD5" w:rsidRPr="004D7523">
        <w:rPr>
          <w:rFonts w:cstheme="minorHAnsi"/>
          <w:color w:val="auto"/>
          <w:lang w:bidi="it-IT"/>
        </w:rPr>
        <w:t xml:space="preserve">: </w:t>
      </w:r>
      <w:r w:rsidR="0077066F" w:rsidRPr="004D7523">
        <w:rPr>
          <w:rFonts w:cstheme="minorHAnsi"/>
          <w:color w:val="auto"/>
          <w:lang w:bidi="it-IT"/>
        </w:rPr>
        <w:t>restituire l’articolo entro e non oltre trenta giorni e conservarlo con cura</w:t>
      </w:r>
      <w:r w:rsidR="00BC1AF8" w:rsidRPr="004D7523">
        <w:rPr>
          <w:rFonts w:cstheme="minorHAnsi"/>
          <w:color w:val="auto"/>
          <w:lang w:bidi="it-IT"/>
        </w:rPr>
        <w:t xml:space="preserve"> (ovvero non</w:t>
      </w:r>
      <w:r w:rsidR="006A18D6" w:rsidRPr="004D7523">
        <w:rPr>
          <w:rFonts w:cstheme="minorHAnsi"/>
          <w:color w:val="auto"/>
          <w:lang w:bidi="it-IT"/>
        </w:rPr>
        <w:t xml:space="preserve"> restituire un </w:t>
      </w:r>
      <w:r w:rsidR="006A18D6" w:rsidRPr="00E00691">
        <w:rPr>
          <w:rFonts w:cstheme="minorHAnsi"/>
          <w:color w:val="auto"/>
          <w:lang w:bidi="it-IT"/>
        </w:rPr>
        <w:t>articolo in “pessime condizioni”)</w:t>
      </w:r>
      <w:r w:rsidR="00476BD5" w:rsidRPr="00E00691">
        <w:rPr>
          <w:rFonts w:cstheme="minorHAnsi"/>
          <w:color w:val="auto"/>
          <w:lang w:bidi="it-IT"/>
        </w:rPr>
        <w:t xml:space="preserve">. </w:t>
      </w:r>
      <w:r w:rsidR="0077066F" w:rsidRPr="00E00691">
        <w:rPr>
          <w:rFonts w:cstheme="minorHAnsi"/>
          <w:color w:val="auto"/>
          <w:lang w:bidi="it-IT"/>
        </w:rPr>
        <w:t xml:space="preserve">L’esclusione dal servizio si indica attraverso lo “stato” del cliente che </w:t>
      </w:r>
      <w:r w:rsidR="006A18D6" w:rsidRPr="00E00691">
        <w:rPr>
          <w:rFonts w:cstheme="minorHAnsi"/>
          <w:color w:val="auto"/>
          <w:lang w:bidi="it-IT"/>
        </w:rPr>
        <w:t xml:space="preserve">è </w:t>
      </w:r>
      <w:r w:rsidR="00313CED" w:rsidRPr="00E00691">
        <w:rPr>
          <w:rFonts w:cstheme="minorHAnsi"/>
          <w:color w:val="auto"/>
          <w:lang w:bidi="it-IT"/>
        </w:rPr>
        <w:t xml:space="preserve">pari a </w:t>
      </w:r>
      <w:r w:rsidR="006A18D6" w:rsidRPr="00E00691">
        <w:rPr>
          <w:rFonts w:cstheme="minorHAnsi"/>
          <w:color w:val="auto"/>
          <w:lang w:bidi="it-IT"/>
        </w:rPr>
        <w:t>“1”</w:t>
      </w:r>
      <w:r w:rsidR="0077066F" w:rsidRPr="00E00691">
        <w:rPr>
          <w:rFonts w:cstheme="minorHAnsi"/>
          <w:color w:val="auto"/>
          <w:lang w:bidi="it-IT"/>
        </w:rPr>
        <w:t xml:space="preserve"> se il cliente può</w:t>
      </w:r>
      <w:r w:rsidR="006A18D6" w:rsidRPr="00E00691">
        <w:rPr>
          <w:rFonts w:cstheme="minorHAnsi"/>
          <w:color w:val="auto"/>
          <w:lang w:bidi="it-IT"/>
        </w:rPr>
        <w:t xml:space="preserve"> </w:t>
      </w:r>
      <w:r w:rsidR="0077066F" w:rsidRPr="00E00691">
        <w:rPr>
          <w:rFonts w:cstheme="minorHAnsi"/>
          <w:color w:val="auto"/>
          <w:lang w:bidi="it-IT"/>
        </w:rPr>
        <w:t>prendere in prestito</w:t>
      </w:r>
      <w:r w:rsidR="00313CED" w:rsidRPr="00E00691">
        <w:rPr>
          <w:rFonts w:cstheme="minorHAnsi"/>
          <w:color w:val="auto"/>
          <w:lang w:bidi="it-IT"/>
        </w:rPr>
        <w:t xml:space="preserve"> e</w:t>
      </w:r>
      <w:r w:rsidR="00EA45D5" w:rsidRPr="00E00691">
        <w:rPr>
          <w:rFonts w:cstheme="minorHAnsi"/>
          <w:color w:val="auto"/>
          <w:lang w:bidi="it-IT"/>
        </w:rPr>
        <w:t xml:space="preserve"> prenotare</w:t>
      </w:r>
      <w:r w:rsidR="0077066F" w:rsidRPr="00E00691">
        <w:rPr>
          <w:rFonts w:cstheme="minorHAnsi"/>
          <w:color w:val="auto"/>
          <w:lang w:bidi="it-IT"/>
        </w:rPr>
        <w:t xml:space="preserve"> </w:t>
      </w:r>
      <w:r w:rsidR="00183372" w:rsidRPr="00E00691">
        <w:rPr>
          <w:rFonts w:cstheme="minorHAnsi"/>
          <w:color w:val="auto"/>
          <w:lang w:bidi="it-IT"/>
        </w:rPr>
        <w:t xml:space="preserve">gli articoli </w:t>
      </w:r>
      <w:r w:rsidR="006A18D6" w:rsidRPr="00E00691">
        <w:rPr>
          <w:rFonts w:cstheme="minorHAnsi"/>
          <w:color w:val="auto"/>
          <w:lang w:bidi="it-IT"/>
        </w:rPr>
        <w:t xml:space="preserve">o </w:t>
      </w:r>
      <w:r w:rsidR="00313CED" w:rsidRPr="00E00691">
        <w:rPr>
          <w:rFonts w:cstheme="minorHAnsi"/>
          <w:color w:val="auto"/>
          <w:lang w:bidi="it-IT"/>
        </w:rPr>
        <w:t>pari a</w:t>
      </w:r>
      <w:r w:rsidR="006A18D6" w:rsidRPr="00E00691">
        <w:rPr>
          <w:rFonts w:cstheme="minorHAnsi"/>
          <w:color w:val="auto"/>
          <w:lang w:bidi="it-IT"/>
        </w:rPr>
        <w:t xml:space="preserve"> “0”</w:t>
      </w:r>
      <w:r w:rsidR="00313CED" w:rsidRPr="00E00691">
        <w:rPr>
          <w:rFonts w:cstheme="minorHAnsi"/>
          <w:color w:val="auto"/>
          <w:lang w:bidi="it-IT"/>
        </w:rPr>
        <w:t xml:space="preserve"> altrimenti</w:t>
      </w:r>
      <w:r w:rsidR="00183372" w:rsidRPr="00E00691">
        <w:rPr>
          <w:rFonts w:cstheme="minorHAnsi"/>
          <w:color w:val="auto"/>
          <w:lang w:bidi="it-IT"/>
        </w:rPr>
        <w:t>.</w:t>
      </w:r>
      <w:r w:rsidRPr="00E00691">
        <w:rPr>
          <w:rFonts w:cstheme="minorHAnsi"/>
          <w:color w:val="auto"/>
          <w:lang w:bidi="it-IT"/>
        </w:rPr>
        <w:t xml:space="preserve"> </w:t>
      </w:r>
    </w:p>
    <w:p w14:paraId="2AEAC074" w14:textId="2C9AC811" w:rsidR="00E73655" w:rsidRPr="00E00691" w:rsidRDefault="00E73655" w:rsidP="000118C9">
      <w:pPr>
        <w:jc w:val="both"/>
        <w:rPr>
          <w:rFonts w:cstheme="minorHAnsi"/>
          <w:color w:val="auto"/>
          <w:lang w:bidi="it-IT"/>
        </w:rPr>
      </w:pPr>
      <w:r w:rsidRPr="00E00691">
        <w:rPr>
          <w:rFonts w:cstheme="minorHAnsi"/>
          <w:color w:val="auto"/>
          <w:lang w:bidi="it-IT"/>
        </w:rPr>
        <w:t xml:space="preserve">Le altre persone coinvolte in biblioteca sono i volontari </w:t>
      </w:r>
      <w:r w:rsidR="007373D6" w:rsidRPr="00E00691">
        <w:rPr>
          <w:rFonts w:cstheme="minorHAnsi"/>
          <w:color w:val="auto"/>
          <w:lang w:bidi="it-IT"/>
        </w:rPr>
        <w:t xml:space="preserve">(circa 18) </w:t>
      </w:r>
      <w:r w:rsidRPr="00E00691">
        <w:rPr>
          <w:rFonts w:cstheme="minorHAnsi"/>
          <w:color w:val="auto"/>
          <w:lang w:bidi="it-IT"/>
        </w:rPr>
        <w:t>che co</w:t>
      </w:r>
      <w:r w:rsidR="007373D6" w:rsidRPr="00E00691">
        <w:rPr>
          <w:rFonts w:cstheme="minorHAnsi"/>
          <w:color w:val="auto"/>
          <w:lang w:bidi="it-IT"/>
        </w:rPr>
        <w:t>mpongono</w:t>
      </w:r>
      <w:r w:rsidRPr="00E00691">
        <w:rPr>
          <w:rFonts w:cstheme="minorHAnsi"/>
          <w:color w:val="auto"/>
          <w:lang w:bidi="it-IT"/>
        </w:rPr>
        <w:t xml:space="preserve"> il personale</w:t>
      </w:r>
      <w:r w:rsidR="007373D6" w:rsidRPr="00E00691">
        <w:rPr>
          <w:rFonts w:cstheme="minorHAnsi"/>
          <w:color w:val="auto"/>
          <w:lang w:bidi="it-IT"/>
        </w:rPr>
        <w:t xml:space="preserve"> bibliotecario</w:t>
      </w:r>
      <w:r w:rsidRPr="00E00691">
        <w:rPr>
          <w:rFonts w:cstheme="minorHAnsi"/>
          <w:color w:val="auto"/>
          <w:lang w:bidi="it-IT"/>
        </w:rPr>
        <w:t>. Ogni volontario è registrato nella banca dati con gli stessi dati anagrafici dei clienti</w:t>
      </w:r>
      <w:r w:rsidR="00E66A8B" w:rsidRPr="00E00691">
        <w:rPr>
          <w:rFonts w:cstheme="minorHAnsi"/>
          <w:color w:val="auto"/>
          <w:lang w:bidi="it-IT"/>
        </w:rPr>
        <w:t xml:space="preserve"> (nome, cognome, sesso, indirizzo, telefono</w:t>
      </w:r>
      <w:r w:rsidR="003227B6">
        <w:rPr>
          <w:rFonts w:cstheme="minorHAnsi"/>
          <w:color w:val="auto"/>
          <w:lang w:bidi="it-IT"/>
        </w:rPr>
        <w:t xml:space="preserve"> ed e-mail</w:t>
      </w:r>
      <w:r w:rsidR="00E66A8B" w:rsidRPr="00E00691">
        <w:rPr>
          <w:rFonts w:cstheme="minorHAnsi"/>
          <w:color w:val="auto"/>
          <w:lang w:bidi="it-IT"/>
        </w:rPr>
        <w:t>)</w:t>
      </w:r>
      <w:r w:rsidRPr="00E00691">
        <w:rPr>
          <w:rFonts w:cstheme="minorHAnsi"/>
          <w:color w:val="auto"/>
          <w:lang w:bidi="it-IT"/>
        </w:rPr>
        <w:t xml:space="preserve"> ed è identificato tramite numero matricola</w:t>
      </w:r>
      <w:r w:rsidR="000579B8" w:rsidRPr="00E00691">
        <w:rPr>
          <w:rFonts w:cstheme="minorHAnsi"/>
          <w:color w:val="auto"/>
          <w:lang w:bidi="it-IT"/>
        </w:rPr>
        <w:t>.</w:t>
      </w:r>
      <w:r w:rsidR="00B850D6" w:rsidRPr="00E00691">
        <w:rPr>
          <w:rFonts w:cstheme="minorHAnsi"/>
          <w:color w:val="auto"/>
          <w:lang w:bidi="it-IT"/>
        </w:rPr>
        <w:t xml:space="preserve"> </w:t>
      </w:r>
      <w:r w:rsidR="007373D6" w:rsidRPr="00E00691">
        <w:rPr>
          <w:rFonts w:cstheme="minorHAnsi"/>
          <w:color w:val="auto"/>
          <w:lang w:bidi="it-IT"/>
        </w:rPr>
        <w:t>Per i</w:t>
      </w:r>
      <w:r w:rsidR="00B850D6" w:rsidRPr="00E00691">
        <w:rPr>
          <w:rFonts w:cstheme="minorHAnsi"/>
          <w:color w:val="auto"/>
          <w:lang w:bidi="it-IT"/>
        </w:rPr>
        <w:t xml:space="preserve"> volontari non </w:t>
      </w:r>
      <w:r w:rsidR="007373D6" w:rsidRPr="00E00691">
        <w:rPr>
          <w:rFonts w:cstheme="minorHAnsi"/>
          <w:color w:val="auto"/>
          <w:lang w:bidi="it-IT"/>
        </w:rPr>
        <w:t xml:space="preserve">è obbligatorio indicare </w:t>
      </w:r>
      <w:r w:rsidR="00B850D6" w:rsidRPr="00E00691">
        <w:rPr>
          <w:rFonts w:cstheme="minorHAnsi"/>
          <w:color w:val="auto"/>
          <w:lang w:bidi="it-IT"/>
        </w:rPr>
        <w:t>il recapito telefonico e l’e-mail.</w:t>
      </w:r>
      <w:r w:rsidR="000579B8" w:rsidRPr="00E00691">
        <w:rPr>
          <w:rFonts w:cstheme="minorHAnsi"/>
          <w:color w:val="auto"/>
          <w:lang w:bidi="it-IT"/>
        </w:rPr>
        <w:t xml:space="preserve"> </w:t>
      </w:r>
      <w:r w:rsidR="007373D6" w:rsidRPr="00E00691">
        <w:rPr>
          <w:rFonts w:cstheme="minorHAnsi"/>
          <w:color w:val="auto"/>
          <w:lang w:bidi="it-IT"/>
        </w:rPr>
        <w:t xml:space="preserve">Ogni anno </w:t>
      </w:r>
      <w:r w:rsidRPr="00E00691">
        <w:rPr>
          <w:rFonts w:cstheme="minorHAnsi"/>
          <w:color w:val="auto"/>
          <w:lang w:bidi="it-IT"/>
        </w:rPr>
        <w:t>circa otto persone posson</w:t>
      </w:r>
      <w:r w:rsidR="00BA29E5" w:rsidRPr="00E00691">
        <w:rPr>
          <w:rFonts w:cstheme="minorHAnsi"/>
          <w:color w:val="auto"/>
          <w:lang w:bidi="it-IT"/>
        </w:rPr>
        <w:t>o</w:t>
      </w:r>
      <w:r w:rsidRPr="00E00691">
        <w:rPr>
          <w:rFonts w:cstheme="minorHAnsi"/>
          <w:color w:val="auto"/>
          <w:lang w:bidi="it-IT"/>
        </w:rPr>
        <w:t xml:space="preserve"> </w:t>
      </w:r>
      <w:r w:rsidR="00BA29E5" w:rsidRPr="00E00691">
        <w:rPr>
          <w:rFonts w:cstheme="minorHAnsi"/>
          <w:color w:val="auto"/>
          <w:lang w:bidi="it-IT"/>
        </w:rPr>
        <w:t>chiedere di diventare</w:t>
      </w:r>
      <w:r w:rsidRPr="00E00691">
        <w:rPr>
          <w:rFonts w:cstheme="minorHAnsi"/>
          <w:color w:val="auto"/>
          <w:lang w:bidi="it-IT"/>
        </w:rPr>
        <w:t xml:space="preserve"> operatori volontari. Il personale si occupa di gestire i prestiti</w:t>
      </w:r>
      <w:r w:rsidR="00736538" w:rsidRPr="00E00691">
        <w:rPr>
          <w:rFonts w:cstheme="minorHAnsi"/>
          <w:color w:val="auto"/>
          <w:lang w:bidi="it-IT"/>
        </w:rPr>
        <w:t>, le prenotazioni e gli eventi</w:t>
      </w:r>
      <w:r w:rsidRPr="00E00691">
        <w:rPr>
          <w:rFonts w:cstheme="minorHAnsi"/>
          <w:color w:val="auto"/>
          <w:lang w:bidi="it-IT"/>
        </w:rPr>
        <w:t xml:space="preserve">. </w:t>
      </w:r>
    </w:p>
    <w:p w14:paraId="54E1E46A" w14:textId="47767FB5" w:rsidR="00B7654B" w:rsidRPr="004D7523" w:rsidRDefault="008D44B9" w:rsidP="000118C9">
      <w:pPr>
        <w:jc w:val="both"/>
        <w:rPr>
          <w:rFonts w:cstheme="minorHAnsi"/>
          <w:color w:val="auto"/>
          <w:lang w:bidi="it-IT"/>
        </w:rPr>
      </w:pPr>
      <w:r w:rsidRPr="00E00691">
        <w:rPr>
          <w:rFonts w:cstheme="minorHAnsi"/>
          <w:color w:val="auto"/>
          <w:lang w:bidi="it-IT"/>
        </w:rPr>
        <w:t>Per quanto riguarda i prestiti, essi sono univocamente identificati tramite codice ID. Ogni prestito ha queste caratteristiche: data rilascio</w:t>
      </w:r>
      <w:r w:rsidR="004126F9" w:rsidRPr="00E00691">
        <w:rPr>
          <w:rFonts w:cstheme="minorHAnsi"/>
          <w:color w:val="auto"/>
          <w:lang w:bidi="it-IT"/>
        </w:rPr>
        <w:t>, codice ID del materiale prestato</w:t>
      </w:r>
      <w:r w:rsidRPr="00E00691">
        <w:rPr>
          <w:rFonts w:cstheme="minorHAnsi"/>
          <w:color w:val="auto"/>
          <w:lang w:bidi="it-IT"/>
        </w:rPr>
        <w:t xml:space="preserve"> e s</w:t>
      </w:r>
      <w:r w:rsidR="004126F9" w:rsidRPr="00E00691">
        <w:rPr>
          <w:rFonts w:cstheme="minorHAnsi"/>
          <w:color w:val="auto"/>
          <w:lang w:bidi="it-IT"/>
        </w:rPr>
        <w:t>uo s</w:t>
      </w:r>
      <w:r w:rsidRPr="00E00691">
        <w:rPr>
          <w:rFonts w:cstheme="minorHAnsi"/>
          <w:color w:val="auto"/>
          <w:lang w:bidi="it-IT"/>
        </w:rPr>
        <w:t>tato iniziale</w:t>
      </w:r>
      <w:r w:rsidR="004126F9" w:rsidRPr="00E00691">
        <w:rPr>
          <w:rFonts w:cstheme="minorHAnsi"/>
          <w:color w:val="auto"/>
          <w:lang w:bidi="it-IT"/>
        </w:rPr>
        <w:t>. Alcuni prestiti hanno queste ulteriori informazioni: data di restituzione e</w:t>
      </w:r>
      <w:r w:rsidRPr="00E00691">
        <w:rPr>
          <w:rFonts w:cstheme="minorHAnsi"/>
          <w:color w:val="auto"/>
          <w:lang w:bidi="it-IT"/>
        </w:rPr>
        <w:t xml:space="preserve"> stato finale</w:t>
      </w:r>
      <w:r w:rsidR="004126F9" w:rsidRPr="00E00691">
        <w:rPr>
          <w:rFonts w:cstheme="minorHAnsi"/>
          <w:color w:val="auto"/>
          <w:lang w:bidi="it-IT"/>
        </w:rPr>
        <w:t xml:space="preserve"> dell’articolo dato in prestito. </w:t>
      </w:r>
      <w:r w:rsidR="00B7654B" w:rsidRPr="00E00691">
        <w:rPr>
          <w:rFonts w:cstheme="minorHAnsi"/>
          <w:color w:val="auto"/>
          <w:lang w:bidi="it-IT"/>
        </w:rPr>
        <w:t>Per ragioni tecniche</w:t>
      </w:r>
      <w:r w:rsidRPr="00E00691">
        <w:rPr>
          <w:rFonts w:cstheme="minorHAnsi"/>
          <w:color w:val="auto"/>
          <w:lang w:bidi="it-IT"/>
        </w:rPr>
        <w:t>, s</w:t>
      </w:r>
      <w:r w:rsidR="00C00DDC" w:rsidRPr="00E00691">
        <w:rPr>
          <w:rFonts w:cstheme="minorHAnsi"/>
          <w:color w:val="auto"/>
          <w:lang w:bidi="it-IT"/>
        </w:rPr>
        <w:t>i devono indicare anche il</w:t>
      </w:r>
      <w:r w:rsidRPr="00E00691">
        <w:rPr>
          <w:rFonts w:cstheme="minorHAnsi"/>
          <w:color w:val="auto"/>
          <w:lang w:bidi="it-IT"/>
        </w:rPr>
        <w:t xml:space="preserve"> codice fiscale dell’utente che preleva l’articolo e</w:t>
      </w:r>
      <w:r w:rsidR="00C00DDC" w:rsidRPr="00E00691">
        <w:rPr>
          <w:rFonts w:cstheme="minorHAnsi"/>
          <w:color w:val="auto"/>
          <w:lang w:bidi="it-IT"/>
        </w:rPr>
        <w:t xml:space="preserve"> il</w:t>
      </w:r>
      <w:r w:rsidRPr="00E00691">
        <w:rPr>
          <w:rFonts w:cstheme="minorHAnsi"/>
          <w:color w:val="auto"/>
          <w:lang w:bidi="it-IT"/>
        </w:rPr>
        <w:t xml:space="preserve"> numero di matricola del volontario che</w:t>
      </w:r>
      <w:r w:rsidR="006D010D" w:rsidRPr="00E00691">
        <w:rPr>
          <w:rFonts w:cstheme="minorHAnsi"/>
          <w:color w:val="auto"/>
          <w:lang w:bidi="it-IT"/>
        </w:rPr>
        <w:t xml:space="preserve"> registra</w:t>
      </w:r>
      <w:r w:rsidR="006D010D" w:rsidRPr="004D7523">
        <w:rPr>
          <w:rFonts w:cstheme="minorHAnsi"/>
          <w:color w:val="auto"/>
          <w:lang w:bidi="it-IT"/>
        </w:rPr>
        <w:t xml:space="preserve"> il</w:t>
      </w:r>
      <w:r w:rsidR="00C00DDC" w:rsidRPr="004D7523">
        <w:rPr>
          <w:rFonts w:cstheme="minorHAnsi"/>
          <w:color w:val="auto"/>
          <w:lang w:bidi="it-IT"/>
        </w:rPr>
        <w:t xml:space="preserve"> prestito</w:t>
      </w:r>
      <w:r w:rsidRPr="004D7523">
        <w:rPr>
          <w:rFonts w:cstheme="minorHAnsi"/>
          <w:color w:val="auto"/>
          <w:lang w:bidi="it-IT"/>
        </w:rPr>
        <w:t>. In un giorno sono registrati circa 40 prestiti. Ovviamente, il materiale può essere dato in prestito solo se esso è disponibil</w:t>
      </w:r>
      <w:r w:rsidR="00402110" w:rsidRPr="004D7523">
        <w:rPr>
          <w:rFonts w:cstheme="minorHAnsi"/>
          <w:color w:val="auto"/>
          <w:lang w:bidi="it-IT"/>
        </w:rPr>
        <w:t>e</w:t>
      </w:r>
      <w:r w:rsidR="0038337E">
        <w:rPr>
          <w:rFonts w:cstheme="minorHAnsi"/>
          <w:color w:val="auto"/>
          <w:lang w:bidi="it-IT"/>
        </w:rPr>
        <w:t xml:space="preserve"> (quindi se è già stato restituito)</w:t>
      </w:r>
      <w:r w:rsidRPr="004D7523">
        <w:rPr>
          <w:rFonts w:cstheme="minorHAnsi"/>
          <w:color w:val="auto"/>
          <w:lang w:bidi="it-IT"/>
        </w:rPr>
        <w:t>.</w:t>
      </w:r>
      <w:r w:rsidR="00897E37" w:rsidRPr="004D7523">
        <w:rPr>
          <w:rFonts w:cstheme="minorHAnsi"/>
          <w:color w:val="auto"/>
          <w:lang w:bidi="it-IT"/>
        </w:rPr>
        <w:t xml:space="preserve"> </w:t>
      </w:r>
      <w:r w:rsidR="00967313" w:rsidRPr="004D7523">
        <w:rPr>
          <w:rFonts w:cstheme="minorHAnsi"/>
          <w:color w:val="auto"/>
          <w:lang w:bidi="it-IT"/>
        </w:rPr>
        <w:t>Bisogna osservare che se lo stato finale dell’articolo</w:t>
      </w:r>
      <w:r w:rsidR="00CB6F35" w:rsidRPr="004D7523">
        <w:rPr>
          <w:rFonts w:cstheme="minorHAnsi"/>
          <w:color w:val="auto"/>
          <w:lang w:bidi="it-IT"/>
        </w:rPr>
        <w:t xml:space="preserve"> riferito al prestito</w:t>
      </w:r>
      <w:r w:rsidR="00967313" w:rsidRPr="004D7523">
        <w:rPr>
          <w:rFonts w:cstheme="minorHAnsi"/>
          <w:color w:val="auto"/>
          <w:lang w:bidi="it-IT"/>
        </w:rPr>
        <w:t xml:space="preserve"> cambia,</w:t>
      </w:r>
      <w:r w:rsidR="00B7654B" w:rsidRPr="004D7523">
        <w:rPr>
          <w:rFonts w:cstheme="minorHAnsi"/>
          <w:color w:val="auto"/>
          <w:lang w:bidi="it-IT"/>
        </w:rPr>
        <w:t xml:space="preserve"> anche </w:t>
      </w:r>
      <w:r w:rsidR="00FB7749" w:rsidRPr="004D7523">
        <w:rPr>
          <w:rFonts w:cstheme="minorHAnsi"/>
          <w:color w:val="auto"/>
          <w:lang w:bidi="it-IT"/>
        </w:rPr>
        <w:t>lo stato dell’articolo deve cambiare</w:t>
      </w:r>
      <w:r w:rsidR="00967313" w:rsidRPr="004D7523">
        <w:rPr>
          <w:rFonts w:cstheme="minorHAnsi"/>
          <w:color w:val="auto"/>
          <w:lang w:bidi="it-IT"/>
        </w:rPr>
        <w:t>.</w:t>
      </w:r>
    </w:p>
    <w:p w14:paraId="526D597B" w14:textId="6F84AF29" w:rsidR="005E3388" w:rsidRPr="004D7523" w:rsidRDefault="00295D89" w:rsidP="000118C9">
      <w:pPr>
        <w:jc w:val="both"/>
        <w:rPr>
          <w:rFonts w:cstheme="minorHAnsi"/>
          <w:color w:val="auto"/>
          <w:lang w:bidi="it-IT"/>
        </w:rPr>
      </w:pPr>
      <w:r w:rsidRPr="004D7523">
        <w:rPr>
          <w:rFonts w:cstheme="minorHAnsi"/>
          <w:color w:val="auto"/>
          <w:lang w:bidi="it-IT"/>
        </w:rPr>
        <w:t>Per quanto riguarda le prenotazioni</w:t>
      </w:r>
      <w:r w:rsidR="00FB7749" w:rsidRPr="004D7523">
        <w:rPr>
          <w:rFonts w:cstheme="minorHAnsi"/>
          <w:color w:val="auto"/>
          <w:lang w:bidi="it-IT"/>
        </w:rPr>
        <w:t>,</w:t>
      </w:r>
      <w:r w:rsidRPr="004D7523">
        <w:rPr>
          <w:rFonts w:cstheme="minorHAnsi"/>
          <w:color w:val="auto"/>
          <w:lang w:bidi="it-IT"/>
        </w:rPr>
        <w:t xml:space="preserve"> </w:t>
      </w:r>
      <w:r w:rsidRPr="0096095B">
        <w:rPr>
          <w:rFonts w:cstheme="minorHAnsi"/>
          <w:color w:val="auto"/>
          <w:lang w:bidi="it-IT"/>
        </w:rPr>
        <w:t>esse sono univocamente identificate tramite codice</w:t>
      </w:r>
      <w:r w:rsidR="005E3388" w:rsidRPr="0096095B">
        <w:rPr>
          <w:rFonts w:cstheme="minorHAnsi"/>
          <w:color w:val="auto"/>
          <w:lang w:bidi="it-IT"/>
        </w:rPr>
        <w:t xml:space="preserve"> ID.</w:t>
      </w:r>
      <w:r w:rsidR="00FB7749" w:rsidRPr="0096095B">
        <w:rPr>
          <w:rFonts w:cstheme="minorHAnsi"/>
          <w:color w:val="auto"/>
          <w:lang w:bidi="it-IT"/>
        </w:rPr>
        <w:t xml:space="preserve"> Per ragioni tecniche, occorre</w:t>
      </w:r>
      <w:r w:rsidR="005E3388" w:rsidRPr="0096095B">
        <w:rPr>
          <w:rFonts w:cstheme="minorHAnsi"/>
          <w:color w:val="auto"/>
          <w:lang w:bidi="it-IT"/>
        </w:rPr>
        <w:t xml:space="preserve"> indicare codice fiscale </w:t>
      </w:r>
      <w:r w:rsidR="00EA44E8" w:rsidRPr="0096095B">
        <w:rPr>
          <w:rFonts w:cstheme="minorHAnsi"/>
          <w:color w:val="auto"/>
          <w:lang w:bidi="it-IT"/>
        </w:rPr>
        <w:t xml:space="preserve">e recapito telefonico </w:t>
      </w:r>
      <w:r w:rsidR="005E3388" w:rsidRPr="0096095B">
        <w:rPr>
          <w:rFonts w:cstheme="minorHAnsi"/>
          <w:color w:val="auto"/>
          <w:lang w:bidi="it-IT"/>
        </w:rPr>
        <w:t>del cliente che richiede il</w:t>
      </w:r>
      <w:r w:rsidR="00CA547F" w:rsidRPr="0096095B">
        <w:rPr>
          <w:rFonts w:cstheme="minorHAnsi"/>
          <w:color w:val="auto"/>
          <w:lang w:bidi="it-IT"/>
        </w:rPr>
        <w:t xml:space="preserve"> materiale</w:t>
      </w:r>
      <w:r w:rsidR="005E3388" w:rsidRPr="0096095B">
        <w:rPr>
          <w:rFonts w:cstheme="minorHAnsi"/>
          <w:color w:val="auto"/>
          <w:lang w:bidi="it-IT"/>
        </w:rPr>
        <w:t xml:space="preserve"> e la matricola del volontario che registra la prenotazione. Ogni prenotazione ha queste</w:t>
      </w:r>
      <w:r w:rsidR="003D66C0" w:rsidRPr="0096095B">
        <w:rPr>
          <w:rFonts w:cstheme="minorHAnsi"/>
          <w:color w:val="auto"/>
          <w:lang w:bidi="it-IT"/>
        </w:rPr>
        <w:t xml:space="preserve"> ulteriori informazioni:</w:t>
      </w:r>
      <w:r w:rsidR="005E3388" w:rsidRPr="0096095B">
        <w:rPr>
          <w:rFonts w:cstheme="minorHAnsi"/>
          <w:color w:val="auto"/>
          <w:lang w:bidi="it-IT"/>
        </w:rPr>
        <w:t xml:space="preserve"> </w:t>
      </w:r>
      <w:r w:rsidR="00040486" w:rsidRPr="0096095B">
        <w:rPr>
          <w:rFonts w:cstheme="minorHAnsi"/>
          <w:color w:val="auto"/>
          <w:lang w:bidi="it-IT"/>
        </w:rPr>
        <w:t>data di richiesta</w:t>
      </w:r>
      <w:r w:rsidR="003D66C0" w:rsidRPr="0096095B">
        <w:rPr>
          <w:rFonts w:cstheme="minorHAnsi"/>
          <w:color w:val="auto"/>
          <w:lang w:bidi="it-IT"/>
        </w:rPr>
        <w:t xml:space="preserve"> e</w:t>
      </w:r>
      <w:r w:rsidR="00023DC4" w:rsidRPr="0096095B">
        <w:rPr>
          <w:rFonts w:cstheme="minorHAnsi"/>
          <w:color w:val="auto"/>
          <w:lang w:bidi="it-IT"/>
        </w:rPr>
        <w:t xml:space="preserve"> </w:t>
      </w:r>
      <w:r w:rsidR="00040486" w:rsidRPr="0096095B">
        <w:rPr>
          <w:rFonts w:cstheme="minorHAnsi"/>
          <w:color w:val="auto"/>
          <w:lang w:bidi="it-IT"/>
        </w:rPr>
        <w:t>codice ID dell’articolo</w:t>
      </w:r>
      <w:r w:rsidR="00040486" w:rsidRPr="004D7523">
        <w:rPr>
          <w:rFonts w:cstheme="minorHAnsi"/>
          <w:color w:val="auto"/>
          <w:lang w:bidi="it-IT"/>
        </w:rPr>
        <w:t xml:space="preserve"> </w:t>
      </w:r>
      <w:r w:rsidR="0017020B" w:rsidRPr="004D7523">
        <w:rPr>
          <w:rFonts w:cstheme="minorHAnsi"/>
          <w:color w:val="auto"/>
          <w:lang w:bidi="it-IT"/>
        </w:rPr>
        <w:t>richiesto</w:t>
      </w:r>
      <w:r w:rsidR="003D66C0" w:rsidRPr="004D7523">
        <w:rPr>
          <w:rFonts w:cstheme="minorHAnsi"/>
          <w:color w:val="auto"/>
          <w:lang w:bidi="it-IT"/>
        </w:rPr>
        <w:t xml:space="preserve">. </w:t>
      </w:r>
      <w:r w:rsidR="00F445BD">
        <w:rPr>
          <w:rFonts w:cstheme="minorHAnsi"/>
          <w:color w:val="auto"/>
          <w:lang w:bidi="it-IT"/>
        </w:rPr>
        <w:t xml:space="preserve">Le </w:t>
      </w:r>
      <w:r w:rsidR="00FB7749" w:rsidRPr="004D7523">
        <w:rPr>
          <w:rFonts w:cstheme="minorHAnsi"/>
          <w:color w:val="auto"/>
          <w:lang w:bidi="it-IT"/>
        </w:rPr>
        <w:t>prenotazioni andate a buon fine</w:t>
      </w:r>
      <w:r w:rsidR="00F445BD">
        <w:rPr>
          <w:rFonts w:cstheme="minorHAnsi"/>
          <w:color w:val="auto"/>
          <w:lang w:bidi="it-IT"/>
        </w:rPr>
        <w:t xml:space="preserve"> possono avere</w:t>
      </w:r>
      <w:r w:rsidR="00FB7749" w:rsidRPr="004D7523">
        <w:rPr>
          <w:rFonts w:cstheme="minorHAnsi"/>
          <w:color w:val="auto"/>
          <w:lang w:bidi="it-IT"/>
        </w:rPr>
        <w:t xml:space="preserve"> </w:t>
      </w:r>
      <w:r w:rsidR="000118C9" w:rsidRPr="004D7523">
        <w:rPr>
          <w:rFonts w:cstheme="minorHAnsi"/>
          <w:color w:val="auto"/>
          <w:lang w:bidi="it-IT"/>
        </w:rPr>
        <w:t>indicat</w:t>
      </w:r>
      <w:r w:rsidR="00083B48">
        <w:rPr>
          <w:rFonts w:cstheme="minorHAnsi"/>
          <w:color w:val="auto"/>
          <w:lang w:bidi="it-IT"/>
        </w:rPr>
        <w:t>a</w:t>
      </w:r>
      <w:r w:rsidR="00F445BD">
        <w:rPr>
          <w:rFonts w:cstheme="minorHAnsi"/>
          <w:color w:val="auto"/>
          <w:lang w:bidi="it-IT"/>
        </w:rPr>
        <w:t xml:space="preserve"> anche</w:t>
      </w:r>
      <w:r w:rsidR="000118C9" w:rsidRPr="004D7523">
        <w:rPr>
          <w:rFonts w:cstheme="minorHAnsi"/>
          <w:color w:val="auto"/>
          <w:lang w:bidi="it-IT"/>
        </w:rPr>
        <w:t xml:space="preserve"> la data di </w:t>
      </w:r>
      <w:r w:rsidR="000118C9" w:rsidRPr="004D7523">
        <w:rPr>
          <w:rFonts w:cstheme="minorHAnsi"/>
          <w:color w:val="auto"/>
          <w:lang w:bidi="it-IT"/>
        </w:rPr>
        <w:lastRenderedPageBreak/>
        <w:t xml:space="preserve">conferma della prenotazione. </w:t>
      </w:r>
      <w:r w:rsidR="003D66C0" w:rsidRPr="004D7523">
        <w:rPr>
          <w:rFonts w:cstheme="minorHAnsi"/>
          <w:color w:val="auto"/>
          <w:lang w:bidi="it-IT"/>
        </w:rPr>
        <w:t xml:space="preserve">In </w:t>
      </w:r>
      <w:r w:rsidR="00AE405B" w:rsidRPr="004D7523">
        <w:rPr>
          <w:rFonts w:cstheme="minorHAnsi"/>
          <w:color w:val="auto"/>
          <w:lang w:bidi="it-IT"/>
        </w:rPr>
        <w:t xml:space="preserve">un giorno vengono registrate circa 90 prenotazioni. </w:t>
      </w:r>
      <w:r w:rsidR="00F311FA" w:rsidRPr="004D7523">
        <w:rPr>
          <w:rFonts w:cstheme="minorHAnsi"/>
          <w:color w:val="auto"/>
          <w:lang w:bidi="it-IT"/>
        </w:rPr>
        <w:t xml:space="preserve">Il </w:t>
      </w:r>
      <w:r w:rsidR="004B2163" w:rsidRPr="004D7523">
        <w:rPr>
          <w:rFonts w:cstheme="minorHAnsi"/>
          <w:color w:val="auto"/>
          <w:lang w:bidi="it-IT"/>
        </w:rPr>
        <w:t xml:space="preserve">materiale può essere prenotato </w:t>
      </w:r>
      <w:r w:rsidR="00CB2584" w:rsidRPr="004D7523">
        <w:rPr>
          <w:rFonts w:cstheme="minorHAnsi"/>
          <w:color w:val="auto"/>
          <w:lang w:bidi="it-IT"/>
        </w:rPr>
        <w:t xml:space="preserve">solo </w:t>
      </w:r>
      <w:r w:rsidR="004B2163" w:rsidRPr="004D7523">
        <w:rPr>
          <w:rFonts w:cstheme="minorHAnsi"/>
          <w:color w:val="auto"/>
          <w:lang w:bidi="it-IT"/>
        </w:rPr>
        <w:t>se non è</w:t>
      </w:r>
      <w:r w:rsidR="00CB2584" w:rsidRPr="004D7523">
        <w:rPr>
          <w:rFonts w:cstheme="minorHAnsi"/>
          <w:color w:val="auto"/>
          <w:lang w:bidi="it-IT"/>
        </w:rPr>
        <w:t xml:space="preserve"> “in pessime condizioni”.</w:t>
      </w:r>
    </w:p>
    <w:p w14:paraId="17939058" w14:textId="70935AFA" w:rsidR="00F56C36" w:rsidRPr="003D107A" w:rsidRDefault="002D0740" w:rsidP="000118C9">
      <w:pPr>
        <w:jc w:val="both"/>
        <w:rPr>
          <w:rFonts w:cstheme="minorHAnsi"/>
          <w:color w:val="auto"/>
          <w:lang w:bidi="it-IT"/>
        </w:rPr>
      </w:pPr>
      <w:r w:rsidRPr="004D7523">
        <w:rPr>
          <w:rFonts w:cstheme="minorHAnsi"/>
          <w:color w:val="auto"/>
          <w:lang w:bidi="it-IT"/>
        </w:rPr>
        <w:t xml:space="preserve">In biblioteca sono presenti circa </w:t>
      </w:r>
      <w:r w:rsidR="00FE1B72" w:rsidRPr="004D7523">
        <w:rPr>
          <w:rFonts w:cstheme="minorHAnsi"/>
          <w:color w:val="auto"/>
          <w:lang w:bidi="it-IT"/>
        </w:rPr>
        <w:t>7</w:t>
      </w:r>
      <w:r w:rsidRPr="004D7523">
        <w:rPr>
          <w:rFonts w:cstheme="minorHAnsi"/>
          <w:color w:val="auto"/>
          <w:lang w:bidi="it-IT"/>
        </w:rPr>
        <w:t>00 articoli univocamente identificati tramite codice ID. Ogni articolo ha queste caratteristiche: nome,</w:t>
      </w:r>
      <w:r w:rsidR="00686AE3" w:rsidRPr="004D7523">
        <w:rPr>
          <w:rFonts w:cstheme="minorHAnsi"/>
          <w:color w:val="auto"/>
          <w:lang w:bidi="it-IT"/>
        </w:rPr>
        <w:t xml:space="preserve"> </w:t>
      </w:r>
      <w:r w:rsidR="00774941" w:rsidRPr="004D7523">
        <w:rPr>
          <w:rFonts w:cstheme="minorHAnsi"/>
          <w:color w:val="auto"/>
          <w:lang w:bidi="it-IT"/>
        </w:rPr>
        <w:t>categoria</w:t>
      </w:r>
      <w:r w:rsidR="00686AE3" w:rsidRPr="004D7523">
        <w:rPr>
          <w:rFonts w:cstheme="minorHAnsi"/>
          <w:color w:val="auto"/>
          <w:lang w:bidi="it-IT"/>
        </w:rPr>
        <w:t xml:space="preserve"> </w:t>
      </w:r>
      <w:r w:rsidR="00774941" w:rsidRPr="004D7523">
        <w:rPr>
          <w:rFonts w:cstheme="minorHAnsi"/>
          <w:color w:val="auto"/>
          <w:lang w:bidi="it-IT"/>
        </w:rPr>
        <w:t>e genere. In particolare, per “categoria” si intende il tipo di prodotto (</w:t>
      </w:r>
      <w:r w:rsidR="00EC6634" w:rsidRPr="004D7523">
        <w:rPr>
          <w:rFonts w:cstheme="minorHAnsi"/>
          <w:color w:val="auto"/>
          <w:lang w:bidi="it-IT"/>
        </w:rPr>
        <w:t>c.d. l</w:t>
      </w:r>
      <w:r w:rsidR="00774941" w:rsidRPr="004D7523">
        <w:rPr>
          <w:rFonts w:cstheme="minorHAnsi"/>
          <w:color w:val="auto"/>
          <w:lang w:bidi="it-IT"/>
        </w:rPr>
        <w:t>ibro, DVD, CD, fumetto…) e per “genere” si inten</w:t>
      </w:r>
      <w:r w:rsidR="00EC6634" w:rsidRPr="004D7523">
        <w:rPr>
          <w:rFonts w:cstheme="minorHAnsi"/>
          <w:color w:val="auto"/>
          <w:lang w:bidi="it-IT"/>
        </w:rPr>
        <w:t>de un canonico genere letterario e/o artistico</w:t>
      </w:r>
      <w:r w:rsidR="00EC6634" w:rsidRPr="003D107A">
        <w:rPr>
          <w:rFonts w:cstheme="minorHAnsi"/>
          <w:color w:val="auto"/>
          <w:lang w:bidi="it-IT"/>
        </w:rPr>
        <w:t xml:space="preserve"> (c.d. </w:t>
      </w:r>
      <w:r w:rsidR="002D732B" w:rsidRPr="003D107A">
        <w:rPr>
          <w:rFonts w:cstheme="minorHAnsi"/>
          <w:color w:val="auto"/>
          <w:lang w:bidi="it-IT"/>
        </w:rPr>
        <w:t>noir, horror, rosa…).</w:t>
      </w:r>
      <w:r w:rsidR="0061591F">
        <w:rPr>
          <w:rFonts w:cstheme="minorHAnsi"/>
          <w:color w:val="auto"/>
          <w:lang w:bidi="it-IT"/>
        </w:rPr>
        <w:t xml:space="preserve"> Alcuni articoli hanno inoltre indicato il nome dell’autore e il </w:t>
      </w:r>
      <w:r w:rsidR="009D293D">
        <w:rPr>
          <w:rFonts w:cstheme="minorHAnsi"/>
          <w:color w:val="auto"/>
          <w:lang w:bidi="it-IT"/>
        </w:rPr>
        <w:t xml:space="preserve">numero del </w:t>
      </w:r>
      <w:r w:rsidR="0061591F">
        <w:rPr>
          <w:rFonts w:cstheme="minorHAnsi"/>
          <w:color w:val="auto"/>
          <w:lang w:bidi="it-IT"/>
        </w:rPr>
        <w:t>volume (se si tratta di una saga).</w:t>
      </w:r>
      <w:r w:rsidR="002D732B" w:rsidRPr="003D107A">
        <w:rPr>
          <w:rFonts w:cstheme="minorHAnsi"/>
          <w:color w:val="auto"/>
          <w:lang w:bidi="it-IT"/>
        </w:rPr>
        <w:t xml:space="preserve"> </w:t>
      </w:r>
      <w:r w:rsidR="007334F4">
        <w:rPr>
          <w:rFonts w:cstheme="minorHAnsi"/>
          <w:color w:val="auto"/>
          <w:lang w:bidi="it-IT"/>
        </w:rPr>
        <w:t>O</w:t>
      </w:r>
      <w:r w:rsidR="00613925" w:rsidRPr="003D107A">
        <w:rPr>
          <w:rFonts w:cstheme="minorHAnsi"/>
          <w:color w:val="auto"/>
          <w:lang w:bidi="it-IT"/>
        </w:rPr>
        <w:t xml:space="preserve">gni articolo è identificato dal suo stato che può essere “in </w:t>
      </w:r>
      <w:r w:rsidR="007334F4">
        <w:rPr>
          <w:rFonts w:cstheme="minorHAnsi"/>
          <w:color w:val="auto"/>
          <w:lang w:bidi="it-IT"/>
        </w:rPr>
        <w:t xml:space="preserve">buone </w:t>
      </w:r>
      <w:r w:rsidR="00613925" w:rsidRPr="003D107A">
        <w:rPr>
          <w:rFonts w:cstheme="minorHAnsi"/>
          <w:color w:val="auto"/>
          <w:lang w:bidi="it-IT"/>
        </w:rPr>
        <w:t>condizioni”, “</w:t>
      </w:r>
      <w:r w:rsidR="007334F4">
        <w:rPr>
          <w:rFonts w:cstheme="minorHAnsi"/>
          <w:color w:val="auto"/>
          <w:lang w:bidi="it-IT"/>
        </w:rPr>
        <w:t>evidenziato/sottolineato</w:t>
      </w:r>
      <w:r w:rsidR="00613925" w:rsidRPr="003D107A">
        <w:rPr>
          <w:rFonts w:cstheme="minorHAnsi"/>
          <w:color w:val="auto"/>
          <w:lang w:bidi="it-IT"/>
        </w:rPr>
        <w:t>” o “in pessime condizioni”.</w:t>
      </w:r>
      <w:r w:rsidR="006B0589">
        <w:rPr>
          <w:rFonts w:cstheme="minorHAnsi"/>
          <w:color w:val="auto"/>
          <w:lang w:bidi="it-IT"/>
        </w:rPr>
        <w:t xml:space="preserve"> </w:t>
      </w:r>
      <w:r w:rsidR="009D293D">
        <w:rPr>
          <w:rFonts w:cstheme="minorHAnsi"/>
          <w:color w:val="auto"/>
          <w:lang w:bidi="it-IT"/>
        </w:rPr>
        <w:t>In</w:t>
      </w:r>
      <w:r w:rsidR="000C5B1D" w:rsidRPr="003D107A">
        <w:rPr>
          <w:rFonts w:cstheme="minorHAnsi"/>
          <w:color w:val="auto"/>
          <w:lang w:bidi="it-IT"/>
        </w:rPr>
        <w:t xml:space="preserve"> un mese sono aggiunti circa 15 articoli.</w:t>
      </w:r>
    </w:p>
    <w:p w14:paraId="6BA2F87C" w14:textId="17A4906E" w:rsidR="005E3388" w:rsidRPr="003D107A" w:rsidRDefault="00D648CC" w:rsidP="00C01094">
      <w:pPr>
        <w:jc w:val="both"/>
        <w:rPr>
          <w:rFonts w:cstheme="minorHAnsi"/>
          <w:color w:val="auto"/>
          <w:lang w:bidi="it-IT"/>
        </w:rPr>
      </w:pPr>
      <w:r w:rsidRPr="003D107A">
        <w:rPr>
          <w:rFonts w:cstheme="minorHAnsi"/>
          <w:color w:val="auto"/>
          <w:lang w:bidi="it-IT"/>
        </w:rPr>
        <w:t xml:space="preserve">Per finire, in biblioteca </w:t>
      </w:r>
      <w:r w:rsidR="008B3388" w:rsidRPr="003D107A">
        <w:rPr>
          <w:rFonts w:cstheme="minorHAnsi"/>
          <w:color w:val="auto"/>
          <w:lang w:bidi="it-IT"/>
        </w:rPr>
        <w:t xml:space="preserve">circa tre volte al mese sono tenuti eventi culturali. </w:t>
      </w:r>
      <w:r w:rsidR="00475339" w:rsidRPr="003D107A">
        <w:rPr>
          <w:rFonts w:cstheme="minorHAnsi"/>
          <w:color w:val="auto"/>
          <w:lang w:bidi="it-IT"/>
        </w:rPr>
        <w:t>Ogni evento</w:t>
      </w:r>
      <w:r w:rsidR="00FA237D" w:rsidRPr="003D107A">
        <w:rPr>
          <w:rFonts w:cstheme="minorHAnsi"/>
          <w:color w:val="auto"/>
          <w:lang w:bidi="it-IT"/>
        </w:rPr>
        <w:t xml:space="preserve"> è univocamente identificato dalla data in cui </w:t>
      </w:r>
      <w:r w:rsidR="000118C9">
        <w:rPr>
          <w:rFonts w:cstheme="minorHAnsi"/>
          <w:color w:val="auto"/>
          <w:lang w:bidi="it-IT"/>
        </w:rPr>
        <w:t>è tenuto</w:t>
      </w:r>
      <w:r w:rsidR="00CA16DA" w:rsidRPr="003D107A">
        <w:rPr>
          <w:rFonts w:cstheme="minorHAnsi"/>
          <w:color w:val="auto"/>
          <w:lang w:bidi="it-IT"/>
        </w:rPr>
        <w:t>. Ogni evento</w:t>
      </w:r>
      <w:r w:rsidR="00475339" w:rsidRPr="003D107A">
        <w:rPr>
          <w:rFonts w:cstheme="minorHAnsi"/>
          <w:color w:val="auto"/>
          <w:lang w:bidi="it-IT"/>
        </w:rPr>
        <w:t xml:space="preserve"> ha</w:t>
      </w:r>
      <w:r w:rsidR="00CA16DA" w:rsidRPr="003D107A">
        <w:rPr>
          <w:rFonts w:cstheme="minorHAnsi"/>
          <w:color w:val="auto"/>
          <w:lang w:bidi="it-IT"/>
        </w:rPr>
        <w:t xml:space="preserve"> inoltre</w:t>
      </w:r>
      <w:r w:rsidR="00475339" w:rsidRPr="003D107A">
        <w:rPr>
          <w:rFonts w:cstheme="minorHAnsi"/>
          <w:color w:val="auto"/>
          <w:lang w:bidi="it-IT"/>
        </w:rPr>
        <w:t xml:space="preserve"> queste caratteristiche: </w:t>
      </w:r>
      <w:r w:rsidR="001C7E36" w:rsidRPr="003D107A">
        <w:rPr>
          <w:rFonts w:cstheme="minorHAnsi"/>
          <w:color w:val="auto"/>
          <w:lang w:bidi="it-IT"/>
        </w:rPr>
        <w:t xml:space="preserve">il </w:t>
      </w:r>
      <w:r w:rsidR="00475339" w:rsidRPr="003D107A">
        <w:rPr>
          <w:rFonts w:cstheme="minorHAnsi"/>
          <w:color w:val="auto"/>
          <w:lang w:bidi="it-IT"/>
        </w:rPr>
        <w:t xml:space="preserve">nome, </w:t>
      </w:r>
      <w:r w:rsidR="001C7E36" w:rsidRPr="003D107A">
        <w:rPr>
          <w:rFonts w:cstheme="minorHAnsi"/>
          <w:color w:val="auto"/>
          <w:lang w:bidi="it-IT"/>
        </w:rPr>
        <w:t xml:space="preserve">il </w:t>
      </w:r>
      <w:r w:rsidR="00475339" w:rsidRPr="003D107A">
        <w:rPr>
          <w:rFonts w:cstheme="minorHAnsi"/>
          <w:color w:val="auto"/>
          <w:lang w:bidi="it-IT"/>
        </w:rPr>
        <w:t>tipo</w:t>
      </w:r>
      <w:r w:rsidR="001D1C82">
        <w:rPr>
          <w:rFonts w:cstheme="minorHAnsi"/>
          <w:color w:val="auto"/>
          <w:lang w:bidi="it-IT"/>
        </w:rPr>
        <w:t xml:space="preserve"> e il numero di spettatori. </w:t>
      </w:r>
      <w:r w:rsidR="000118C9" w:rsidRPr="003D107A">
        <w:rPr>
          <w:rFonts w:cstheme="minorHAnsi"/>
          <w:color w:val="auto"/>
          <w:lang w:bidi="it-IT"/>
        </w:rPr>
        <w:t>In particolare, per “tipo” si intende la categoria dell’evento ed eventualmente la sua tematica principale</w:t>
      </w:r>
      <w:r w:rsidR="000118C9">
        <w:rPr>
          <w:rFonts w:cstheme="minorHAnsi"/>
          <w:color w:val="auto"/>
          <w:lang w:bidi="it-IT"/>
        </w:rPr>
        <w:t>.</w:t>
      </w:r>
      <w:r w:rsidR="000118C9" w:rsidRPr="003D107A">
        <w:rPr>
          <w:rFonts w:cstheme="minorHAnsi"/>
          <w:color w:val="auto"/>
          <w:lang w:bidi="it-IT"/>
        </w:rPr>
        <w:t xml:space="preserve"> </w:t>
      </w:r>
      <w:r w:rsidR="001D1C82">
        <w:rPr>
          <w:rFonts w:cstheme="minorHAnsi"/>
          <w:color w:val="auto"/>
          <w:lang w:bidi="it-IT"/>
        </w:rPr>
        <w:t xml:space="preserve">Un evento può avere </w:t>
      </w:r>
      <w:r w:rsidR="000118C9">
        <w:rPr>
          <w:rFonts w:cstheme="minorHAnsi"/>
          <w:color w:val="auto"/>
          <w:lang w:bidi="it-IT"/>
        </w:rPr>
        <w:t xml:space="preserve">anche </w:t>
      </w:r>
      <w:r w:rsidR="001D1C82">
        <w:rPr>
          <w:rFonts w:cstheme="minorHAnsi"/>
          <w:color w:val="auto"/>
          <w:lang w:bidi="it-IT"/>
        </w:rPr>
        <w:t xml:space="preserve">queste </w:t>
      </w:r>
      <w:r w:rsidR="000118C9">
        <w:rPr>
          <w:rFonts w:cstheme="minorHAnsi"/>
          <w:color w:val="auto"/>
          <w:lang w:bidi="it-IT"/>
        </w:rPr>
        <w:t>ulteriori</w:t>
      </w:r>
      <w:r w:rsidR="001D1C82">
        <w:rPr>
          <w:rFonts w:cstheme="minorHAnsi"/>
          <w:color w:val="auto"/>
          <w:lang w:bidi="it-IT"/>
        </w:rPr>
        <w:t xml:space="preserve"> caratteristiche: </w:t>
      </w:r>
      <w:r w:rsidR="001C7E36" w:rsidRPr="003D107A">
        <w:rPr>
          <w:rFonts w:cstheme="minorHAnsi"/>
          <w:color w:val="auto"/>
          <w:lang w:bidi="it-IT"/>
        </w:rPr>
        <w:t xml:space="preserve">una </w:t>
      </w:r>
      <w:r w:rsidR="00475339" w:rsidRPr="003D107A">
        <w:rPr>
          <w:rFonts w:cstheme="minorHAnsi"/>
          <w:color w:val="auto"/>
          <w:lang w:bidi="it-IT"/>
        </w:rPr>
        <w:t xml:space="preserve">breve descrizione, </w:t>
      </w:r>
      <w:r w:rsidR="001C7E36" w:rsidRPr="003D107A">
        <w:rPr>
          <w:rFonts w:cstheme="minorHAnsi"/>
          <w:color w:val="auto"/>
          <w:lang w:bidi="it-IT"/>
        </w:rPr>
        <w:t xml:space="preserve">il </w:t>
      </w:r>
      <w:r w:rsidR="00475339" w:rsidRPr="003D107A">
        <w:rPr>
          <w:rFonts w:cstheme="minorHAnsi"/>
          <w:color w:val="auto"/>
          <w:lang w:bidi="it-IT"/>
        </w:rPr>
        <w:t>nome dell’ospite</w:t>
      </w:r>
      <w:r w:rsidR="00CA16DA" w:rsidRPr="003D107A">
        <w:rPr>
          <w:rFonts w:cstheme="minorHAnsi"/>
          <w:color w:val="auto"/>
          <w:lang w:bidi="it-IT"/>
        </w:rPr>
        <w:t xml:space="preserve"> </w:t>
      </w:r>
      <w:r w:rsidR="001C7E36" w:rsidRPr="003D107A">
        <w:rPr>
          <w:rFonts w:cstheme="minorHAnsi"/>
          <w:color w:val="auto"/>
          <w:lang w:bidi="it-IT"/>
        </w:rPr>
        <w:t>e</w:t>
      </w:r>
      <w:r w:rsidRPr="003D107A">
        <w:rPr>
          <w:rFonts w:cstheme="minorHAnsi"/>
          <w:color w:val="auto"/>
          <w:lang w:bidi="it-IT"/>
        </w:rPr>
        <w:t xml:space="preserve"> </w:t>
      </w:r>
      <w:r w:rsidR="001C7E36" w:rsidRPr="003D107A">
        <w:rPr>
          <w:rFonts w:cstheme="minorHAnsi"/>
          <w:color w:val="auto"/>
          <w:lang w:bidi="it-IT"/>
        </w:rPr>
        <w:t>la fama</w:t>
      </w:r>
      <w:r w:rsidR="001D1C82">
        <w:rPr>
          <w:rFonts w:cstheme="minorHAnsi"/>
          <w:color w:val="auto"/>
          <w:lang w:bidi="it-IT"/>
        </w:rPr>
        <w:t xml:space="preserve"> dell’evento</w:t>
      </w:r>
      <w:r w:rsidR="0035689E" w:rsidRPr="003D107A">
        <w:rPr>
          <w:rFonts w:cstheme="minorHAnsi"/>
          <w:color w:val="auto"/>
          <w:lang w:bidi="it-IT"/>
        </w:rPr>
        <w:t xml:space="preserve">. </w:t>
      </w:r>
      <w:r w:rsidR="000118C9">
        <w:rPr>
          <w:rFonts w:cstheme="minorHAnsi"/>
          <w:color w:val="auto"/>
          <w:lang w:bidi="it-IT"/>
        </w:rPr>
        <w:t>In particolare, p</w:t>
      </w:r>
      <w:r w:rsidR="00A359A7" w:rsidRPr="003D107A">
        <w:rPr>
          <w:rFonts w:cstheme="minorHAnsi"/>
          <w:color w:val="auto"/>
          <w:lang w:bidi="it-IT"/>
        </w:rPr>
        <w:t>er “fama” si intende la notorietà dell’evento</w:t>
      </w:r>
      <w:r w:rsidR="007B273C" w:rsidRPr="003D107A">
        <w:rPr>
          <w:rFonts w:cstheme="minorHAnsi"/>
          <w:color w:val="auto"/>
          <w:lang w:bidi="it-IT"/>
        </w:rPr>
        <w:t xml:space="preserve"> che può essere nazionale (“N”) o internazionale (“I”). Si indica inoltre il numero di matricola del volontario che organizza l’evento. </w:t>
      </w:r>
      <w:r w:rsidR="00481974" w:rsidRPr="003D107A">
        <w:rPr>
          <w:rFonts w:cstheme="minorHAnsi"/>
          <w:color w:val="auto"/>
          <w:lang w:bidi="it-IT"/>
        </w:rPr>
        <w:t xml:space="preserve">Infine, durante un evento un volontario può svolgere il ruolo di presentatore: in questo caso </w:t>
      </w:r>
      <w:r w:rsidR="00546553">
        <w:rPr>
          <w:rFonts w:cstheme="minorHAnsi"/>
          <w:color w:val="auto"/>
          <w:lang w:bidi="it-IT"/>
        </w:rPr>
        <w:t xml:space="preserve">sono </w:t>
      </w:r>
      <w:r w:rsidR="00481974" w:rsidRPr="003D107A">
        <w:rPr>
          <w:rFonts w:cstheme="minorHAnsi"/>
          <w:color w:val="auto"/>
          <w:lang w:bidi="it-IT"/>
        </w:rPr>
        <w:t>indicati il</w:t>
      </w:r>
      <w:r w:rsidR="00FA237D" w:rsidRPr="003D107A">
        <w:rPr>
          <w:rFonts w:cstheme="minorHAnsi"/>
          <w:color w:val="auto"/>
          <w:lang w:bidi="it-IT"/>
        </w:rPr>
        <w:t xml:space="preserve"> suo</w:t>
      </w:r>
      <w:r w:rsidR="00481974" w:rsidRPr="003D107A">
        <w:rPr>
          <w:rFonts w:cstheme="minorHAnsi"/>
          <w:color w:val="auto"/>
          <w:lang w:bidi="it-IT"/>
        </w:rPr>
        <w:t xml:space="preserve"> nome e la </w:t>
      </w:r>
      <w:r w:rsidR="00FA237D" w:rsidRPr="003D107A">
        <w:rPr>
          <w:rFonts w:cstheme="minorHAnsi"/>
          <w:color w:val="auto"/>
          <w:lang w:bidi="it-IT"/>
        </w:rPr>
        <w:t xml:space="preserve">sua </w:t>
      </w:r>
      <w:r w:rsidR="00481974" w:rsidRPr="003D107A">
        <w:rPr>
          <w:rFonts w:cstheme="minorHAnsi"/>
          <w:color w:val="auto"/>
          <w:lang w:bidi="it-IT"/>
        </w:rPr>
        <w:t>matricola</w:t>
      </w:r>
      <w:r w:rsidR="00FA237D" w:rsidRPr="003D107A">
        <w:rPr>
          <w:rFonts w:cstheme="minorHAnsi"/>
          <w:color w:val="auto"/>
          <w:lang w:bidi="it-IT"/>
        </w:rPr>
        <w:t>.</w:t>
      </w:r>
      <w:r w:rsidR="00A359A7" w:rsidRPr="003D107A">
        <w:rPr>
          <w:rFonts w:cstheme="minorHAnsi"/>
          <w:color w:val="auto"/>
          <w:lang w:bidi="it-IT"/>
        </w:rPr>
        <w:t xml:space="preserve"> </w:t>
      </w:r>
    </w:p>
    <w:p w14:paraId="62CEB41F" w14:textId="77777777" w:rsidR="005D571B" w:rsidRDefault="005D571B" w:rsidP="005D571B">
      <w:pPr>
        <w:pStyle w:val="Titolo1"/>
        <w:rPr>
          <w:lang w:bidi="it-IT"/>
        </w:rPr>
      </w:pPr>
      <w:r>
        <w:rPr>
          <w:lang w:bidi="it-IT"/>
        </w:rPr>
        <w:lastRenderedPageBreak/>
        <w:t>GLOSSARIO DEI TERMINI</w:t>
      </w:r>
    </w:p>
    <w:tbl>
      <w:tblPr>
        <w:tblStyle w:val="Grigliatabella"/>
        <w:tblpPr w:leftFromText="141" w:rightFromText="141" w:vertAnchor="text" w:horzAnchor="margin" w:tblpXSpec="center" w:tblpY="776"/>
        <w:tblW w:w="0" w:type="auto"/>
        <w:tblLook w:val="04A0" w:firstRow="1" w:lastRow="0" w:firstColumn="1" w:lastColumn="0" w:noHBand="0" w:noVBand="1"/>
      </w:tblPr>
      <w:tblGrid>
        <w:gridCol w:w="2651"/>
        <w:gridCol w:w="2726"/>
        <w:gridCol w:w="2117"/>
        <w:gridCol w:w="2098"/>
      </w:tblGrid>
      <w:tr w:rsidR="001E7F40" w:rsidRPr="0091457C" w14:paraId="62D1146C" w14:textId="77777777" w:rsidTr="001E7F40">
        <w:trPr>
          <w:cnfStyle w:val="100000000000" w:firstRow="1" w:lastRow="0" w:firstColumn="0" w:lastColumn="0" w:oddVBand="0" w:evenVBand="0" w:oddHBand="0" w:evenHBand="0" w:firstRowFirstColumn="0" w:firstRowLastColumn="0" w:lastRowFirstColumn="0" w:lastRowLastColumn="0"/>
          <w:trHeight w:val="397"/>
        </w:trPr>
        <w:tc>
          <w:tcPr>
            <w:tcW w:w="0" w:type="auto"/>
            <w:shd w:val="clear" w:color="auto" w:fill="EAEAEA" w:themeFill="accent3" w:themeFillTint="33"/>
          </w:tcPr>
          <w:p w14:paraId="0979348D" w14:textId="77777777" w:rsidR="00767D58" w:rsidRPr="0091457C" w:rsidRDefault="00767D58" w:rsidP="007D706D">
            <w:pPr>
              <w:pStyle w:val="Numeroelenco"/>
              <w:numPr>
                <w:ilvl w:val="0"/>
                <w:numId w:val="0"/>
              </w:numPr>
              <w:rPr>
                <w:rFonts w:asciiTheme="majorHAnsi" w:eastAsiaTheme="majorEastAsia" w:hAnsiTheme="majorHAnsi" w:cstheme="majorBidi"/>
                <w:caps/>
                <w:sz w:val="28"/>
                <w:szCs w:val="10"/>
                <w:lang w:bidi="it-IT"/>
              </w:rPr>
            </w:pPr>
            <w:r w:rsidRPr="0091457C">
              <w:rPr>
                <w:rFonts w:asciiTheme="majorHAnsi" w:eastAsiaTheme="majorEastAsia" w:hAnsiTheme="majorHAnsi" w:cstheme="majorBidi"/>
                <w:caps/>
                <w:sz w:val="28"/>
                <w:szCs w:val="10"/>
                <w:lang w:bidi="it-IT"/>
              </w:rPr>
              <w:t>Termine</w:t>
            </w:r>
          </w:p>
        </w:tc>
        <w:tc>
          <w:tcPr>
            <w:tcW w:w="0" w:type="auto"/>
            <w:shd w:val="clear" w:color="auto" w:fill="EAEAEA" w:themeFill="accent3" w:themeFillTint="33"/>
          </w:tcPr>
          <w:p w14:paraId="09E1CC68" w14:textId="77777777" w:rsidR="00767D58" w:rsidRPr="0091457C" w:rsidRDefault="00767D58" w:rsidP="007D706D">
            <w:pPr>
              <w:pStyle w:val="Numeroelenco"/>
              <w:numPr>
                <w:ilvl w:val="0"/>
                <w:numId w:val="0"/>
              </w:numPr>
              <w:rPr>
                <w:rFonts w:asciiTheme="majorHAnsi" w:eastAsiaTheme="majorEastAsia" w:hAnsiTheme="majorHAnsi" w:cstheme="majorBidi"/>
                <w:caps/>
                <w:sz w:val="28"/>
                <w:szCs w:val="10"/>
                <w:lang w:bidi="it-IT"/>
              </w:rPr>
            </w:pPr>
            <w:r w:rsidRPr="0091457C">
              <w:rPr>
                <w:rFonts w:asciiTheme="majorHAnsi" w:eastAsiaTheme="majorEastAsia" w:hAnsiTheme="majorHAnsi" w:cstheme="majorBidi"/>
                <w:caps/>
                <w:sz w:val="28"/>
                <w:szCs w:val="10"/>
                <w:lang w:bidi="it-IT"/>
              </w:rPr>
              <w:t>Descrizione</w:t>
            </w:r>
          </w:p>
        </w:tc>
        <w:tc>
          <w:tcPr>
            <w:tcW w:w="0" w:type="auto"/>
            <w:shd w:val="clear" w:color="auto" w:fill="EAEAEA" w:themeFill="accent3" w:themeFillTint="33"/>
          </w:tcPr>
          <w:p w14:paraId="366B7AB0" w14:textId="77777777" w:rsidR="00767D58" w:rsidRPr="0091457C" w:rsidRDefault="00767D58" w:rsidP="007D706D">
            <w:pPr>
              <w:pStyle w:val="Numeroelenco"/>
              <w:numPr>
                <w:ilvl w:val="0"/>
                <w:numId w:val="0"/>
              </w:numPr>
              <w:rPr>
                <w:rFonts w:asciiTheme="majorHAnsi" w:eastAsiaTheme="majorEastAsia" w:hAnsiTheme="majorHAnsi" w:cstheme="majorBidi"/>
                <w:caps/>
                <w:sz w:val="28"/>
                <w:szCs w:val="10"/>
                <w:lang w:bidi="it-IT"/>
              </w:rPr>
            </w:pPr>
            <w:r w:rsidRPr="0091457C">
              <w:rPr>
                <w:rFonts w:asciiTheme="majorHAnsi" w:eastAsiaTheme="majorEastAsia" w:hAnsiTheme="majorHAnsi" w:cstheme="majorBidi"/>
                <w:caps/>
                <w:sz w:val="28"/>
                <w:szCs w:val="10"/>
                <w:lang w:bidi="it-IT"/>
              </w:rPr>
              <w:t>Sinonimi</w:t>
            </w:r>
          </w:p>
        </w:tc>
        <w:tc>
          <w:tcPr>
            <w:tcW w:w="0" w:type="auto"/>
            <w:shd w:val="clear" w:color="auto" w:fill="EAEAEA" w:themeFill="accent3" w:themeFillTint="33"/>
          </w:tcPr>
          <w:p w14:paraId="544E81A9" w14:textId="77777777" w:rsidR="00767D58" w:rsidRPr="0091457C" w:rsidRDefault="00767D58" w:rsidP="007D706D">
            <w:pPr>
              <w:pStyle w:val="Numeroelenco"/>
              <w:numPr>
                <w:ilvl w:val="0"/>
                <w:numId w:val="0"/>
              </w:numPr>
              <w:rPr>
                <w:rFonts w:asciiTheme="majorHAnsi" w:eastAsiaTheme="majorEastAsia" w:hAnsiTheme="majorHAnsi" w:cstheme="majorBidi"/>
                <w:caps/>
                <w:sz w:val="28"/>
                <w:szCs w:val="10"/>
                <w:lang w:bidi="it-IT"/>
              </w:rPr>
            </w:pPr>
            <w:r w:rsidRPr="0091457C">
              <w:rPr>
                <w:rFonts w:asciiTheme="majorHAnsi" w:eastAsiaTheme="majorEastAsia" w:hAnsiTheme="majorHAnsi" w:cstheme="majorBidi"/>
                <w:caps/>
                <w:sz w:val="28"/>
                <w:szCs w:val="10"/>
                <w:lang w:bidi="it-IT"/>
              </w:rPr>
              <w:t>Termini collegati</w:t>
            </w:r>
          </w:p>
        </w:tc>
      </w:tr>
      <w:tr w:rsidR="001E7F40" w14:paraId="038209D5" w14:textId="77777777" w:rsidTr="001E7F40">
        <w:trPr>
          <w:trHeight w:val="1863"/>
        </w:trPr>
        <w:tc>
          <w:tcPr>
            <w:tcW w:w="0" w:type="auto"/>
          </w:tcPr>
          <w:p w14:paraId="0A095FE2" w14:textId="460EA75D" w:rsidR="00767D58" w:rsidRPr="001E7F40" w:rsidRDefault="00767D58" w:rsidP="007D706D">
            <w:pPr>
              <w:pStyle w:val="Numeroelenco"/>
              <w:numPr>
                <w:ilvl w:val="0"/>
                <w:numId w:val="0"/>
              </w:numPr>
              <w:jc w:val="center"/>
              <w:rPr>
                <w:u w:val="single"/>
              </w:rPr>
            </w:pPr>
            <w:r w:rsidRPr="001E7F40">
              <w:rPr>
                <w:sz w:val="32"/>
                <w:szCs w:val="24"/>
                <w:u w:val="single"/>
              </w:rPr>
              <w:t>CLIENT</w:t>
            </w:r>
            <w:r w:rsidR="001D2DB0" w:rsidRPr="001E7F40">
              <w:rPr>
                <w:sz w:val="32"/>
                <w:szCs w:val="24"/>
                <w:u w:val="single"/>
              </w:rPr>
              <w:t>E</w:t>
            </w:r>
          </w:p>
        </w:tc>
        <w:tc>
          <w:tcPr>
            <w:tcW w:w="0" w:type="auto"/>
          </w:tcPr>
          <w:p w14:paraId="24B0231E" w14:textId="0710705B" w:rsidR="00767D58" w:rsidRDefault="00767D58" w:rsidP="00897E37">
            <w:pPr>
              <w:pStyle w:val="Numeroelenco"/>
              <w:numPr>
                <w:ilvl w:val="0"/>
                <w:numId w:val="0"/>
              </w:numPr>
              <w:jc w:val="center"/>
            </w:pPr>
            <w:r>
              <w:t xml:space="preserve">Persone che possono </w:t>
            </w:r>
            <w:r w:rsidR="00963A83">
              <w:br/>
            </w:r>
            <w:r w:rsidR="00897E37">
              <w:t xml:space="preserve">prenotare e prendere in prestito gli articoli </w:t>
            </w:r>
            <w:r w:rsidR="00897E37">
              <w:br/>
              <w:t>della biblioteca</w:t>
            </w:r>
          </w:p>
        </w:tc>
        <w:tc>
          <w:tcPr>
            <w:tcW w:w="0" w:type="auto"/>
          </w:tcPr>
          <w:p w14:paraId="143FEA5A" w14:textId="40BDA93E" w:rsidR="00767D58" w:rsidRDefault="00767D58" w:rsidP="007D706D">
            <w:pPr>
              <w:pStyle w:val="Numeroelenco"/>
              <w:numPr>
                <w:ilvl w:val="0"/>
                <w:numId w:val="0"/>
              </w:numPr>
              <w:jc w:val="center"/>
            </w:pPr>
            <w:r>
              <w:t>Utente</w:t>
            </w:r>
            <w:r w:rsidR="00E73655">
              <w:t xml:space="preserve"> </w:t>
            </w:r>
            <w:r>
              <w:t>tesserato</w:t>
            </w:r>
          </w:p>
        </w:tc>
        <w:tc>
          <w:tcPr>
            <w:tcW w:w="0" w:type="auto"/>
          </w:tcPr>
          <w:p w14:paraId="730E37DD" w14:textId="7F979ECF" w:rsidR="00767D58" w:rsidRDefault="00E73655" w:rsidP="007D706D">
            <w:pPr>
              <w:pStyle w:val="Numeroelenco"/>
              <w:numPr>
                <w:ilvl w:val="0"/>
                <w:numId w:val="0"/>
              </w:numPr>
              <w:jc w:val="center"/>
            </w:pPr>
            <w:r>
              <w:t>Prestit</w:t>
            </w:r>
            <w:r w:rsidR="001D2DB0">
              <w:t>o</w:t>
            </w:r>
            <w:r>
              <w:t>, Prenotazione</w:t>
            </w:r>
          </w:p>
        </w:tc>
      </w:tr>
      <w:tr w:rsidR="001E7F40" w14:paraId="29406905" w14:textId="77777777" w:rsidTr="001E7F40">
        <w:trPr>
          <w:trHeight w:val="1614"/>
        </w:trPr>
        <w:tc>
          <w:tcPr>
            <w:tcW w:w="0" w:type="auto"/>
          </w:tcPr>
          <w:p w14:paraId="2EBFDD43" w14:textId="7AF02BED" w:rsidR="00767D58" w:rsidRPr="001E7F40" w:rsidRDefault="00467EC4" w:rsidP="007D706D">
            <w:pPr>
              <w:pStyle w:val="Numeroelenco"/>
              <w:numPr>
                <w:ilvl w:val="0"/>
                <w:numId w:val="0"/>
              </w:numPr>
              <w:jc w:val="center"/>
              <w:rPr>
                <w:sz w:val="32"/>
                <w:szCs w:val="24"/>
                <w:u w:val="single"/>
              </w:rPr>
            </w:pPr>
            <w:r w:rsidRPr="001E7F40">
              <w:rPr>
                <w:sz w:val="32"/>
                <w:szCs w:val="24"/>
                <w:u w:val="single"/>
              </w:rPr>
              <w:t>VOLONTARI</w:t>
            </w:r>
            <w:r w:rsidR="001D2DB0" w:rsidRPr="001E7F40">
              <w:rPr>
                <w:sz w:val="32"/>
                <w:szCs w:val="24"/>
                <w:u w:val="single"/>
              </w:rPr>
              <w:t>O</w:t>
            </w:r>
          </w:p>
        </w:tc>
        <w:tc>
          <w:tcPr>
            <w:tcW w:w="0" w:type="auto"/>
          </w:tcPr>
          <w:p w14:paraId="1198259D" w14:textId="77777777" w:rsidR="00767D58" w:rsidRDefault="00767D58" w:rsidP="007D706D">
            <w:pPr>
              <w:pStyle w:val="Numeroelenco"/>
              <w:numPr>
                <w:ilvl w:val="0"/>
                <w:numId w:val="0"/>
              </w:numPr>
              <w:jc w:val="center"/>
            </w:pPr>
            <w:r>
              <w:t>Insieme di persone che lavorano in biblioteca</w:t>
            </w:r>
          </w:p>
        </w:tc>
        <w:tc>
          <w:tcPr>
            <w:tcW w:w="0" w:type="auto"/>
          </w:tcPr>
          <w:p w14:paraId="14E7BC73" w14:textId="14455E4E" w:rsidR="00767D58" w:rsidRDefault="00737B34" w:rsidP="007D706D">
            <w:pPr>
              <w:pStyle w:val="Numeroelenco"/>
              <w:numPr>
                <w:ilvl w:val="0"/>
                <w:numId w:val="0"/>
              </w:numPr>
              <w:jc w:val="center"/>
            </w:pPr>
            <w:r>
              <w:t>P</w:t>
            </w:r>
            <w:r w:rsidR="00467EC4">
              <w:t>ersonale</w:t>
            </w:r>
            <w:r w:rsidR="007228A4">
              <w:t xml:space="preserve"> bibliotecario</w:t>
            </w:r>
            <w:r w:rsidR="00467EC4">
              <w:t>, Operatore</w:t>
            </w:r>
          </w:p>
        </w:tc>
        <w:tc>
          <w:tcPr>
            <w:tcW w:w="0" w:type="auto"/>
          </w:tcPr>
          <w:p w14:paraId="19353509" w14:textId="72A36750" w:rsidR="00767D58" w:rsidRDefault="003A33F0" w:rsidP="007D706D">
            <w:pPr>
              <w:pStyle w:val="Numeroelenco"/>
              <w:numPr>
                <w:ilvl w:val="0"/>
                <w:numId w:val="0"/>
              </w:numPr>
              <w:jc w:val="center"/>
            </w:pPr>
            <w:r>
              <w:t>Prestit</w:t>
            </w:r>
            <w:r w:rsidR="001D2DB0">
              <w:t>o</w:t>
            </w:r>
            <w:r>
              <w:t>, Prenotazion</w:t>
            </w:r>
            <w:r w:rsidR="001D2DB0">
              <w:t>e</w:t>
            </w:r>
            <w:r>
              <w:t>, Event</w:t>
            </w:r>
            <w:r w:rsidR="001D2DB0">
              <w:t>o</w:t>
            </w:r>
            <w:r w:rsidR="00690780">
              <w:t xml:space="preserve"> </w:t>
            </w:r>
          </w:p>
        </w:tc>
      </w:tr>
      <w:tr w:rsidR="001E7F40" w14:paraId="0F3554C7" w14:textId="77777777" w:rsidTr="001E7F40">
        <w:trPr>
          <w:trHeight w:val="1694"/>
        </w:trPr>
        <w:tc>
          <w:tcPr>
            <w:tcW w:w="0" w:type="auto"/>
          </w:tcPr>
          <w:p w14:paraId="2709BAFC" w14:textId="19620101" w:rsidR="00767D58" w:rsidRPr="001E7F40" w:rsidRDefault="0003229C" w:rsidP="007D706D">
            <w:pPr>
              <w:pStyle w:val="Numeroelenco"/>
              <w:numPr>
                <w:ilvl w:val="0"/>
                <w:numId w:val="0"/>
              </w:numPr>
              <w:jc w:val="center"/>
              <w:rPr>
                <w:sz w:val="32"/>
                <w:szCs w:val="24"/>
                <w:u w:val="single"/>
              </w:rPr>
            </w:pPr>
            <w:r w:rsidRPr="001E7F40">
              <w:rPr>
                <w:sz w:val="32"/>
                <w:szCs w:val="24"/>
                <w:u w:val="single"/>
              </w:rPr>
              <w:t>PRESTIT</w:t>
            </w:r>
            <w:r w:rsidR="001D2DB0" w:rsidRPr="001E7F40">
              <w:rPr>
                <w:sz w:val="32"/>
                <w:szCs w:val="24"/>
                <w:u w:val="single"/>
              </w:rPr>
              <w:t>O</w:t>
            </w:r>
          </w:p>
        </w:tc>
        <w:tc>
          <w:tcPr>
            <w:tcW w:w="0" w:type="auto"/>
          </w:tcPr>
          <w:p w14:paraId="3B572B0A" w14:textId="12E24F94" w:rsidR="00767D58" w:rsidRDefault="00134888" w:rsidP="00775EDF">
            <w:pPr>
              <w:pStyle w:val="Numeroelenco"/>
              <w:numPr>
                <w:ilvl w:val="0"/>
                <w:numId w:val="0"/>
              </w:numPr>
              <w:jc w:val="center"/>
            </w:pPr>
            <w:r>
              <w:t xml:space="preserve">Cessione di un bene </w:t>
            </w:r>
            <w:r w:rsidR="00775EDF">
              <w:br/>
            </w:r>
            <w:r>
              <w:t>(articolo) con l’obbligo di res</w:t>
            </w:r>
            <w:r w:rsidR="00DF05EA">
              <w:t>tituzione</w:t>
            </w:r>
            <w:r>
              <w:t xml:space="preserve">. </w:t>
            </w:r>
          </w:p>
        </w:tc>
        <w:tc>
          <w:tcPr>
            <w:tcW w:w="0" w:type="auto"/>
          </w:tcPr>
          <w:p w14:paraId="1A1B0224" w14:textId="18F936D3" w:rsidR="00767D58" w:rsidRDefault="00767D58" w:rsidP="007D706D">
            <w:pPr>
              <w:pStyle w:val="Numeroelenco"/>
              <w:numPr>
                <w:ilvl w:val="0"/>
                <w:numId w:val="0"/>
              </w:numPr>
              <w:jc w:val="center"/>
            </w:pPr>
          </w:p>
        </w:tc>
        <w:tc>
          <w:tcPr>
            <w:tcW w:w="0" w:type="auto"/>
          </w:tcPr>
          <w:p w14:paraId="192DDAF3" w14:textId="041E5941" w:rsidR="00767D58" w:rsidRDefault="00C01094" w:rsidP="00754307">
            <w:pPr>
              <w:pStyle w:val="Numeroelenco"/>
              <w:numPr>
                <w:ilvl w:val="0"/>
                <w:numId w:val="0"/>
              </w:numPr>
              <w:jc w:val="center"/>
            </w:pPr>
            <w:r>
              <w:t>Client</w:t>
            </w:r>
            <w:r w:rsidR="001D2DB0">
              <w:t>e</w:t>
            </w:r>
            <w:r>
              <w:t xml:space="preserve">, </w:t>
            </w:r>
            <w:r w:rsidR="00754307">
              <w:br/>
            </w:r>
            <w:r>
              <w:t>Volontari</w:t>
            </w:r>
            <w:r w:rsidR="001D2DB0">
              <w:t>o</w:t>
            </w:r>
            <w:r>
              <w:t xml:space="preserve">, </w:t>
            </w:r>
            <w:r w:rsidR="00754307">
              <w:br/>
            </w:r>
            <w:r>
              <w:t>Articol</w:t>
            </w:r>
            <w:r w:rsidR="001D2DB0">
              <w:t>o</w:t>
            </w:r>
          </w:p>
        </w:tc>
      </w:tr>
      <w:tr w:rsidR="001E7F40" w14:paraId="413A0990" w14:textId="77777777" w:rsidTr="001E7F40">
        <w:trPr>
          <w:trHeight w:val="1974"/>
        </w:trPr>
        <w:tc>
          <w:tcPr>
            <w:tcW w:w="0" w:type="auto"/>
          </w:tcPr>
          <w:p w14:paraId="0C020820" w14:textId="5E3F2D77" w:rsidR="00767D58" w:rsidRPr="001E7F40" w:rsidRDefault="00767D58" w:rsidP="007D706D">
            <w:pPr>
              <w:pStyle w:val="Numeroelenco"/>
              <w:numPr>
                <w:ilvl w:val="0"/>
                <w:numId w:val="0"/>
              </w:numPr>
              <w:jc w:val="center"/>
              <w:rPr>
                <w:sz w:val="32"/>
                <w:szCs w:val="24"/>
                <w:u w:val="single"/>
              </w:rPr>
            </w:pPr>
            <w:r w:rsidRPr="001E7F40">
              <w:rPr>
                <w:sz w:val="32"/>
                <w:szCs w:val="24"/>
                <w:u w:val="single"/>
              </w:rPr>
              <w:t>ARTICOL</w:t>
            </w:r>
            <w:r w:rsidR="001D2DB0" w:rsidRPr="001E7F40">
              <w:rPr>
                <w:sz w:val="32"/>
                <w:szCs w:val="24"/>
                <w:u w:val="single"/>
              </w:rPr>
              <w:t>O</w:t>
            </w:r>
          </w:p>
        </w:tc>
        <w:tc>
          <w:tcPr>
            <w:tcW w:w="0" w:type="auto"/>
          </w:tcPr>
          <w:p w14:paraId="44FE5F15" w14:textId="785A67B5" w:rsidR="00767D58" w:rsidRDefault="00767D58" w:rsidP="007D706D">
            <w:pPr>
              <w:pStyle w:val="Numeroelenco"/>
              <w:numPr>
                <w:ilvl w:val="0"/>
                <w:numId w:val="0"/>
              </w:numPr>
              <w:jc w:val="center"/>
            </w:pPr>
            <w:r>
              <w:t xml:space="preserve">Oggetto presente in </w:t>
            </w:r>
            <w:r w:rsidR="000D0D95">
              <w:br/>
            </w:r>
            <w:r>
              <w:t xml:space="preserve">biblioteca </w:t>
            </w:r>
            <w:r w:rsidR="00775EDF">
              <w:t>che può</w:t>
            </w:r>
            <w:r w:rsidR="000D0D95">
              <w:br/>
            </w:r>
            <w:r>
              <w:t xml:space="preserve">essere preso in prestito </w:t>
            </w:r>
            <w:r w:rsidR="00775EDF">
              <w:t>e prenotato</w:t>
            </w:r>
          </w:p>
        </w:tc>
        <w:tc>
          <w:tcPr>
            <w:tcW w:w="0" w:type="auto"/>
          </w:tcPr>
          <w:p w14:paraId="6D928FF4" w14:textId="2E83C743" w:rsidR="00767D58" w:rsidRDefault="00520556" w:rsidP="007D706D">
            <w:pPr>
              <w:pStyle w:val="Numeroelenco"/>
              <w:numPr>
                <w:ilvl w:val="0"/>
                <w:numId w:val="0"/>
              </w:numPr>
              <w:jc w:val="center"/>
            </w:pPr>
            <w:r>
              <w:t>Materiale</w:t>
            </w:r>
            <w:r w:rsidR="00865FFF">
              <w:t>, Prodotto</w:t>
            </w:r>
          </w:p>
        </w:tc>
        <w:tc>
          <w:tcPr>
            <w:tcW w:w="0" w:type="auto"/>
          </w:tcPr>
          <w:p w14:paraId="2AA96FFD" w14:textId="544DEEC3" w:rsidR="00767D58" w:rsidRDefault="00775EDF" w:rsidP="007D706D">
            <w:pPr>
              <w:pStyle w:val="Numeroelenco"/>
              <w:numPr>
                <w:ilvl w:val="0"/>
                <w:numId w:val="0"/>
              </w:numPr>
              <w:jc w:val="center"/>
            </w:pPr>
            <w:r>
              <w:t>Prestito, Prenotazione</w:t>
            </w:r>
          </w:p>
        </w:tc>
      </w:tr>
      <w:tr w:rsidR="001E7F40" w14:paraId="590A054B" w14:textId="77777777" w:rsidTr="001E7F40">
        <w:trPr>
          <w:trHeight w:val="1124"/>
        </w:trPr>
        <w:tc>
          <w:tcPr>
            <w:tcW w:w="0" w:type="auto"/>
          </w:tcPr>
          <w:p w14:paraId="6A8DAC2E" w14:textId="2E2C1E2A" w:rsidR="00767D58" w:rsidRPr="001E7F40" w:rsidRDefault="00767D58" w:rsidP="007D706D">
            <w:pPr>
              <w:pStyle w:val="Numeroelenco"/>
              <w:numPr>
                <w:ilvl w:val="0"/>
                <w:numId w:val="0"/>
              </w:numPr>
              <w:jc w:val="center"/>
              <w:rPr>
                <w:sz w:val="32"/>
                <w:szCs w:val="24"/>
                <w:u w:val="single"/>
              </w:rPr>
            </w:pPr>
            <w:r w:rsidRPr="001E7F40">
              <w:rPr>
                <w:sz w:val="32"/>
                <w:szCs w:val="24"/>
                <w:u w:val="single"/>
              </w:rPr>
              <w:t>EVENT</w:t>
            </w:r>
            <w:r w:rsidR="001D2DB0" w:rsidRPr="001E7F40">
              <w:rPr>
                <w:sz w:val="32"/>
                <w:szCs w:val="24"/>
                <w:u w:val="single"/>
              </w:rPr>
              <w:t>O</w:t>
            </w:r>
          </w:p>
        </w:tc>
        <w:tc>
          <w:tcPr>
            <w:tcW w:w="0" w:type="auto"/>
          </w:tcPr>
          <w:p w14:paraId="58135CDE" w14:textId="5B86D041" w:rsidR="00767D58" w:rsidRDefault="00767D58" w:rsidP="007D706D">
            <w:pPr>
              <w:pStyle w:val="Numeroelenco"/>
              <w:numPr>
                <w:ilvl w:val="0"/>
                <w:numId w:val="0"/>
              </w:numPr>
              <w:jc w:val="center"/>
            </w:pPr>
            <w:r>
              <w:t xml:space="preserve">Iniziativa di notevole </w:t>
            </w:r>
            <w:r w:rsidR="00775EDF">
              <w:br/>
            </w:r>
            <w:r>
              <w:t>interesse o risonanza</w:t>
            </w:r>
          </w:p>
        </w:tc>
        <w:tc>
          <w:tcPr>
            <w:tcW w:w="0" w:type="auto"/>
          </w:tcPr>
          <w:p w14:paraId="79DE89A9" w14:textId="12EE8F15" w:rsidR="00767D58" w:rsidRDefault="00767D58" w:rsidP="007D706D">
            <w:pPr>
              <w:pStyle w:val="Numeroelenco"/>
              <w:numPr>
                <w:ilvl w:val="0"/>
                <w:numId w:val="0"/>
              </w:numPr>
              <w:jc w:val="center"/>
            </w:pPr>
          </w:p>
        </w:tc>
        <w:tc>
          <w:tcPr>
            <w:tcW w:w="0" w:type="auto"/>
          </w:tcPr>
          <w:p w14:paraId="69541081" w14:textId="10C970BF" w:rsidR="00767D58" w:rsidRDefault="001D2DB0" w:rsidP="007D706D">
            <w:pPr>
              <w:pStyle w:val="Numeroelenco"/>
              <w:numPr>
                <w:ilvl w:val="0"/>
                <w:numId w:val="0"/>
              </w:numPr>
              <w:jc w:val="center"/>
            </w:pPr>
            <w:r>
              <w:t>Volontari</w:t>
            </w:r>
            <w:r w:rsidR="00577948">
              <w:t>o</w:t>
            </w:r>
          </w:p>
        </w:tc>
      </w:tr>
      <w:tr w:rsidR="001E7F40" w14:paraId="0F738BA7" w14:textId="77777777" w:rsidTr="001E7F40">
        <w:trPr>
          <w:trHeight w:val="1693"/>
        </w:trPr>
        <w:tc>
          <w:tcPr>
            <w:tcW w:w="0" w:type="auto"/>
          </w:tcPr>
          <w:p w14:paraId="764A22C8" w14:textId="7D804D6C" w:rsidR="00435648" w:rsidRPr="001E7F40" w:rsidRDefault="00435648" w:rsidP="007D706D">
            <w:pPr>
              <w:pStyle w:val="Numeroelenco"/>
              <w:numPr>
                <w:ilvl w:val="0"/>
                <w:numId w:val="0"/>
              </w:numPr>
              <w:jc w:val="center"/>
              <w:rPr>
                <w:sz w:val="32"/>
                <w:szCs w:val="24"/>
                <w:u w:val="single"/>
              </w:rPr>
            </w:pPr>
            <w:r w:rsidRPr="001E7F40">
              <w:rPr>
                <w:sz w:val="32"/>
                <w:szCs w:val="24"/>
                <w:u w:val="single"/>
              </w:rPr>
              <w:t>PRENOTAZION</w:t>
            </w:r>
            <w:r w:rsidR="001D2DB0" w:rsidRPr="001E7F40">
              <w:rPr>
                <w:sz w:val="32"/>
                <w:szCs w:val="24"/>
                <w:u w:val="single"/>
              </w:rPr>
              <w:t>E</w:t>
            </w:r>
          </w:p>
        </w:tc>
        <w:tc>
          <w:tcPr>
            <w:tcW w:w="0" w:type="auto"/>
          </w:tcPr>
          <w:p w14:paraId="15253BDC" w14:textId="35E4C871" w:rsidR="00435648" w:rsidRDefault="007A0682" w:rsidP="007D706D">
            <w:pPr>
              <w:pStyle w:val="Numeroelenco"/>
              <w:numPr>
                <w:ilvl w:val="0"/>
                <w:numId w:val="0"/>
              </w:numPr>
              <w:jc w:val="center"/>
            </w:pPr>
            <w:r>
              <w:t xml:space="preserve">Riservare in anticipo </w:t>
            </w:r>
            <w:r w:rsidR="00883338">
              <w:br/>
            </w:r>
            <w:r>
              <w:t>qualcosa (un articolo) a qualcuno (un cliente)</w:t>
            </w:r>
          </w:p>
        </w:tc>
        <w:tc>
          <w:tcPr>
            <w:tcW w:w="0" w:type="auto"/>
          </w:tcPr>
          <w:p w14:paraId="50761B4C" w14:textId="77777777" w:rsidR="00435648" w:rsidRDefault="00435648" w:rsidP="007D706D">
            <w:pPr>
              <w:pStyle w:val="Numeroelenco"/>
              <w:numPr>
                <w:ilvl w:val="0"/>
                <w:numId w:val="0"/>
              </w:numPr>
              <w:jc w:val="center"/>
            </w:pPr>
          </w:p>
        </w:tc>
        <w:tc>
          <w:tcPr>
            <w:tcW w:w="0" w:type="auto"/>
          </w:tcPr>
          <w:p w14:paraId="5E020B2C" w14:textId="78732B76" w:rsidR="00435648" w:rsidRDefault="00AA675B" w:rsidP="007D706D">
            <w:pPr>
              <w:pStyle w:val="Numeroelenco"/>
              <w:numPr>
                <w:ilvl w:val="0"/>
                <w:numId w:val="0"/>
              </w:numPr>
              <w:jc w:val="center"/>
            </w:pPr>
            <w:r>
              <w:t>Client</w:t>
            </w:r>
            <w:r w:rsidR="00577948">
              <w:t>e</w:t>
            </w:r>
            <w:r>
              <w:t xml:space="preserve">, </w:t>
            </w:r>
            <w:r w:rsidR="00F23594">
              <w:br/>
            </w:r>
            <w:r>
              <w:t>Volontari</w:t>
            </w:r>
            <w:r w:rsidR="00577948">
              <w:t>o</w:t>
            </w:r>
            <w:r>
              <w:t xml:space="preserve">, </w:t>
            </w:r>
            <w:r w:rsidR="00F23594">
              <w:br/>
            </w:r>
            <w:r>
              <w:t>Articol</w:t>
            </w:r>
            <w:r w:rsidR="00577948">
              <w:t>o</w:t>
            </w:r>
          </w:p>
        </w:tc>
      </w:tr>
    </w:tbl>
    <w:p w14:paraId="2514F6D0" w14:textId="51B5B66E" w:rsidR="005F4A0A" w:rsidRDefault="005F4A0A" w:rsidP="00435648">
      <w:pPr>
        <w:pStyle w:val="Titolo1"/>
        <w:rPr>
          <w:lang w:bidi="it-IT"/>
        </w:rPr>
      </w:pPr>
      <w:r>
        <w:rPr>
          <w:lang w:bidi="it-IT"/>
        </w:rPr>
        <w:lastRenderedPageBreak/>
        <w:t>a</w:t>
      </w:r>
      <w:r w:rsidRPr="00A043D5">
        <w:rPr>
          <w:lang w:bidi="it-IT"/>
        </w:rPr>
        <w:t>NALISI DE</w:t>
      </w:r>
      <w:r>
        <w:rPr>
          <w:lang w:bidi="it-IT"/>
        </w:rPr>
        <w:t>I REQUISITI</w:t>
      </w:r>
    </w:p>
    <w:p w14:paraId="5A7E97DD" w14:textId="5079DC94" w:rsidR="005F4A0A" w:rsidRPr="0021331D" w:rsidRDefault="005F4A0A" w:rsidP="005F4A0A">
      <w:pPr>
        <w:rPr>
          <w:rFonts w:asciiTheme="majorHAnsi" w:hAnsiTheme="majorHAnsi"/>
          <w:b/>
          <w:bCs/>
          <w:sz w:val="32"/>
          <w:szCs w:val="24"/>
          <w:u w:val="single"/>
          <w:lang w:bidi="it-IT"/>
        </w:rPr>
      </w:pPr>
      <w:r w:rsidRPr="0021331D">
        <w:rPr>
          <w:rFonts w:asciiTheme="majorHAnsi" w:hAnsiTheme="majorHAnsi"/>
          <w:b/>
          <w:bCs/>
          <w:sz w:val="32"/>
          <w:szCs w:val="24"/>
          <w:u w:val="single"/>
          <w:lang w:bidi="it-IT"/>
        </w:rPr>
        <w:t>DATI SUI CLIENTI</w:t>
      </w:r>
    </w:p>
    <w:p w14:paraId="51131965" w14:textId="754652FD" w:rsidR="005B3367" w:rsidRPr="00E00691" w:rsidRDefault="005B3367" w:rsidP="005B3367">
      <w:pPr>
        <w:jc w:val="both"/>
        <w:rPr>
          <w:rFonts w:cstheme="minorHAnsi"/>
          <w:color w:val="auto"/>
          <w:lang w:bidi="it-IT"/>
        </w:rPr>
      </w:pPr>
      <w:r w:rsidRPr="00A6737B">
        <w:rPr>
          <w:rFonts w:cstheme="minorHAnsi"/>
          <w:color w:val="auto"/>
          <w:lang w:bidi="it-IT"/>
        </w:rPr>
        <w:t>Circa 30 clienti si tesserano in biblioteca quotidianamente; in totale sono registrati circa 1200 clienti. Conoscere i clienti in biblioteca garantisce un’efficiente gestione di prestiti e prenotazioni. Per registrarsi (e quindi tesserarsi) gli utenti devono indicare in un portale i seguenti dati anagrafici</w:t>
      </w:r>
      <w:r w:rsidRPr="004D7523">
        <w:rPr>
          <w:rFonts w:cstheme="minorHAnsi"/>
          <w:color w:val="auto"/>
          <w:lang w:bidi="it-IT"/>
        </w:rPr>
        <w:t>: nome, cognome, indirizzo civico, recapito telefonico, e-mail, sesso (indicato come “M” o “F”) e codice fiscale. Un cliente può prendere in prestito gli articoli solo singolarmente (quindi prima di prendere in prestito un articolo deve avere restituito quello precedente</w:t>
      </w:r>
      <w:r w:rsidR="00391FBC">
        <w:rPr>
          <w:rFonts w:cstheme="minorHAnsi"/>
          <w:color w:val="auto"/>
          <w:lang w:bidi="it-IT"/>
        </w:rPr>
        <w:t>mente</w:t>
      </w:r>
      <w:r w:rsidRPr="004D7523">
        <w:rPr>
          <w:rFonts w:cstheme="minorHAnsi"/>
          <w:color w:val="auto"/>
          <w:lang w:bidi="it-IT"/>
        </w:rPr>
        <w:t xml:space="preserve"> preso in prestito). I clienti devono infine attenersi a due regole (pena l’esclusione dal servizio): restituire l’articolo entro e non oltre trenta giorni e conservarlo con cura (ovvero non restituire un </w:t>
      </w:r>
      <w:r w:rsidRPr="00E00691">
        <w:rPr>
          <w:rFonts w:cstheme="minorHAnsi"/>
          <w:color w:val="auto"/>
          <w:lang w:bidi="it-IT"/>
        </w:rPr>
        <w:t xml:space="preserve">articolo in “pessime condizioni”). L’esclusione dal servizio si indica attraverso lo “stato” del cliente che è pari a “1” se il cliente può prendere in prestito e prenotare gli articoli o pari a “0” altrimenti. </w:t>
      </w:r>
    </w:p>
    <w:p w14:paraId="48DC9AE8" w14:textId="427E4E2A" w:rsidR="005F4A0A" w:rsidRPr="009A69C7" w:rsidRDefault="005F4A0A" w:rsidP="005F4A0A">
      <w:pPr>
        <w:rPr>
          <w:rFonts w:asciiTheme="majorHAnsi" w:hAnsiTheme="majorHAnsi"/>
          <w:b/>
          <w:bCs/>
          <w:sz w:val="32"/>
          <w:szCs w:val="24"/>
          <w:vertAlign w:val="superscript"/>
          <w:lang w:bidi="it-IT"/>
        </w:rPr>
      </w:pPr>
    </w:p>
    <w:p w14:paraId="1ED7F7EB" w14:textId="1E6F644A" w:rsidR="005F4A0A" w:rsidRDefault="005F4A0A" w:rsidP="005F4A0A">
      <w:pPr>
        <w:rPr>
          <w:rFonts w:asciiTheme="majorHAnsi" w:hAnsiTheme="majorHAnsi"/>
          <w:b/>
          <w:bCs/>
          <w:sz w:val="32"/>
          <w:szCs w:val="24"/>
          <w:u w:val="single"/>
          <w:lang w:bidi="it-IT"/>
        </w:rPr>
      </w:pPr>
      <w:r w:rsidRPr="005F4A0A">
        <w:rPr>
          <w:rFonts w:asciiTheme="majorHAnsi" w:hAnsiTheme="majorHAnsi"/>
          <w:b/>
          <w:bCs/>
          <w:sz w:val="32"/>
          <w:szCs w:val="24"/>
          <w:u w:val="single"/>
          <w:lang w:bidi="it-IT"/>
        </w:rPr>
        <w:t>DATI SUI VOLONTARI</w:t>
      </w:r>
    </w:p>
    <w:p w14:paraId="65A76CAC" w14:textId="77777777" w:rsidR="00DF7E44" w:rsidRPr="00E00691" w:rsidRDefault="00DF7E44" w:rsidP="00DF7E44">
      <w:pPr>
        <w:jc w:val="both"/>
        <w:rPr>
          <w:rFonts w:cstheme="minorHAnsi"/>
          <w:color w:val="auto"/>
          <w:lang w:bidi="it-IT"/>
        </w:rPr>
      </w:pPr>
      <w:r w:rsidRPr="00E00691">
        <w:rPr>
          <w:rFonts w:cstheme="minorHAnsi"/>
          <w:color w:val="auto"/>
          <w:lang w:bidi="it-IT"/>
        </w:rPr>
        <w:t>Le altre persone coinvolte in biblioteca sono i volontari (circa 18) che compongono il personale bibliotecario. Ogni volontario è registrato nella banca dati con gli stessi dati anagrafici dei clienti (nome, cognome, sesso, indirizzo, telefono</w:t>
      </w:r>
      <w:r>
        <w:rPr>
          <w:rFonts w:cstheme="minorHAnsi"/>
          <w:color w:val="auto"/>
          <w:lang w:bidi="it-IT"/>
        </w:rPr>
        <w:t xml:space="preserve"> ed e-mail</w:t>
      </w:r>
      <w:r w:rsidRPr="00E00691">
        <w:rPr>
          <w:rFonts w:cstheme="minorHAnsi"/>
          <w:color w:val="auto"/>
          <w:lang w:bidi="it-IT"/>
        </w:rPr>
        <w:t xml:space="preserve">) ed è identificato tramite numero matricola. Per i volontari non è obbligatorio indicare il recapito telefonico e l’e-mail. Ogni anno circa otto persone possono chiedere di diventare operatori volontari. Il personale si occupa di gestire i prestiti, le prenotazioni e gli eventi. </w:t>
      </w:r>
    </w:p>
    <w:p w14:paraId="13B2AE18" w14:textId="77777777" w:rsidR="0048647D" w:rsidRDefault="0048647D" w:rsidP="0048647D">
      <w:pPr>
        <w:jc w:val="both"/>
        <w:rPr>
          <w:color w:val="auto"/>
          <w:lang w:bidi="it-IT"/>
        </w:rPr>
      </w:pPr>
    </w:p>
    <w:p w14:paraId="3D78F8D7" w14:textId="2888B39C" w:rsidR="005F4A0A" w:rsidRDefault="005F4A0A" w:rsidP="005F4A0A">
      <w:pPr>
        <w:rPr>
          <w:rFonts w:asciiTheme="majorHAnsi" w:hAnsiTheme="majorHAnsi"/>
          <w:b/>
          <w:bCs/>
          <w:sz w:val="32"/>
          <w:szCs w:val="24"/>
          <w:u w:val="single"/>
          <w:lang w:bidi="it-IT"/>
        </w:rPr>
      </w:pPr>
      <w:r w:rsidRPr="005F4A0A">
        <w:rPr>
          <w:rFonts w:asciiTheme="majorHAnsi" w:hAnsiTheme="majorHAnsi"/>
          <w:b/>
          <w:bCs/>
          <w:sz w:val="32"/>
          <w:szCs w:val="24"/>
          <w:u w:val="single"/>
          <w:lang w:bidi="it-IT"/>
        </w:rPr>
        <w:t>DATI SUI PRESTITI</w:t>
      </w:r>
    </w:p>
    <w:p w14:paraId="53E05F55" w14:textId="77777777" w:rsidR="001F36AB" w:rsidRPr="004D7523" w:rsidRDefault="001F36AB" w:rsidP="001F36AB">
      <w:pPr>
        <w:jc w:val="both"/>
        <w:rPr>
          <w:rFonts w:cstheme="minorHAnsi"/>
          <w:color w:val="auto"/>
          <w:lang w:bidi="it-IT"/>
        </w:rPr>
      </w:pPr>
      <w:r w:rsidRPr="00E00691">
        <w:rPr>
          <w:rFonts w:cstheme="minorHAnsi"/>
          <w:color w:val="auto"/>
          <w:lang w:bidi="it-IT"/>
        </w:rPr>
        <w:t>Per quanto riguarda i prestiti, essi sono univocamente identificati tramite codice ID. Ogni prestito ha queste caratteristiche: data rilascio, codice ID del materiale prestato e suo stato iniziale. Alcuni prestiti hanno queste ulteriori informazioni: data di restituzione e stato finale dell’articolo dato in prestito. Per ragioni tecniche, si devono indicare anche il codice fiscale dell’utente che preleva l’articolo e il numero di matricola del volontario che registra</w:t>
      </w:r>
      <w:r w:rsidRPr="004D7523">
        <w:rPr>
          <w:rFonts w:cstheme="minorHAnsi"/>
          <w:color w:val="auto"/>
          <w:lang w:bidi="it-IT"/>
        </w:rPr>
        <w:t xml:space="preserve"> il prestito. In un giorno sono registrati circa 40 prestiti. Ovviamente, il materiale può essere dato in prestito solo se esso è disponibile</w:t>
      </w:r>
      <w:r>
        <w:rPr>
          <w:rFonts w:cstheme="minorHAnsi"/>
          <w:color w:val="auto"/>
          <w:lang w:bidi="it-IT"/>
        </w:rPr>
        <w:t xml:space="preserve"> (quindi se è già stato restituito)</w:t>
      </w:r>
      <w:r w:rsidRPr="004D7523">
        <w:rPr>
          <w:rFonts w:cstheme="minorHAnsi"/>
          <w:color w:val="auto"/>
          <w:lang w:bidi="it-IT"/>
        </w:rPr>
        <w:t>. Bisogna osservare che se lo stato finale dell’articolo riferito al prestito cambia, anche lo stato dell’articolo deve cambiare.</w:t>
      </w:r>
    </w:p>
    <w:p w14:paraId="7DA31611" w14:textId="77777777" w:rsidR="00AA6942" w:rsidRDefault="00AA6942" w:rsidP="005F4A0A">
      <w:pPr>
        <w:rPr>
          <w:rFonts w:asciiTheme="majorHAnsi" w:hAnsiTheme="majorHAnsi"/>
          <w:b/>
          <w:bCs/>
          <w:sz w:val="32"/>
          <w:szCs w:val="24"/>
          <w:u w:val="single"/>
          <w:lang w:bidi="it-IT"/>
        </w:rPr>
      </w:pPr>
    </w:p>
    <w:p w14:paraId="1EE327D5" w14:textId="77777777" w:rsidR="00C752CD" w:rsidRDefault="00C752CD" w:rsidP="005F4A0A">
      <w:pPr>
        <w:rPr>
          <w:rFonts w:asciiTheme="majorHAnsi" w:hAnsiTheme="majorHAnsi"/>
          <w:b/>
          <w:bCs/>
          <w:sz w:val="32"/>
          <w:szCs w:val="24"/>
          <w:u w:val="single"/>
          <w:lang w:bidi="it-IT"/>
        </w:rPr>
      </w:pPr>
    </w:p>
    <w:p w14:paraId="0DC41332" w14:textId="40C69F89" w:rsidR="005F4A0A" w:rsidRDefault="005F4A0A" w:rsidP="005F4A0A">
      <w:pPr>
        <w:rPr>
          <w:rFonts w:asciiTheme="majorHAnsi" w:hAnsiTheme="majorHAnsi"/>
          <w:b/>
          <w:bCs/>
          <w:sz w:val="32"/>
          <w:szCs w:val="24"/>
          <w:u w:val="single"/>
          <w:lang w:bidi="it-IT"/>
        </w:rPr>
      </w:pPr>
      <w:r>
        <w:rPr>
          <w:rFonts w:asciiTheme="majorHAnsi" w:hAnsiTheme="majorHAnsi"/>
          <w:b/>
          <w:bCs/>
          <w:sz w:val="32"/>
          <w:szCs w:val="24"/>
          <w:u w:val="single"/>
          <w:lang w:bidi="it-IT"/>
        </w:rPr>
        <w:lastRenderedPageBreak/>
        <w:t>DATI SULLE PRENOTAZIONI</w:t>
      </w:r>
    </w:p>
    <w:p w14:paraId="7D46FCF8" w14:textId="77777777" w:rsidR="00EE65E0" w:rsidRPr="004D7523" w:rsidRDefault="00EE65E0" w:rsidP="00EE65E0">
      <w:pPr>
        <w:jc w:val="both"/>
        <w:rPr>
          <w:rFonts w:cstheme="minorHAnsi"/>
          <w:color w:val="auto"/>
          <w:lang w:bidi="it-IT"/>
        </w:rPr>
      </w:pPr>
      <w:r w:rsidRPr="004D7523">
        <w:rPr>
          <w:rFonts w:cstheme="minorHAnsi"/>
          <w:color w:val="auto"/>
          <w:lang w:bidi="it-IT"/>
        </w:rPr>
        <w:t xml:space="preserve">Per quanto riguarda le prenotazioni, </w:t>
      </w:r>
      <w:r w:rsidRPr="0096095B">
        <w:rPr>
          <w:rFonts w:cstheme="minorHAnsi"/>
          <w:color w:val="auto"/>
          <w:lang w:bidi="it-IT"/>
        </w:rPr>
        <w:t>esse sono univocamente identificate tramite codice ID. Per ragioni tecniche, occorre indicare codice fiscale e recapito telefonico del cliente che richiede il materiale e la matricola del volontario che registra la prenotazione. Ogni prenotazione ha queste ulteriori informazioni: data di richiesta e codice ID dell’articolo</w:t>
      </w:r>
      <w:r w:rsidRPr="004D7523">
        <w:rPr>
          <w:rFonts w:cstheme="minorHAnsi"/>
          <w:color w:val="auto"/>
          <w:lang w:bidi="it-IT"/>
        </w:rPr>
        <w:t xml:space="preserve"> richiesto. </w:t>
      </w:r>
      <w:r>
        <w:rPr>
          <w:rFonts w:cstheme="minorHAnsi"/>
          <w:color w:val="auto"/>
          <w:lang w:bidi="it-IT"/>
        </w:rPr>
        <w:t xml:space="preserve">Le </w:t>
      </w:r>
      <w:r w:rsidRPr="004D7523">
        <w:rPr>
          <w:rFonts w:cstheme="minorHAnsi"/>
          <w:color w:val="auto"/>
          <w:lang w:bidi="it-IT"/>
        </w:rPr>
        <w:t>prenotazioni andate a buon fine</w:t>
      </w:r>
      <w:r>
        <w:rPr>
          <w:rFonts w:cstheme="minorHAnsi"/>
          <w:color w:val="auto"/>
          <w:lang w:bidi="it-IT"/>
        </w:rPr>
        <w:t xml:space="preserve"> possono avere</w:t>
      </w:r>
      <w:r w:rsidRPr="004D7523">
        <w:rPr>
          <w:rFonts w:cstheme="minorHAnsi"/>
          <w:color w:val="auto"/>
          <w:lang w:bidi="it-IT"/>
        </w:rPr>
        <w:t xml:space="preserve"> indicat</w:t>
      </w:r>
      <w:r>
        <w:rPr>
          <w:rFonts w:cstheme="minorHAnsi"/>
          <w:color w:val="auto"/>
          <w:lang w:bidi="it-IT"/>
        </w:rPr>
        <w:t>a anche</w:t>
      </w:r>
      <w:r w:rsidRPr="004D7523">
        <w:rPr>
          <w:rFonts w:cstheme="minorHAnsi"/>
          <w:color w:val="auto"/>
          <w:lang w:bidi="it-IT"/>
        </w:rPr>
        <w:t xml:space="preserve"> la data di conferma della prenotazione. In un giorno vengono registrate circa 90 prenotazioni. Il materiale può essere prenotato solo se non è “in pessime condizioni”.</w:t>
      </w:r>
    </w:p>
    <w:p w14:paraId="06AEDC52" w14:textId="77777777" w:rsidR="00EE65E0" w:rsidRPr="004D7523" w:rsidRDefault="00EE65E0" w:rsidP="001E7F40">
      <w:pPr>
        <w:jc w:val="both"/>
        <w:rPr>
          <w:rFonts w:cstheme="minorHAnsi"/>
          <w:color w:val="auto"/>
          <w:lang w:bidi="it-IT"/>
        </w:rPr>
      </w:pPr>
    </w:p>
    <w:p w14:paraId="53DAD4B9" w14:textId="77777777" w:rsidR="00775EDF" w:rsidRPr="002D0740" w:rsidRDefault="00775EDF" w:rsidP="002D0740">
      <w:pPr>
        <w:jc w:val="both"/>
        <w:rPr>
          <w:color w:val="auto"/>
          <w:lang w:bidi="it-IT"/>
        </w:rPr>
      </w:pPr>
    </w:p>
    <w:p w14:paraId="34E824F0" w14:textId="22AA67B8" w:rsidR="005F4A0A" w:rsidRDefault="005F4A0A" w:rsidP="005F4A0A">
      <w:pPr>
        <w:rPr>
          <w:rFonts w:asciiTheme="majorHAnsi" w:hAnsiTheme="majorHAnsi"/>
          <w:b/>
          <w:bCs/>
          <w:sz w:val="32"/>
          <w:szCs w:val="24"/>
          <w:u w:val="single"/>
          <w:lang w:bidi="it-IT"/>
        </w:rPr>
      </w:pPr>
      <w:r>
        <w:rPr>
          <w:rFonts w:asciiTheme="majorHAnsi" w:hAnsiTheme="majorHAnsi"/>
          <w:b/>
          <w:bCs/>
          <w:sz w:val="32"/>
          <w:szCs w:val="24"/>
          <w:u w:val="single"/>
          <w:lang w:bidi="it-IT"/>
        </w:rPr>
        <w:t xml:space="preserve">DATI SUGLI ARTICOLI </w:t>
      </w:r>
    </w:p>
    <w:p w14:paraId="0469F1CF" w14:textId="77777777" w:rsidR="005E616A" w:rsidRPr="003D107A" w:rsidRDefault="005E616A" w:rsidP="005E616A">
      <w:pPr>
        <w:jc w:val="both"/>
        <w:rPr>
          <w:rFonts w:cstheme="minorHAnsi"/>
          <w:color w:val="auto"/>
          <w:lang w:bidi="it-IT"/>
        </w:rPr>
      </w:pPr>
      <w:r w:rsidRPr="004D7523">
        <w:rPr>
          <w:rFonts w:cstheme="minorHAnsi"/>
          <w:color w:val="auto"/>
          <w:lang w:bidi="it-IT"/>
        </w:rPr>
        <w:t>In biblioteca sono presenti circa 700 articoli univocamente identificati tramite codice ID. Ogni articolo ha queste caratteristiche: nome, categoria e genere. In particolare, per “categoria” si intende il tipo di prodotto (c.d. libro, DVD, CD, fumetto…) e per “genere” si intende un canonico genere letterario e/o artistico</w:t>
      </w:r>
      <w:r w:rsidRPr="003D107A">
        <w:rPr>
          <w:rFonts w:cstheme="minorHAnsi"/>
          <w:color w:val="auto"/>
          <w:lang w:bidi="it-IT"/>
        </w:rPr>
        <w:t xml:space="preserve"> (c.d. noir, horror, rosa…).</w:t>
      </w:r>
      <w:r>
        <w:rPr>
          <w:rFonts w:cstheme="minorHAnsi"/>
          <w:color w:val="auto"/>
          <w:lang w:bidi="it-IT"/>
        </w:rPr>
        <w:t xml:space="preserve"> Alcuni articoli hanno inoltre indicato il nome dell’autore e il numero del volume (se si tratta di una saga).</w:t>
      </w:r>
      <w:r w:rsidRPr="003D107A">
        <w:rPr>
          <w:rFonts w:cstheme="minorHAnsi"/>
          <w:color w:val="auto"/>
          <w:lang w:bidi="it-IT"/>
        </w:rPr>
        <w:t xml:space="preserve"> </w:t>
      </w:r>
      <w:r>
        <w:rPr>
          <w:rFonts w:cstheme="minorHAnsi"/>
          <w:color w:val="auto"/>
          <w:lang w:bidi="it-IT"/>
        </w:rPr>
        <w:t>O</w:t>
      </w:r>
      <w:r w:rsidRPr="003D107A">
        <w:rPr>
          <w:rFonts w:cstheme="minorHAnsi"/>
          <w:color w:val="auto"/>
          <w:lang w:bidi="it-IT"/>
        </w:rPr>
        <w:t xml:space="preserve">gni articolo è identificato dal suo stato che può essere “in </w:t>
      </w:r>
      <w:r>
        <w:rPr>
          <w:rFonts w:cstheme="minorHAnsi"/>
          <w:color w:val="auto"/>
          <w:lang w:bidi="it-IT"/>
        </w:rPr>
        <w:t xml:space="preserve">buone </w:t>
      </w:r>
      <w:r w:rsidRPr="003D107A">
        <w:rPr>
          <w:rFonts w:cstheme="minorHAnsi"/>
          <w:color w:val="auto"/>
          <w:lang w:bidi="it-IT"/>
        </w:rPr>
        <w:t>condizioni”, “</w:t>
      </w:r>
      <w:r>
        <w:rPr>
          <w:rFonts w:cstheme="minorHAnsi"/>
          <w:color w:val="auto"/>
          <w:lang w:bidi="it-IT"/>
        </w:rPr>
        <w:t>evidenziato/sottolineato</w:t>
      </w:r>
      <w:r w:rsidRPr="003D107A">
        <w:rPr>
          <w:rFonts w:cstheme="minorHAnsi"/>
          <w:color w:val="auto"/>
          <w:lang w:bidi="it-IT"/>
        </w:rPr>
        <w:t>” o “in pessime condizioni”.</w:t>
      </w:r>
      <w:r>
        <w:rPr>
          <w:rFonts w:cstheme="minorHAnsi"/>
          <w:color w:val="auto"/>
          <w:lang w:bidi="it-IT"/>
        </w:rPr>
        <w:t xml:space="preserve"> In</w:t>
      </w:r>
      <w:r w:rsidRPr="003D107A">
        <w:rPr>
          <w:rFonts w:cstheme="minorHAnsi"/>
          <w:color w:val="auto"/>
          <w:lang w:bidi="it-IT"/>
        </w:rPr>
        <w:t xml:space="preserve"> un mese sono aggiunti circa 15 articoli.</w:t>
      </w:r>
    </w:p>
    <w:p w14:paraId="3B4FEDFE" w14:textId="77777777" w:rsidR="005E616A" w:rsidRPr="003D107A" w:rsidRDefault="005E616A" w:rsidP="001E7F40">
      <w:pPr>
        <w:jc w:val="both"/>
        <w:rPr>
          <w:rFonts w:cstheme="minorHAnsi"/>
          <w:color w:val="auto"/>
          <w:lang w:bidi="it-IT"/>
        </w:rPr>
      </w:pPr>
    </w:p>
    <w:p w14:paraId="56089C37" w14:textId="77777777" w:rsidR="00194212" w:rsidRDefault="00194212" w:rsidP="005F4A0A">
      <w:pPr>
        <w:rPr>
          <w:rFonts w:asciiTheme="majorHAnsi" w:hAnsiTheme="majorHAnsi"/>
          <w:b/>
          <w:bCs/>
          <w:sz w:val="32"/>
          <w:szCs w:val="24"/>
          <w:u w:val="single"/>
          <w:lang w:bidi="it-IT"/>
        </w:rPr>
      </w:pPr>
    </w:p>
    <w:p w14:paraId="075679A3" w14:textId="499AE323" w:rsidR="005F4A0A" w:rsidRDefault="005F4A0A" w:rsidP="005F4A0A">
      <w:pPr>
        <w:rPr>
          <w:rFonts w:asciiTheme="majorHAnsi" w:hAnsiTheme="majorHAnsi"/>
          <w:b/>
          <w:bCs/>
          <w:sz w:val="32"/>
          <w:szCs w:val="24"/>
          <w:u w:val="single"/>
          <w:lang w:bidi="it-IT"/>
        </w:rPr>
      </w:pPr>
      <w:r>
        <w:rPr>
          <w:rFonts w:asciiTheme="majorHAnsi" w:hAnsiTheme="majorHAnsi"/>
          <w:b/>
          <w:bCs/>
          <w:sz w:val="32"/>
          <w:szCs w:val="24"/>
          <w:u w:val="single"/>
          <w:lang w:bidi="it-IT"/>
        </w:rPr>
        <w:t>DATI SUGLI EVENTI</w:t>
      </w:r>
    </w:p>
    <w:p w14:paraId="37225FAA" w14:textId="0B1B30A4" w:rsidR="005E616A" w:rsidRPr="003D107A" w:rsidRDefault="00D61859" w:rsidP="005E616A">
      <w:pPr>
        <w:jc w:val="both"/>
        <w:rPr>
          <w:rFonts w:cstheme="minorHAnsi"/>
          <w:color w:val="auto"/>
          <w:lang w:bidi="it-IT"/>
        </w:rPr>
      </w:pPr>
      <w:r>
        <w:rPr>
          <w:rFonts w:cstheme="minorHAnsi"/>
          <w:color w:val="auto"/>
          <w:lang w:bidi="it-IT"/>
        </w:rPr>
        <w:t>In</w:t>
      </w:r>
      <w:r w:rsidR="005E616A" w:rsidRPr="003D107A">
        <w:rPr>
          <w:rFonts w:cstheme="minorHAnsi"/>
          <w:color w:val="auto"/>
          <w:lang w:bidi="it-IT"/>
        </w:rPr>
        <w:t xml:space="preserve"> biblioteca circa tre volte al mese sono tenuti eventi culturali. Ogni evento è univocamente identificato dalla data in cui </w:t>
      </w:r>
      <w:r w:rsidR="005E616A">
        <w:rPr>
          <w:rFonts w:cstheme="minorHAnsi"/>
          <w:color w:val="auto"/>
          <w:lang w:bidi="it-IT"/>
        </w:rPr>
        <w:t>è tenuto</w:t>
      </w:r>
      <w:r w:rsidR="005E616A" w:rsidRPr="003D107A">
        <w:rPr>
          <w:rFonts w:cstheme="minorHAnsi"/>
          <w:color w:val="auto"/>
          <w:lang w:bidi="it-IT"/>
        </w:rPr>
        <w:t>. Ogni evento ha inoltre queste caratteristiche: il nome, il tipo</w:t>
      </w:r>
      <w:r w:rsidR="005E616A">
        <w:rPr>
          <w:rFonts w:cstheme="minorHAnsi"/>
          <w:color w:val="auto"/>
          <w:lang w:bidi="it-IT"/>
        </w:rPr>
        <w:t xml:space="preserve"> e il numero di spettatori. </w:t>
      </w:r>
      <w:r w:rsidR="005E616A" w:rsidRPr="003D107A">
        <w:rPr>
          <w:rFonts w:cstheme="minorHAnsi"/>
          <w:color w:val="auto"/>
          <w:lang w:bidi="it-IT"/>
        </w:rPr>
        <w:t>In particolare, per “tipo” si intende la categoria dell’evento ed eventualmente la sua tematica principale</w:t>
      </w:r>
      <w:r w:rsidR="005E616A">
        <w:rPr>
          <w:rFonts w:cstheme="minorHAnsi"/>
          <w:color w:val="auto"/>
          <w:lang w:bidi="it-IT"/>
        </w:rPr>
        <w:t>.</w:t>
      </w:r>
      <w:r w:rsidR="005E616A" w:rsidRPr="003D107A">
        <w:rPr>
          <w:rFonts w:cstheme="minorHAnsi"/>
          <w:color w:val="auto"/>
          <w:lang w:bidi="it-IT"/>
        </w:rPr>
        <w:t xml:space="preserve"> </w:t>
      </w:r>
      <w:r w:rsidR="005E616A">
        <w:rPr>
          <w:rFonts w:cstheme="minorHAnsi"/>
          <w:color w:val="auto"/>
          <w:lang w:bidi="it-IT"/>
        </w:rPr>
        <w:t xml:space="preserve">Un evento può avere anche queste ulteriori caratteristiche: </w:t>
      </w:r>
      <w:r w:rsidR="005E616A" w:rsidRPr="003D107A">
        <w:rPr>
          <w:rFonts w:cstheme="minorHAnsi"/>
          <w:color w:val="auto"/>
          <w:lang w:bidi="it-IT"/>
        </w:rPr>
        <w:t>una breve descrizione, il nome dell’ospite e la fama</w:t>
      </w:r>
      <w:r w:rsidR="005E616A">
        <w:rPr>
          <w:rFonts w:cstheme="minorHAnsi"/>
          <w:color w:val="auto"/>
          <w:lang w:bidi="it-IT"/>
        </w:rPr>
        <w:t xml:space="preserve"> dell’evento</w:t>
      </w:r>
      <w:r w:rsidR="005E616A" w:rsidRPr="003D107A">
        <w:rPr>
          <w:rFonts w:cstheme="minorHAnsi"/>
          <w:color w:val="auto"/>
          <w:lang w:bidi="it-IT"/>
        </w:rPr>
        <w:t xml:space="preserve">. </w:t>
      </w:r>
      <w:r w:rsidR="005E616A">
        <w:rPr>
          <w:rFonts w:cstheme="minorHAnsi"/>
          <w:color w:val="auto"/>
          <w:lang w:bidi="it-IT"/>
        </w:rPr>
        <w:t>In particolare, p</w:t>
      </w:r>
      <w:r w:rsidR="005E616A" w:rsidRPr="003D107A">
        <w:rPr>
          <w:rFonts w:cstheme="minorHAnsi"/>
          <w:color w:val="auto"/>
          <w:lang w:bidi="it-IT"/>
        </w:rPr>
        <w:t xml:space="preserve">er “fama” si intende la notorietà dell’evento che può essere nazionale (“N”) o internazionale (“I”). Si indica inoltre il numero di matricola del volontario che organizza l’evento. Infine, durante un evento un volontario può svolgere il ruolo di presentatore: in questo caso </w:t>
      </w:r>
      <w:r w:rsidR="00546553">
        <w:rPr>
          <w:rFonts w:cstheme="minorHAnsi"/>
          <w:color w:val="auto"/>
          <w:lang w:bidi="it-IT"/>
        </w:rPr>
        <w:t>sono</w:t>
      </w:r>
      <w:r w:rsidR="005E616A" w:rsidRPr="003D107A">
        <w:rPr>
          <w:rFonts w:cstheme="minorHAnsi"/>
          <w:color w:val="auto"/>
          <w:lang w:bidi="it-IT"/>
        </w:rPr>
        <w:t xml:space="preserve"> indicati il suo nome e la sua matricola. </w:t>
      </w:r>
    </w:p>
    <w:p w14:paraId="132CC230" w14:textId="77777777" w:rsidR="005E616A" w:rsidRPr="00C62D88" w:rsidRDefault="005E616A" w:rsidP="005F4A0A">
      <w:pPr>
        <w:rPr>
          <w:rFonts w:asciiTheme="majorHAnsi" w:hAnsiTheme="majorHAnsi"/>
          <w:sz w:val="32"/>
          <w:szCs w:val="24"/>
          <w:lang w:bidi="it-IT"/>
        </w:rPr>
      </w:pPr>
    </w:p>
    <w:p w14:paraId="3120F461" w14:textId="0EEC51BB" w:rsidR="00C1544D" w:rsidRPr="005F4A0A" w:rsidRDefault="005F4A0A" w:rsidP="005F4A0A">
      <w:pPr>
        <w:pStyle w:val="Titolo1"/>
        <w:rPr>
          <w:b w:val="0"/>
          <w:bCs w:val="0"/>
          <w:caps w:val="0"/>
          <w:sz w:val="28"/>
          <w:szCs w:val="22"/>
          <w:u w:val="single"/>
        </w:rPr>
      </w:pPr>
      <w:r>
        <w:rPr>
          <w:lang w:bidi="it-IT"/>
        </w:rPr>
        <w:lastRenderedPageBreak/>
        <w:t>a</w:t>
      </w:r>
      <w:r w:rsidR="00A043D5" w:rsidRPr="00A043D5">
        <w:rPr>
          <w:lang w:bidi="it-IT"/>
        </w:rPr>
        <w:t>NALISI DELLA STRATEGIA</w:t>
      </w:r>
    </w:p>
    <w:p w14:paraId="10A59148" w14:textId="77E7560E" w:rsidR="007D706D" w:rsidRDefault="001E1308" w:rsidP="000D58FB">
      <w:pPr>
        <w:jc w:val="both"/>
        <w:rPr>
          <w:lang w:bidi="it-IT"/>
        </w:rPr>
      </w:pPr>
      <w:r w:rsidRPr="00C53525">
        <w:rPr>
          <w:lang w:bidi="it-IT"/>
        </w:rPr>
        <w:t xml:space="preserve">La strategia che si intende utilizzare è </w:t>
      </w:r>
      <w:r w:rsidR="00C53525">
        <w:rPr>
          <w:lang w:bidi="it-IT"/>
        </w:rPr>
        <w:t>quella</w:t>
      </w:r>
      <w:r w:rsidRPr="00C53525">
        <w:rPr>
          <w:lang w:bidi="it-IT"/>
        </w:rPr>
        <w:t xml:space="preserve"> TOP – DOWN.</w:t>
      </w:r>
      <w:r w:rsidR="00580AAB" w:rsidRPr="00C53525">
        <w:rPr>
          <w:lang w:bidi="it-IT"/>
        </w:rPr>
        <w:t xml:space="preserve"> Questa strategia prevede di</w:t>
      </w:r>
      <w:r w:rsidR="00C53525">
        <w:rPr>
          <w:lang w:bidi="it-IT"/>
        </w:rPr>
        <w:t xml:space="preserve"> lavorare inizialmente in maniera generica per poi aggiungere </w:t>
      </w:r>
      <w:r w:rsidR="004C41B4">
        <w:rPr>
          <w:lang w:bidi="it-IT"/>
        </w:rPr>
        <w:t xml:space="preserve">gradualmente dei </w:t>
      </w:r>
      <w:r w:rsidR="009217AA">
        <w:rPr>
          <w:lang w:bidi="it-IT"/>
        </w:rPr>
        <w:t xml:space="preserve">dettagli </w:t>
      </w:r>
      <w:r w:rsidR="00F94943">
        <w:rPr>
          <w:lang w:bidi="it-IT"/>
        </w:rPr>
        <w:t>ottenendo infine un</w:t>
      </w:r>
      <w:r w:rsidR="004C41B4">
        <w:rPr>
          <w:lang w:bidi="it-IT"/>
        </w:rPr>
        <w:t xml:space="preserve"> risultato </w:t>
      </w:r>
      <w:r w:rsidR="002D6206">
        <w:rPr>
          <w:lang w:bidi="it-IT"/>
        </w:rPr>
        <w:t>completo.</w:t>
      </w:r>
    </w:p>
    <w:p w14:paraId="0A3262F8" w14:textId="37B005FA" w:rsidR="004C41B4" w:rsidRDefault="00457692" w:rsidP="000D58FB">
      <w:pPr>
        <w:jc w:val="both"/>
        <w:rPr>
          <w:lang w:bidi="it-IT"/>
        </w:rPr>
      </w:pPr>
      <w:r>
        <w:rPr>
          <w:noProof/>
          <w:lang w:bidi="it-IT"/>
        </w:rPr>
        <w:drawing>
          <wp:anchor distT="0" distB="0" distL="114300" distR="114300" simplePos="0" relativeHeight="251657215" behindDoc="0" locked="0" layoutInCell="1" allowOverlap="1" wp14:anchorId="0F3D9A03" wp14:editId="656AEAED">
            <wp:simplePos x="0" y="0"/>
            <wp:positionH relativeFrom="column">
              <wp:posOffset>3821430</wp:posOffset>
            </wp:positionH>
            <wp:positionV relativeFrom="page">
              <wp:posOffset>2333625</wp:posOffset>
            </wp:positionV>
            <wp:extent cx="2609850" cy="2007235"/>
            <wp:effectExtent l="0" t="0" r="0" b="12065"/>
            <wp:wrapSquare wrapText="bothSides"/>
            <wp:docPr id="1181589875" name="Diagram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p>
    <w:p w14:paraId="4829DA82" w14:textId="7CAA2352" w:rsidR="007D706D" w:rsidRDefault="007D706D" w:rsidP="000D58FB">
      <w:pPr>
        <w:jc w:val="both"/>
        <w:rPr>
          <w:lang w:bidi="it-IT"/>
        </w:rPr>
      </w:pPr>
    </w:p>
    <w:p w14:paraId="1DF200A4" w14:textId="0E1945BF" w:rsidR="007D706D" w:rsidRPr="00556696" w:rsidRDefault="003E73B2" w:rsidP="000D58FB">
      <w:pPr>
        <w:jc w:val="both"/>
        <w:rPr>
          <w:lang w:bidi="it-IT"/>
        </w:rPr>
      </w:pPr>
      <w:r w:rsidRPr="00556696">
        <w:rPr>
          <w:lang w:bidi="it-IT"/>
        </w:rPr>
        <w:t>Quindi</w:t>
      </w:r>
      <w:r w:rsidR="009027E3" w:rsidRPr="00556696">
        <w:rPr>
          <w:lang w:bidi="it-IT"/>
        </w:rPr>
        <w:t>,</w:t>
      </w:r>
      <w:r w:rsidRPr="00556696">
        <w:rPr>
          <w:lang w:bidi="it-IT"/>
        </w:rPr>
        <w:t xml:space="preserve"> partendo da delle specifiche su singoli concetti si aggiungono di volta in volta altre informazioni </w:t>
      </w:r>
      <w:r w:rsidR="00E43A4A" w:rsidRPr="00556696">
        <w:rPr>
          <w:lang w:bidi="it-IT"/>
        </w:rPr>
        <w:t xml:space="preserve">ottenendo una struttura maggiormente dettagliata. </w:t>
      </w:r>
    </w:p>
    <w:p w14:paraId="32413193" w14:textId="77777777" w:rsidR="00E43A4A" w:rsidRDefault="00E43A4A" w:rsidP="000D58FB">
      <w:pPr>
        <w:jc w:val="both"/>
        <w:rPr>
          <w:lang w:bidi="it-IT"/>
        </w:rPr>
      </w:pPr>
    </w:p>
    <w:p w14:paraId="18EA9BB0" w14:textId="77777777" w:rsidR="002F7C06" w:rsidRDefault="002F7C06" w:rsidP="000D58FB">
      <w:pPr>
        <w:jc w:val="both"/>
        <w:rPr>
          <w:lang w:bidi="it-IT"/>
        </w:rPr>
      </w:pPr>
    </w:p>
    <w:p w14:paraId="4FE889AC" w14:textId="77777777" w:rsidR="009027E3" w:rsidRDefault="009027E3" w:rsidP="000D58FB">
      <w:pPr>
        <w:jc w:val="both"/>
        <w:rPr>
          <w:lang w:bidi="it-IT"/>
        </w:rPr>
      </w:pPr>
    </w:p>
    <w:p w14:paraId="2EE2ECC2" w14:textId="77777777" w:rsidR="002F7C06" w:rsidRDefault="002F7C06" w:rsidP="000D58FB">
      <w:pPr>
        <w:rPr>
          <w:lang w:bidi="it-IT"/>
        </w:rPr>
      </w:pPr>
    </w:p>
    <w:p w14:paraId="1E75EB73" w14:textId="77777777" w:rsidR="00926C1C" w:rsidRPr="000D58FB" w:rsidRDefault="00926C1C" w:rsidP="000D58FB">
      <w:pPr>
        <w:rPr>
          <w:lang w:bidi="it-IT"/>
        </w:rPr>
      </w:pPr>
    </w:p>
    <w:p w14:paraId="589CCBD5" w14:textId="302BE17B" w:rsidR="00457692" w:rsidRDefault="00E43A4A" w:rsidP="000D58FB">
      <w:pPr>
        <w:jc w:val="both"/>
        <w:rPr>
          <w:lang w:bidi="it-IT"/>
        </w:rPr>
      </w:pPr>
      <w:r w:rsidRPr="000D58FB">
        <w:rPr>
          <w:lang w:bidi="it-IT"/>
        </w:rPr>
        <w:t xml:space="preserve">Si hanno sei </w:t>
      </w:r>
      <w:r w:rsidR="000173A0" w:rsidRPr="000D58FB">
        <w:rPr>
          <w:lang w:bidi="it-IT"/>
        </w:rPr>
        <w:t>primitive</w:t>
      </w:r>
      <w:r w:rsidRPr="000D58FB">
        <w:rPr>
          <w:lang w:bidi="it-IT"/>
        </w:rPr>
        <w:t xml:space="preserve"> di trasformazione</w:t>
      </w:r>
      <w:r>
        <w:rPr>
          <w:lang w:bidi="it-IT"/>
        </w:rPr>
        <w:t>:</w:t>
      </w:r>
    </w:p>
    <w:p w14:paraId="322674D5" w14:textId="77777777" w:rsidR="00457692" w:rsidRPr="000D58FB" w:rsidRDefault="000173A0" w:rsidP="000D58FB">
      <w:pPr>
        <w:jc w:val="both"/>
        <w:rPr>
          <w:lang w:bidi="it-IT"/>
        </w:rPr>
      </w:pPr>
      <w:r w:rsidRPr="00A2272E">
        <w:rPr>
          <w:noProof/>
          <w:lang w:bidi="it-IT"/>
        </w:rPr>
        <w:drawing>
          <wp:anchor distT="0" distB="0" distL="114300" distR="114300" simplePos="0" relativeHeight="251663364" behindDoc="0" locked="0" layoutInCell="1" allowOverlap="1" wp14:anchorId="1A2B4E8C" wp14:editId="4F6EC875">
            <wp:simplePos x="0" y="0"/>
            <wp:positionH relativeFrom="column">
              <wp:posOffset>1905</wp:posOffset>
            </wp:positionH>
            <wp:positionV relativeFrom="paragraph">
              <wp:posOffset>738505</wp:posOffset>
            </wp:positionV>
            <wp:extent cx="6097270" cy="786765"/>
            <wp:effectExtent l="0" t="0" r="0" b="0"/>
            <wp:wrapSquare wrapText="bothSides"/>
            <wp:docPr id="437640142" name="Immagine 1" descr="Immagine che contiene diagramma, aqua, linea, Turches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0142" name="Immagine 1" descr="Immagine che contiene diagramma, aqua, linea, Turchese&#10;&#10;Descrizione generata automaticamente"/>
                    <pic:cNvPicPr/>
                  </pic:nvPicPr>
                  <pic:blipFill>
                    <a:blip r:embed="rId24">
                      <a:grayscl/>
                    </a:blip>
                    <a:stretch>
                      <a:fillRect/>
                    </a:stretch>
                  </pic:blipFill>
                  <pic:spPr>
                    <a:xfrm>
                      <a:off x="0" y="0"/>
                      <a:ext cx="6097270" cy="786765"/>
                    </a:xfrm>
                    <a:prstGeom prst="rect">
                      <a:avLst/>
                    </a:prstGeom>
                  </pic:spPr>
                </pic:pic>
              </a:graphicData>
            </a:graphic>
          </wp:anchor>
        </w:drawing>
      </w:r>
    </w:p>
    <w:p w14:paraId="5B18C0EE" w14:textId="6A2F42E7" w:rsidR="00566C73" w:rsidRDefault="00566C73" w:rsidP="000D58FB">
      <w:pPr>
        <w:jc w:val="both"/>
        <w:rPr>
          <w:lang w:bidi="it-IT"/>
        </w:rPr>
      </w:pPr>
      <w:r w:rsidRPr="000D58FB">
        <w:rPr>
          <w:b/>
          <w:bCs/>
          <w:lang w:bidi="it-IT"/>
        </w:rPr>
        <w:t>T1</w:t>
      </w:r>
      <w:r>
        <w:rPr>
          <w:lang w:bidi="it-IT"/>
        </w:rPr>
        <w:t xml:space="preserve">: </w:t>
      </w:r>
      <w:r w:rsidR="00E9561A">
        <w:rPr>
          <w:lang w:bidi="it-IT"/>
        </w:rPr>
        <w:t xml:space="preserve">Si applica quando un’entità </w:t>
      </w:r>
      <w:r w:rsidR="002F7C06">
        <w:rPr>
          <w:lang w:bidi="it-IT"/>
        </w:rPr>
        <w:t xml:space="preserve">descrive due concetti legati tra loro. </w:t>
      </w:r>
      <w:r w:rsidR="00A17EE6">
        <w:rPr>
          <w:lang w:bidi="it-IT"/>
        </w:rPr>
        <w:t xml:space="preserve">L’entità viene scomposta in due entità legate da una relazione. </w:t>
      </w:r>
    </w:p>
    <w:p w14:paraId="5CEB40B1" w14:textId="36970C22" w:rsidR="009027E3" w:rsidRDefault="009027E3" w:rsidP="000D58FB">
      <w:pPr>
        <w:jc w:val="both"/>
        <w:rPr>
          <w:lang w:bidi="it-IT"/>
        </w:rPr>
      </w:pPr>
    </w:p>
    <w:p w14:paraId="2C9B0B7C" w14:textId="6B3A852B" w:rsidR="007D706D" w:rsidRPr="00556696" w:rsidRDefault="00B52918" w:rsidP="000D58FB">
      <w:pPr>
        <w:jc w:val="both"/>
        <w:rPr>
          <w:lang w:bidi="it-IT"/>
        </w:rPr>
      </w:pPr>
      <w:r w:rsidRPr="00B52918">
        <w:rPr>
          <w:noProof/>
          <w:lang w:bidi="it-IT"/>
        </w:rPr>
        <w:drawing>
          <wp:anchor distT="0" distB="0" distL="114300" distR="114300" simplePos="0" relativeHeight="251664388" behindDoc="0" locked="0" layoutInCell="1" allowOverlap="1" wp14:anchorId="1F1C2A86" wp14:editId="7DBF8856">
            <wp:simplePos x="0" y="0"/>
            <wp:positionH relativeFrom="column">
              <wp:posOffset>1905</wp:posOffset>
            </wp:positionH>
            <wp:positionV relativeFrom="paragraph">
              <wp:posOffset>573405</wp:posOffset>
            </wp:positionV>
            <wp:extent cx="6097270" cy="1143635"/>
            <wp:effectExtent l="0" t="0" r="0" b="0"/>
            <wp:wrapSquare wrapText="bothSides"/>
            <wp:docPr id="2118302830" name="Immagine 1" descr="Immagine che contiene schermata, diagramma, Rettangol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2830" name="Immagine 1" descr="Immagine che contiene schermata, diagramma, Rettangolo, design&#10;&#10;Descrizione generata automaticamente"/>
                    <pic:cNvPicPr/>
                  </pic:nvPicPr>
                  <pic:blipFill>
                    <a:blip r:embed="rId25">
                      <a:grayscl/>
                    </a:blip>
                    <a:stretch>
                      <a:fillRect/>
                    </a:stretch>
                  </pic:blipFill>
                  <pic:spPr>
                    <a:xfrm>
                      <a:off x="0" y="0"/>
                      <a:ext cx="6097270" cy="1143635"/>
                    </a:xfrm>
                    <a:prstGeom prst="rect">
                      <a:avLst/>
                    </a:prstGeom>
                  </pic:spPr>
                </pic:pic>
              </a:graphicData>
            </a:graphic>
          </wp:anchor>
        </w:drawing>
      </w:r>
      <w:r w:rsidR="000D58FB">
        <w:rPr>
          <w:b/>
          <w:bCs/>
          <w:lang w:bidi="it-IT"/>
        </w:rPr>
        <w:t>T2</w:t>
      </w:r>
      <w:r w:rsidR="00556696" w:rsidRPr="000D58FB">
        <w:rPr>
          <w:lang w:bidi="it-IT"/>
        </w:rPr>
        <w:t xml:space="preserve">: </w:t>
      </w:r>
      <w:r w:rsidR="00556696">
        <w:rPr>
          <w:lang w:bidi="it-IT"/>
        </w:rPr>
        <w:t xml:space="preserve">Si applica quando un’entità può essere scomposta in due sotto-entità distinte, ottenendo quindi una gerarchia. </w:t>
      </w:r>
    </w:p>
    <w:p w14:paraId="31111126" w14:textId="5E1B1333" w:rsidR="00476EF4" w:rsidRDefault="00476EF4" w:rsidP="000D58FB">
      <w:pPr>
        <w:jc w:val="both"/>
        <w:rPr>
          <w:lang w:bidi="it-IT"/>
        </w:rPr>
      </w:pPr>
      <w:r>
        <w:rPr>
          <w:lang w:bidi="it-IT"/>
        </w:rPr>
        <w:t xml:space="preserve"> </w:t>
      </w:r>
    </w:p>
    <w:p w14:paraId="20142E09" w14:textId="23900A57" w:rsidR="00B52918" w:rsidRDefault="00B52918" w:rsidP="000D58FB">
      <w:pPr>
        <w:jc w:val="both"/>
        <w:rPr>
          <w:lang w:bidi="it-IT"/>
        </w:rPr>
      </w:pPr>
      <w:r w:rsidRPr="000D58FB">
        <w:rPr>
          <w:b/>
          <w:bCs/>
          <w:lang w:bidi="it-IT"/>
        </w:rPr>
        <w:t>T3</w:t>
      </w:r>
      <w:r w:rsidRPr="000D58FB">
        <w:rPr>
          <w:lang w:bidi="it-IT"/>
        </w:rPr>
        <w:t xml:space="preserve">: </w:t>
      </w:r>
      <w:r w:rsidR="001228EC">
        <w:rPr>
          <w:lang w:bidi="it-IT"/>
        </w:rPr>
        <w:t>Si applica quando una relazione descrive due relazioni diverse tra le stesse entità</w:t>
      </w:r>
      <w:r w:rsidR="00ED3C76">
        <w:rPr>
          <w:lang w:bidi="it-IT"/>
        </w:rPr>
        <w:t xml:space="preserve">. Si collegano due entità attraverso </w:t>
      </w:r>
      <w:r w:rsidR="00D618EA">
        <w:rPr>
          <w:lang w:bidi="it-IT"/>
        </w:rPr>
        <w:t>due relazioni distinte</w:t>
      </w:r>
    </w:p>
    <w:p w14:paraId="24387A27" w14:textId="77777777" w:rsidR="001228EC" w:rsidRDefault="001228EC" w:rsidP="000D58FB">
      <w:pPr>
        <w:jc w:val="both"/>
        <w:rPr>
          <w:lang w:bidi="it-IT"/>
        </w:rPr>
      </w:pPr>
    </w:p>
    <w:p w14:paraId="57105BF9" w14:textId="77777777" w:rsidR="000173A0" w:rsidRPr="000D58FB" w:rsidRDefault="000173A0" w:rsidP="000D58FB">
      <w:pPr>
        <w:jc w:val="both"/>
        <w:rPr>
          <w:lang w:bidi="it-IT"/>
        </w:rPr>
      </w:pPr>
    </w:p>
    <w:p w14:paraId="37D4DF23" w14:textId="77777777" w:rsidR="00926C1C" w:rsidRPr="000D58FB" w:rsidRDefault="00926C1C" w:rsidP="000D58FB">
      <w:pPr>
        <w:jc w:val="both"/>
        <w:rPr>
          <w:lang w:bidi="it-IT"/>
        </w:rPr>
      </w:pPr>
    </w:p>
    <w:p w14:paraId="7C02F6AF" w14:textId="77777777" w:rsidR="00926C1C" w:rsidRPr="000D58FB" w:rsidRDefault="00926C1C" w:rsidP="000D58FB">
      <w:pPr>
        <w:jc w:val="both"/>
        <w:rPr>
          <w:lang w:bidi="it-IT"/>
        </w:rPr>
      </w:pPr>
    </w:p>
    <w:p w14:paraId="36E66286" w14:textId="7C8100A7" w:rsidR="00673F5B" w:rsidRDefault="00335052" w:rsidP="000D58FB">
      <w:pPr>
        <w:jc w:val="both"/>
        <w:rPr>
          <w:lang w:bidi="it-IT"/>
        </w:rPr>
      </w:pPr>
      <w:r w:rsidRPr="000D58FB">
        <w:rPr>
          <w:b/>
          <w:bCs/>
          <w:lang w:bidi="it-IT"/>
        </w:rPr>
        <w:lastRenderedPageBreak/>
        <w:t>T4</w:t>
      </w:r>
      <w:r w:rsidRPr="000D58FB">
        <w:rPr>
          <w:lang w:bidi="it-IT"/>
        </w:rPr>
        <w:t xml:space="preserve">: </w:t>
      </w:r>
      <w:r>
        <w:rPr>
          <w:lang w:bidi="it-IT"/>
        </w:rPr>
        <w:t xml:space="preserve">Si applica quando una relazione descrive un concetto con esistenza autonoma. </w:t>
      </w:r>
      <w:r w:rsidR="000173A0">
        <w:rPr>
          <w:lang w:bidi="it-IT"/>
        </w:rPr>
        <w:t xml:space="preserve">La relazione viene sostituita con un’entità. </w:t>
      </w:r>
    </w:p>
    <w:p w14:paraId="25FEE6A4" w14:textId="77777777" w:rsidR="00673F5B" w:rsidRDefault="00673F5B" w:rsidP="000D58FB">
      <w:pPr>
        <w:jc w:val="both"/>
        <w:rPr>
          <w:lang w:bidi="it-IT"/>
        </w:rPr>
      </w:pPr>
    </w:p>
    <w:p w14:paraId="2EA61749" w14:textId="6C50A8F1" w:rsidR="002517BA" w:rsidRPr="00335052" w:rsidRDefault="00673F5B" w:rsidP="000D58FB">
      <w:pPr>
        <w:jc w:val="both"/>
        <w:rPr>
          <w:lang w:bidi="it-IT"/>
        </w:rPr>
      </w:pPr>
      <w:r w:rsidRPr="00673F5B">
        <w:rPr>
          <w:noProof/>
          <w:lang w:bidi="it-IT"/>
        </w:rPr>
        <w:drawing>
          <wp:inline distT="0" distB="0" distL="0" distR="0" wp14:anchorId="6D6E21EE" wp14:editId="2D5E419D">
            <wp:extent cx="6097270" cy="864870"/>
            <wp:effectExtent l="0" t="0" r="0" b="0"/>
            <wp:docPr id="1996970438" name="Immagine 1" descr="Immagine che contiene diagramma, linea, design,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70438" name="Immagine 1" descr="Immagine che contiene diagramma, linea, design, origami&#10;&#10;Descrizione generata automaticamente"/>
                    <pic:cNvPicPr/>
                  </pic:nvPicPr>
                  <pic:blipFill>
                    <a:blip r:embed="rId26">
                      <a:grayscl/>
                    </a:blip>
                    <a:stretch>
                      <a:fillRect/>
                    </a:stretch>
                  </pic:blipFill>
                  <pic:spPr>
                    <a:xfrm>
                      <a:off x="0" y="0"/>
                      <a:ext cx="6097270" cy="864870"/>
                    </a:xfrm>
                    <a:prstGeom prst="rect">
                      <a:avLst/>
                    </a:prstGeom>
                  </pic:spPr>
                </pic:pic>
              </a:graphicData>
            </a:graphic>
          </wp:inline>
        </w:drawing>
      </w:r>
      <w:r w:rsidR="000173A0">
        <w:rPr>
          <w:lang w:bidi="it-IT"/>
        </w:rPr>
        <w:t xml:space="preserve"> </w:t>
      </w:r>
      <w:r w:rsidR="00335052">
        <w:rPr>
          <w:lang w:bidi="it-IT"/>
        </w:rPr>
        <w:t xml:space="preserve"> </w:t>
      </w:r>
    </w:p>
    <w:p w14:paraId="2074835B" w14:textId="77777777" w:rsidR="00335052" w:rsidRPr="000D58FB" w:rsidRDefault="00335052" w:rsidP="000D58FB">
      <w:pPr>
        <w:jc w:val="both"/>
        <w:rPr>
          <w:lang w:bidi="it-IT"/>
        </w:rPr>
      </w:pPr>
    </w:p>
    <w:p w14:paraId="5A8ECD5F" w14:textId="619A8404" w:rsidR="001228EC" w:rsidRDefault="00EE52FF" w:rsidP="000D58FB">
      <w:pPr>
        <w:jc w:val="both"/>
        <w:rPr>
          <w:lang w:bidi="it-IT"/>
        </w:rPr>
      </w:pPr>
      <w:r w:rsidRPr="000D58FB">
        <w:rPr>
          <w:b/>
          <w:bCs/>
          <w:noProof/>
          <w:lang w:bidi="it-IT"/>
        </w:rPr>
        <w:drawing>
          <wp:anchor distT="0" distB="0" distL="114300" distR="114300" simplePos="0" relativeHeight="251666436" behindDoc="0" locked="0" layoutInCell="1" allowOverlap="1" wp14:anchorId="28220D09" wp14:editId="541518C7">
            <wp:simplePos x="0" y="0"/>
            <wp:positionH relativeFrom="column">
              <wp:posOffset>-170180</wp:posOffset>
            </wp:positionH>
            <wp:positionV relativeFrom="page">
              <wp:posOffset>4267200</wp:posOffset>
            </wp:positionV>
            <wp:extent cx="7065645" cy="1111885"/>
            <wp:effectExtent l="0" t="0" r="1905" b="0"/>
            <wp:wrapSquare wrapText="bothSides"/>
            <wp:docPr id="1556554695"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54695" name="Immagine 1" descr="Immagine che contiene schermata, diagramma, design&#10;&#10;Descrizione generata automaticamente"/>
                    <pic:cNvPicPr/>
                  </pic:nvPicPr>
                  <pic:blipFill>
                    <a:blip r:embed="rId27">
                      <a:grayscl/>
                    </a:blip>
                    <a:stretch>
                      <a:fillRect/>
                    </a:stretch>
                  </pic:blipFill>
                  <pic:spPr>
                    <a:xfrm>
                      <a:off x="0" y="0"/>
                      <a:ext cx="7065645" cy="1111885"/>
                    </a:xfrm>
                    <a:prstGeom prst="rect">
                      <a:avLst/>
                    </a:prstGeom>
                  </pic:spPr>
                </pic:pic>
              </a:graphicData>
            </a:graphic>
            <wp14:sizeRelH relativeFrom="margin">
              <wp14:pctWidth>0</wp14:pctWidth>
            </wp14:sizeRelH>
            <wp14:sizeRelV relativeFrom="margin">
              <wp14:pctHeight>0</wp14:pctHeight>
            </wp14:sizeRelV>
          </wp:anchor>
        </w:drawing>
      </w:r>
      <w:r w:rsidR="002517BA" w:rsidRPr="000D58FB">
        <w:rPr>
          <w:b/>
          <w:bCs/>
          <w:noProof/>
          <w:lang w:bidi="it-IT"/>
        </w:rPr>
        <w:drawing>
          <wp:anchor distT="0" distB="0" distL="114300" distR="114300" simplePos="0" relativeHeight="251665412" behindDoc="0" locked="0" layoutInCell="1" allowOverlap="1" wp14:anchorId="06C1E7D1" wp14:editId="627EBA48">
            <wp:simplePos x="0" y="0"/>
            <wp:positionH relativeFrom="column">
              <wp:posOffset>1905</wp:posOffset>
            </wp:positionH>
            <wp:positionV relativeFrom="page">
              <wp:posOffset>723900</wp:posOffset>
            </wp:positionV>
            <wp:extent cx="6097270" cy="1115695"/>
            <wp:effectExtent l="0" t="0" r="0" b="8255"/>
            <wp:wrapTopAndBottom/>
            <wp:docPr id="1799735647" name="Immagine 1" descr="Immagine che contiene diagramma, linea, origam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5647" name="Immagine 1" descr="Immagine che contiene diagramma, linea, origami, design&#10;&#10;Descrizione generata automaticamente"/>
                    <pic:cNvPicPr/>
                  </pic:nvPicPr>
                  <pic:blipFill>
                    <a:blip r:embed="rId28">
                      <a:grayscl/>
                    </a:blip>
                    <a:stretch>
                      <a:fillRect/>
                    </a:stretch>
                  </pic:blipFill>
                  <pic:spPr>
                    <a:xfrm>
                      <a:off x="0" y="0"/>
                      <a:ext cx="6097270" cy="1115695"/>
                    </a:xfrm>
                    <a:prstGeom prst="rect">
                      <a:avLst/>
                    </a:prstGeom>
                  </pic:spPr>
                </pic:pic>
              </a:graphicData>
            </a:graphic>
          </wp:anchor>
        </w:drawing>
      </w:r>
      <w:r w:rsidR="002517BA" w:rsidRPr="000D58FB">
        <w:rPr>
          <w:b/>
          <w:bCs/>
          <w:lang w:bidi="it-IT"/>
        </w:rPr>
        <w:t>T</w:t>
      </w:r>
      <w:r w:rsidR="00D618EA" w:rsidRPr="000D58FB">
        <w:rPr>
          <w:b/>
          <w:bCs/>
          <w:lang w:bidi="it-IT"/>
        </w:rPr>
        <w:t>5</w:t>
      </w:r>
      <w:r w:rsidR="002517BA">
        <w:rPr>
          <w:lang w:bidi="it-IT"/>
        </w:rPr>
        <w:t xml:space="preserve">: </w:t>
      </w:r>
      <w:r w:rsidR="00ED3C76">
        <w:rPr>
          <w:lang w:bidi="it-IT"/>
        </w:rPr>
        <w:t>Si applica per aggiungere attributi ad entità</w:t>
      </w:r>
      <w:r w:rsidR="00D618EA">
        <w:rPr>
          <w:lang w:bidi="it-IT"/>
        </w:rPr>
        <w:t xml:space="preserve"> </w:t>
      </w:r>
    </w:p>
    <w:p w14:paraId="57658FCA" w14:textId="2CCC946B" w:rsidR="00D618EA" w:rsidRDefault="00D618EA" w:rsidP="000D58FB">
      <w:pPr>
        <w:jc w:val="both"/>
        <w:rPr>
          <w:lang w:bidi="it-IT"/>
        </w:rPr>
      </w:pPr>
    </w:p>
    <w:p w14:paraId="5A397898" w14:textId="5B953E9F" w:rsidR="00EE52FF" w:rsidRDefault="00EE52FF" w:rsidP="000D58FB">
      <w:pPr>
        <w:jc w:val="both"/>
        <w:rPr>
          <w:lang w:bidi="it-IT"/>
        </w:rPr>
      </w:pPr>
      <w:r w:rsidRPr="000D58FB">
        <w:rPr>
          <w:b/>
          <w:bCs/>
          <w:lang w:bidi="it-IT"/>
        </w:rPr>
        <w:t>T6</w:t>
      </w:r>
      <w:r w:rsidRPr="000D58FB">
        <w:rPr>
          <w:lang w:bidi="it-IT"/>
        </w:rPr>
        <w:t xml:space="preserve">: </w:t>
      </w:r>
      <w:r>
        <w:rPr>
          <w:lang w:bidi="it-IT"/>
        </w:rPr>
        <w:t xml:space="preserve">Si applica per aggiungere attributi a relazioni. </w:t>
      </w:r>
    </w:p>
    <w:p w14:paraId="2A50A469" w14:textId="07905326" w:rsidR="00EF4FA0" w:rsidRDefault="00EB241B" w:rsidP="000D58FB">
      <w:pPr>
        <w:rPr>
          <w:lang w:bidi="it-IT"/>
        </w:rPr>
      </w:pPr>
      <w:r w:rsidRPr="000D58FB">
        <w:rPr>
          <w:b/>
          <w:bCs/>
          <w:noProof/>
          <w:lang w:bidi="it-IT"/>
        </w:rPr>
        <w:drawing>
          <wp:anchor distT="0" distB="0" distL="114300" distR="114300" simplePos="0" relativeHeight="251667460" behindDoc="0" locked="0" layoutInCell="1" allowOverlap="1" wp14:anchorId="49296B7F" wp14:editId="65B49D0B">
            <wp:simplePos x="0" y="0"/>
            <wp:positionH relativeFrom="margin">
              <wp:align>left</wp:align>
            </wp:positionH>
            <wp:positionV relativeFrom="paragraph">
              <wp:posOffset>241203</wp:posOffset>
            </wp:positionV>
            <wp:extent cx="6664325" cy="1037590"/>
            <wp:effectExtent l="0" t="0" r="3175" b="0"/>
            <wp:wrapSquare wrapText="bothSides"/>
            <wp:docPr id="48048637" name="Immagine 1" descr="Immagine che contiene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8637" name="Immagine 1" descr="Immagine che contiene diagramma, design&#10;&#10;Descrizione generata automaticamente"/>
                    <pic:cNvPicPr/>
                  </pic:nvPicPr>
                  <pic:blipFill>
                    <a:blip r:embed="rId29">
                      <a:grayscl/>
                    </a:blip>
                    <a:stretch>
                      <a:fillRect/>
                    </a:stretch>
                  </pic:blipFill>
                  <pic:spPr>
                    <a:xfrm>
                      <a:off x="0" y="0"/>
                      <a:ext cx="6664325" cy="1037590"/>
                    </a:xfrm>
                    <a:prstGeom prst="rect">
                      <a:avLst/>
                    </a:prstGeom>
                  </pic:spPr>
                </pic:pic>
              </a:graphicData>
            </a:graphic>
            <wp14:sizeRelH relativeFrom="margin">
              <wp14:pctWidth>0</wp14:pctWidth>
            </wp14:sizeRelH>
            <wp14:sizeRelV relativeFrom="margin">
              <wp14:pctHeight>0</wp14:pctHeight>
            </wp14:sizeRelV>
          </wp:anchor>
        </w:drawing>
      </w:r>
    </w:p>
    <w:p w14:paraId="733C9955" w14:textId="4EF27C62" w:rsidR="008F1B00" w:rsidRDefault="008F1B00" w:rsidP="000D58FB">
      <w:pPr>
        <w:rPr>
          <w:lang w:bidi="it-IT"/>
        </w:rPr>
      </w:pPr>
    </w:p>
    <w:p w14:paraId="6DB3EDB5" w14:textId="77777777" w:rsidR="008F1B00" w:rsidRDefault="008F1B00" w:rsidP="000D58FB">
      <w:pPr>
        <w:rPr>
          <w:lang w:bidi="it-IT"/>
        </w:rPr>
      </w:pPr>
    </w:p>
    <w:p w14:paraId="2407B129" w14:textId="77777777" w:rsidR="008F1B00" w:rsidRDefault="008F1B00" w:rsidP="000D58FB">
      <w:pPr>
        <w:rPr>
          <w:lang w:bidi="it-IT"/>
        </w:rPr>
      </w:pPr>
    </w:p>
    <w:p w14:paraId="27657F70" w14:textId="77777777" w:rsidR="00B9762A" w:rsidRDefault="00B9762A" w:rsidP="000D58FB">
      <w:pPr>
        <w:rPr>
          <w:lang w:bidi="it-IT"/>
        </w:rPr>
      </w:pPr>
    </w:p>
    <w:p w14:paraId="6EF2326D" w14:textId="77777777" w:rsidR="006424CC" w:rsidRDefault="006424CC" w:rsidP="008B68E9">
      <w:pPr>
        <w:jc w:val="both"/>
        <w:rPr>
          <w:lang w:bidi="it-IT"/>
        </w:rPr>
      </w:pPr>
    </w:p>
    <w:p w14:paraId="39B08710" w14:textId="77777777" w:rsidR="005F4A0A" w:rsidRDefault="005F4A0A" w:rsidP="008B68E9">
      <w:pPr>
        <w:jc w:val="both"/>
        <w:rPr>
          <w:rFonts w:asciiTheme="majorHAnsi" w:eastAsiaTheme="majorEastAsia" w:hAnsiTheme="majorHAnsi" w:cstheme="majorBidi"/>
          <w:b/>
          <w:bCs/>
          <w:caps/>
          <w:sz w:val="48"/>
          <w:lang w:bidi="it-IT"/>
        </w:rPr>
      </w:pPr>
    </w:p>
    <w:p w14:paraId="08635BF8" w14:textId="77777777" w:rsidR="005F4A0A" w:rsidRDefault="005F4A0A" w:rsidP="008B68E9">
      <w:pPr>
        <w:jc w:val="both"/>
        <w:rPr>
          <w:rFonts w:asciiTheme="majorHAnsi" w:eastAsiaTheme="majorEastAsia" w:hAnsiTheme="majorHAnsi" w:cstheme="majorBidi"/>
          <w:b/>
          <w:bCs/>
          <w:caps/>
          <w:sz w:val="48"/>
          <w:lang w:bidi="it-IT"/>
        </w:rPr>
      </w:pPr>
    </w:p>
    <w:p w14:paraId="7D24D04B" w14:textId="48A96D01" w:rsidR="007518DE" w:rsidRDefault="007518DE" w:rsidP="008B68E9">
      <w:pPr>
        <w:jc w:val="both"/>
        <w:rPr>
          <w:rFonts w:asciiTheme="majorHAnsi" w:eastAsiaTheme="majorEastAsia" w:hAnsiTheme="majorHAnsi" w:cstheme="majorBidi"/>
          <w:b/>
          <w:bCs/>
          <w:caps/>
          <w:sz w:val="48"/>
          <w:lang w:bidi="it-IT"/>
        </w:rPr>
      </w:pPr>
    </w:p>
    <w:p w14:paraId="106757EE" w14:textId="56BFE9B3" w:rsidR="007518DE" w:rsidRDefault="007518DE" w:rsidP="008B68E9">
      <w:pPr>
        <w:jc w:val="both"/>
        <w:rPr>
          <w:rFonts w:asciiTheme="majorHAnsi" w:eastAsiaTheme="majorEastAsia" w:hAnsiTheme="majorHAnsi" w:cstheme="majorBidi"/>
          <w:b/>
          <w:bCs/>
          <w:caps/>
          <w:sz w:val="48"/>
          <w:lang w:bidi="it-IT"/>
        </w:rPr>
      </w:pPr>
      <w:r>
        <w:rPr>
          <w:rFonts w:asciiTheme="majorHAnsi" w:eastAsiaTheme="majorEastAsia" w:hAnsiTheme="majorHAnsi" w:cstheme="majorBidi"/>
          <w:b/>
          <w:bCs/>
          <w:caps/>
          <w:sz w:val="48"/>
          <w:lang w:bidi="it-IT"/>
        </w:rPr>
        <w:lastRenderedPageBreak/>
        <w:t xml:space="preserve">schema scheletro </w:t>
      </w:r>
    </w:p>
    <w:p w14:paraId="7E4E4944" w14:textId="70512ADC" w:rsidR="007518DE" w:rsidRDefault="007518DE" w:rsidP="008B68E9">
      <w:pPr>
        <w:jc w:val="both"/>
        <w:rPr>
          <w:color w:val="auto"/>
          <w:lang w:bidi="it-IT"/>
        </w:rPr>
      </w:pPr>
      <w:r>
        <w:rPr>
          <w:color w:val="auto"/>
          <w:lang w:bidi="it-IT"/>
        </w:rPr>
        <w:t>Passo 1: si indi</w:t>
      </w:r>
      <w:r w:rsidR="00951BD5">
        <w:rPr>
          <w:color w:val="auto"/>
          <w:lang w:bidi="it-IT"/>
        </w:rPr>
        <w:t>cano</w:t>
      </w:r>
      <w:r>
        <w:rPr>
          <w:color w:val="auto"/>
          <w:lang w:bidi="it-IT"/>
        </w:rPr>
        <w:t xml:space="preserve"> i ruoli del </w:t>
      </w:r>
      <w:r w:rsidR="008D2B6A">
        <w:rPr>
          <w:color w:val="auto"/>
          <w:lang w:bidi="it-IT"/>
        </w:rPr>
        <w:t xml:space="preserve">volontario inserendo tre entità </w:t>
      </w:r>
      <w:r w:rsidR="00161017">
        <w:rPr>
          <w:color w:val="auto"/>
          <w:lang w:bidi="it-IT"/>
        </w:rPr>
        <w:t>(VOLONTARIO, EVENTO e ARTICOLO) e due associazioni (“</w:t>
      </w:r>
      <w:r w:rsidR="00083FE1">
        <w:rPr>
          <w:color w:val="auto"/>
          <w:lang w:bidi="it-IT"/>
        </w:rPr>
        <w:t>ORGANIZZA</w:t>
      </w:r>
      <w:r w:rsidR="00161017">
        <w:rPr>
          <w:color w:val="auto"/>
          <w:lang w:bidi="it-IT"/>
        </w:rPr>
        <w:t>” per VOLONTARIO – EVENTO e “</w:t>
      </w:r>
      <w:r w:rsidR="00083FE1">
        <w:rPr>
          <w:color w:val="auto"/>
          <w:lang w:bidi="it-IT"/>
        </w:rPr>
        <w:t xml:space="preserve">PRESTA” </w:t>
      </w:r>
      <w:r w:rsidR="00161017">
        <w:rPr>
          <w:color w:val="auto"/>
          <w:lang w:bidi="it-IT"/>
        </w:rPr>
        <w:t>per ARTICOLO – VOLONTARIO)</w:t>
      </w:r>
      <w:r w:rsidR="001209E3">
        <w:rPr>
          <w:color w:val="auto"/>
          <w:lang w:bidi="it-IT"/>
        </w:rPr>
        <w:t>. In questo modo si indica sommariamente ciò che viene fatto in biblioteca: prestare articoli (e prenotarli) e tenere eventi.</w:t>
      </w:r>
    </w:p>
    <w:p w14:paraId="0BBE4487" w14:textId="77777777" w:rsidR="001209E3" w:rsidRDefault="001209E3" w:rsidP="008B68E9">
      <w:pPr>
        <w:jc w:val="both"/>
        <w:rPr>
          <w:color w:val="auto"/>
          <w:lang w:bidi="it-IT"/>
        </w:rPr>
      </w:pPr>
    </w:p>
    <w:p w14:paraId="240B926F" w14:textId="77777777" w:rsidR="00161017" w:rsidRPr="007518DE" w:rsidRDefault="00161017" w:rsidP="008B68E9">
      <w:pPr>
        <w:jc w:val="both"/>
        <w:rPr>
          <w:color w:val="auto"/>
          <w:lang w:bidi="it-IT"/>
        </w:rPr>
      </w:pPr>
    </w:p>
    <w:p w14:paraId="51B0DBAF" w14:textId="46C2EF71" w:rsidR="007518DE" w:rsidRDefault="00BF348A" w:rsidP="00677ED1">
      <w:pPr>
        <w:jc w:val="center"/>
        <w:rPr>
          <w:rFonts w:asciiTheme="majorHAnsi" w:eastAsiaTheme="majorEastAsia" w:hAnsiTheme="majorHAnsi" w:cstheme="majorBidi"/>
          <w:b/>
          <w:bCs/>
          <w:caps/>
          <w:sz w:val="48"/>
          <w:lang w:bidi="it-IT"/>
        </w:rPr>
      </w:pPr>
      <w:r>
        <w:rPr>
          <w:rFonts w:asciiTheme="majorHAnsi" w:eastAsiaTheme="majorEastAsia" w:hAnsiTheme="majorHAnsi" w:cstheme="majorBidi"/>
          <w:b/>
          <w:bCs/>
          <w:caps/>
          <w:noProof/>
          <w:sz w:val="48"/>
          <w:lang w:bidi="it-IT"/>
        </w:rPr>
        <w:drawing>
          <wp:inline distT="0" distB="0" distL="0" distR="0" wp14:anchorId="3F68A2A2" wp14:editId="27789EA7">
            <wp:extent cx="5534025" cy="2055232"/>
            <wp:effectExtent l="0" t="0" r="0" b="2540"/>
            <wp:docPr id="286752859" name="Immagine 1" descr="Immagine che contiene diagramma,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2859" name="Immagine 1" descr="Immagine che contiene diagramma, linea, schermata, Carattere&#10;&#10;Descrizione generata automaticamente"/>
                    <pic:cNvPicPr/>
                  </pic:nvPicPr>
                  <pic:blipFill>
                    <a:blip r:embed="rId30"/>
                    <a:stretch>
                      <a:fillRect/>
                    </a:stretch>
                  </pic:blipFill>
                  <pic:spPr>
                    <a:xfrm>
                      <a:off x="0" y="0"/>
                      <a:ext cx="5537720" cy="2056604"/>
                    </a:xfrm>
                    <a:prstGeom prst="rect">
                      <a:avLst/>
                    </a:prstGeom>
                  </pic:spPr>
                </pic:pic>
              </a:graphicData>
            </a:graphic>
          </wp:inline>
        </w:drawing>
      </w:r>
    </w:p>
    <w:p w14:paraId="5FE22BB9" w14:textId="3C415E9E" w:rsidR="007518DE" w:rsidRDefault="00677ED1" w:rsidP="008B68E9">
      <w:pPr>
        <w:jc w:val="both"/>
        <w:rPr>
          <w:color w:val="auto"/>
          <w:lang w:bidi="it-IT"/>
        </w:rPr>
      </w:pPr>
      <w:r>
        <w:rPr>
          <w:rFonts w:asciiTheme="majorHAnsi" w:eastAsiaTheme="majorEastAsia" w:hAnsiTheme="majorHAnsi" w:cstheme="majorBidi"/>
          <w:b/>
          <w:bCs/>
          <w:caps/>
          <w:sz w:val="48"/>
          <w:lang w:bidi="it-IT"/>
        </w:rPr>
        <w:br/>
      </w:r>
      <w:r w:rsidR="00951BD5">
        <w:rPr>
          <w:color w:val="auto"/>
          <w:lang w:bidi="it-IT"/>
        </w:rPr>
        <w:t xml:space="preserve">Passo 2: si inserisce l’entità CLIENTE </w:t>
      </w:r>
      <w:r w:rsidR="007B2784">
        <w:rPr>
          <w:color w:val="auto"/>
          <w:lang w:bidi="it-IT"/>
        </w:rPr>
        <w:t>e l’associazione “PRENDE IN PRESTITO” per ARTICOLO – CLIENTE. In questo modo si indica il servizio principale che il cliente può avere</w:t>
      </w:r>
    </w:p>
    <w:p w14:paraId="45C63CB4" w14:textId="77777777" w:rsidR="001209E3" w:rsidRDefault="001209E3" w:rsidP="008B68E9">
      <w:pPr>
        <w:jc w:val="both"/>
        <w:rPr>
          <w:color w:val="auto"/>
          <w:lang w:bidi="it-IT"/>
        </w:rPr>
      </w:pPr>
    </w:p>
    <w:p w14:paraId="089CB51A" w14:textId="77777777" w:rsidR="00BF348A" w:rsidRPr="00951BD5" w:rsidRDefault="00BF348A" w:rsidP="008B68E9">
      <w:pPr>
        <w:jc w:val="both"/>
        <w:rPr>
          <w:color w:val="auto"/>
          <w:lang w:bidi="it-IT"/>
        </w:rPr>
      </w:pPr>
    </w:p>
    <w:p w14:paraId="55A32B86" w14:textId="4E730F69" w:rsidR="007518DE" w:rsidRDefault="00BF348A" w:rsidP="00BF348A">
      <w:pPr>
        <w:jc w:val="center"/>
        <w:rPr>
          <w:rFonts w:asciiTheme="majorHAnsi" w:eastAsiaTheme="majorEastAsia" w:hAnsiTheme="majorHAnsi" w:cstheme="majorBidi"/>
          <w:b/>
          <w:bCs/>
          <w:caps/>
          <w:sz w:val="48"/>
          <w:lang w:bidi="it-IT"/>
        </w:rPr>
      </w:pPr>
      <w:r>
        <w:rPr>
          <w:rFonts w:asciiTheme="majorHAnsi" w:eastAsiaTheme="majorEastAsia" w:hAnsiTheme="majorHAnsi" w:cstheme="majorBidi"/>
          <w:b/>
          <w:bCs/>
          <w:caps/>
          <w:noProof/>
          <w:sz w:val="48"/>
          <w:lang w:bidi="it-IT"/>
        </w:rPr>
        <w:drawing>
          <wp:inline distT="0" distB="0" distL="0" distR="0" wp14:anchorId="2F231E31" wp14:editId="1CAD23D8">
            <wp:extent cx="5705562" cy="2876550"/>
            <wp:effectExtent l="0" t="0" r="9525" b="0"/>
            <wp:docPr id="66488334" name="Immagine 2"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8334" name="Immagine 2" descr="Immagine che contiene diagramma, linea, Disegno tecnico, Piano&#10;&#10;Descrizione generata automaticamente"/>
                    <pic:cNvPicPr/>
                  </pic:nvPicPr>
                  <pic:blipFill>
                    <a:blip r:embed="rId31"/>
                    <a:stretch>
                      <a:fillRect/>
                    </a:stretch>
                  </pic:blipFill>
                  <pic:spPr>
                    <a:xfrm>
                      <a:off x="0" y="0"/>
                      <a:ext cx="5716199" cy="2881913"/>
                    </a:xfrm>
                    <a:prstGeom prst="rect">
                      <a:avLst/>
                    </a:prstGeom>
                  </pic:spPr>
                </pic:pic>
              </a:graphicData>
            </a:graphic>
          </wp:inline>
        </w:drawing>
      </w:r>
    </w:p>
    <w:p w14:paraId="21A3375D" w14:textId="3BBF5B28" w:rsidR="007518DE" w:rsidRDefault="007518DE" w:rsidP="00677ED1">
      <w:pPr>
        <w:jc w:val="center"/>
        <w:rPr>
          <w:rFonts w:asciiTheme="majorHAnsi" w:eastAsiaTheme="majorEastAsia" w:hAnsiTheme="majorHAnsi" w:cstheme="majorBidi"/>
          <w:b/>
          <w:bCs/>
          <w:caps/>
          <w:sz w:val="48"/>
          <w:lang w:bidi="it-IT"/>
        </w:rPr>
      </w:pPr>
    </w:p>
    <w:p w14:paraId="65BA8CAE" w14:textId="6D3E145A" w:rsidR="00BF348A" w:rsidRDefault="00677ED1" w:rsidP="00677ED1">
      <w:pPr>
        <w:jc w:val="both"/>
        <w:rPr>
          <w:color w:val="auto"/>
          <w:lang w:bidi="it-IT"/>
        </w:rPr>
      </w:pPr>
      <w:r>
        <w:rPr>
          <w:color w:val="auto"/>
          <w:lang w:bidi="it-IT"/>
        </w:rPr>
        <w:lastRenderedPageBreak/>
        <w:t xml:space="preserve">Passo 3: </w:t>
      </w:r>
      <w:r w:rsidR="009367AD">
        <w:rPr>
          <w:color w:val="auto"/>
          <w:lang w:bidi="it-IT"/>
        </w:rPr>
        <w:t xml:space="preserve">Si utilizza la primitiva di trasformazione </w:t>
      </w:r>
      <w:r w:rsidR="00E978B8">
        <w:rPr>
          <w:color w:val="auto"/>
          <w:lang w:bidi="it-IT"/>
        </w:rPr>
        <w:t xml:space="preserve">numero </w:t>
      </w:r>
      <w:r w:rsidR="009367AD">
        <w:rPr>
          <w:color w:val="auto"/>
          <w:lang w:bidi="it-IT"/>
        </w:rPr>
        <w:t xml:space="preserve">4 per ottenere una nuova entità dalle azioni “dare in prestito” e “prendere in prestito” ovvero l’entità PRESTITO. </w:t>
      </w:r>
      <w:r w:rsidR="009F787B">
        <w:rPr>
          <w:color w:val="auto"/>
          <w:lang w:bidi="it-IT"/>
        </w:rPr>
        <w:t xml:space="preserve">Si inserisce quindi una nuova entità PRESTITO e tre associazioni: “RICEVE” per CLIENTE – PRESTITO, </w:t>
      </w:r>
      <w:r w:rsidR="00CF776B">
        <w:rPr>
          <w:color w:val="auto"/>
          <w:lang w:bidi="it-IT"/>
        </w:rPr>
        <w:t>“DÀ IN</w:t>
      </w:r>
      <w:r w:rsidR="009F787B">
        <w:rPr>
          <w:color w:val="auto"/>
          <w:lang w:bidi="it-IT"/>
        </w:rPr>
        <w:t>” per VOLONTARIO – PRESTITO e “DI” per PRESTITO-ARTICOLO.</w:t>
      </w:r>
    </w:p>
    <w:p w14:paraId="6E09A5E0" w14:textId="77777777" w:rsidR="008F0EC0" w:rsidRDefault="008F0EC0" w:rsidP="00677ED1">
      <w:pPr>
        <w:jc w:val="both"/>
        <w:rPr>
          <w:color w:val="auto"/>
          <w:lang w:bidi="it-IT"/>
        </w:rPr>
      </w:pPr>
    </w:p>
    <w:p w14:paraId="51B238C2" w14:textId="5BB84CF9" w:rsidR="008F0EC0" w:rsidRPr="00951BD5" w:rsidRDefault="00BF348A" w:rsidP="00BF348A">
      <w:pPr>
        <w:jc w:val="center"/>
        <w:rPr>
          <w:color w:val="auto"/>
          <w:lang w:bidi="it-IT"/>
        </w:rPr>
      </w:pPr>
      <w:r>
        <w:rPr>
          <w:noProof/>
          <w:color w:val="auto"/>
          <w:lang w:bidi="it-IT"/>
        </w:rPr>
        <w:drawing>
          <wp:inline distT="0" distB="0" distL="0" distR="0" wp14:anchorId="486DD44F" wp14:editId="6CA01100">
            <wp:extent cx="6097270" cy="3164840"/>
            <wp:effectExtent l="0" t="0" r="0" b="0"/>
            <wp:docPr id="148633494" name="Immagine 3" descr="Immagine che contiene diagramma, Piano, line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3494" name="Immagine 3" descr="Immagine che contiene diagramma, Piano, linea, Disegno tecnico&#10;&#10;Descrizione generata automaticamente"/>
                    <pic:cNvPicPr/>
                  </pic:nvPicPr>
                  <pic:blipFill>
                    <a:blip r:embed="rId32"/>
                    <a:stretch>
                      <a:fillRect/>
                    </a:stretch>
                  </pic:blipFill>
                  <pic:spPr>
                    <a:xfrm>
                      <a:off x="0" y="0"/>
                      <a:ext cx="6097270" cy="3164840"/>
                    </a:xfrm>
                    <a:prstGeom prst="rect">
                      <a:avLst/>
                    </a:prstGeom>
                  </pic:spPr>
                </pic:pic>
              </a:graphicData>
            </a:graphic>
          </wp:inline>
        </w:drawing>
      </w:r>
    </w:p>
    <w:p w14:paraId="255C6D03" w14:textId="77777777" w:rsidR="00677ED1" w:rsidRDefault="00677ED1" w:rsidP="00BE3D5C">
      <w:pPr>
        <w:spacing w:line="240" w:lineRule="auto"/>
        <w:rPr>
          <w:rFonts w:asciiTheme="majorHAnsi" w:eastAsiaTheme="majorEastAsia" w:hAnsiTheme="majorHAnsi" w:cstheme="majorBidi"/>
          <w:b/>
          <w:bCs/>
          <w:caps/>
          <w:sz w:val="48"/>
          <w:lang w:bidi="it-IT"/>
        </w:rPr>
      </w:pPr>
    </w:p>
    <w:p w14:paraId="18D46AE3" w14:textId="77777777" w:rsidR="00BF348A" w:rsidRDefault="00BF348A" w:rsidP="00BE3D5C">
      <w:pPr>
        <w:spacing w:line="240" w:lineRule="auto"/>
        <w:rPr>
          <w:color w:val="auto"/>
          <w:lang w:bidi="it-IT"/>
        </w:rPr>
      </w:pPr>
    </w:p>
    <w:p w14:paraId="224FD3DD" w14:textId="757B5AC1" w:rsidR="008F0EC0" w:rsidRDefault="008F0EC0" w:rsidP="00BE3D5C">
      <w:pPr>
        <w:spacing w:line="240" w:lineRule="auto"/>
        <w:rPr>
          <w:color w:val="auto"/>
          <w:lang w:bidi="it-IT"/>
        </w:rPr>
      </w:pPr>
      <w:r>
        <w:rPr>
          <w:color w:val="auto"/>
          <w:lang w:bidi="it-IT"/>
        </w:rPr>
        <w:t>Passo 4: Si nota analizzando le specifiche che non si può solo prendere in prestito un articolo, ma lo si può anche prenotare</w:t>
      </w:r>
      <w:r w:rsidR="005C6C5D">
        <w:rPr>
          <w:color w:val="auto"/>
          <w:lang w:bidi="it-IT"/>
        </w:rPr>
        <w:t>.</w:t>
      </w:r>
      <w:r>
        <w:rPr>
          <w:color w:val="auto"/>
          <w:lang w:bidi="it-IT"/>
        </w:rPr>
        <w:t xml:space="preserve"> Si </w:t>
      </w:r>
      <w:r w:rsidR="00424BEF">
        <w:rPr>
          <w:color w:val="auto"/>
          <w:lang w:bidi="it-IT"/>
        </w:rPr>
        <w:t>inserisce pertanto una nuova entità PRENOTAZIONE e tre associazioni: “REGISTRA” per PRENOTAZIONE – VOLONTARIO, “RICHIEDE” per CLIENTE – PRENOTAZIONE e “DI” per PRENOTAZIONE – ARTICOLO</w:t>
      </w:r>
      <w:r w:rsidR="003734A0">
        <w:rPr>
          <w:color w:val="auto"/>
          <w:lang w:bidi="it-IT"/>
        </w:rPr>
        <w:br/>
      </w:r>
    </w:p>
    <w:p w14:paraId="4033FBD7" w14:textId="43A62B30" w:rsidR="00424BEF" w:rsidRDefault="003734A0" w:rsidP="00BE3D5C">
      <w:pPr>
        <w:spacing w:line="240" w:lineRule="auto"/>
        <w:rPr>
          <w:color w:val="auto"/>
          <w:lang w:bidi="it-IT"/>
        </w:rPr>
      </w:pPr>
      <w:r>
        <w:rPr>
          <w:rFonts w:asciiTheme="majorHAnsi" w:eastAsiaTheme="majorEastAsia" w:hAnsiTheme="majorHAnsi" w:cstheme="majorBidi"/>
          <w:b/>
          <w:bCs/>
          <w:caps/>
          <w:noProof/>
          <w:sz w:val="48"/>
          <w:lang w:bidi="it-IT"/>
        </w:rPr>
        <w:lastRenderedPageBreak/>
        <w:drawing>
          <wp:inline distT="0" distB="0" distL="0" distR="0" wp14:anchorId="58D3A3E8" wp14:editId="3639105D">
            <wp:extent cx="5400675" cy="3889925"/>
            <wp:effectExtent l="0" t="0" r="0" b="0"/>
            <wp:docPr id="1485978945" name="Immagine 4" descr="Immagine che contiene diagramma, Disegno tecnic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8945" name="Immagine 4" descr="Immagine che contiene diagramma, Disegno tecnico, Piano, linea&#10;&#10;Descrizione generata automaticamente"/>
                    <pic:cNvPicPr/>
                  </pic:nvPicPr>
                  <pic:blipFill>
                    <a:blip r:embed="rId33"/>
                    <a:stretch>
                      <a:fillRect/>
                    </a:stretch>
                  </pic:blipFill>
                  <pic:spPr>
                    <a:xfrm>
                      <a:off x="0" y="0"/>
                      <a:ext cx="5405228" cy="3893204"/>
                    </a:xfrm>
                    <a:prstGeom prst="rect">
                      <a:avLst/>
                    </a:prstGeom>
                  </pic:spPr>
                </pic:pic>
              </a:graphicData>
            </a:graphic>
          </wp:inline>
        </w:drawing>
      </w:r>
    </w:p>
    <w:p w14:paraId="5409A89B" w14:textId="292BEE35" w:rsidR="008F0EC0" w:rsidRDefault="008F0EC0" w:rsidP="00BF348A">
      <w:pPr>
        <w:spacing w:line="240" w:lineRule="auto"/>
        <w:jc w:val="center"/>
        <w:rPr>
          <w:rFonts w:asciiTheme="majorHAnsi" w:eastAsiaTheme="majorEastAsia" w:hAnsiTheme="majorHAnsi" w:cstheme="majorBidi"/>
          <w:b/>
          <w:bCs/>
          <w:caps/>
          <w:sz w:val="48"/>
          <w:lang w:bidi="it-IT"/>
        </w:rPr>
      </w:pPr>
    </w:p>
    <w:p w14:paraId="43E2FE5A" w14:textId="77777777" w:rsidR="00BF348A" w:rsidRDefault="00BF348A" w:rsidP="00BF348A">
      <w:pPr>
        <w:spacing w:line="240" w:lineRule="auto"/>
        <w:jc w:val="center"/>
        <w:rPr>
          <w:rFonts w:asciiTheme="majorHAnsi" w:eastAsiaTheme="majorEastAsia" w:hAnsiTheme="majorHAnsi" w:cstheme="majorBidi"/>
          <w:b/>
          <w:bCs/>
          <w:caps/>
          <w:sz w:val="48"/>
          <w:lang w:bidi="it-IT"/>
        </w:rPr>
      </w:pPr>
    </w:p>
    <w:p w14:paraId="7B0F8A2A" w14:textId="4635859E" w:rsidR="005C6C5D" w:rsidRDefault="005C6C5D" w:rsidP="005C6C5D">
      <w:pPr>
        <w:spacing w:line="240" w:lineRule="auto"/>
        <w:rPr>
          <w:color w:val="auto"/>
          <w:lang w:bidi="it-IT"/>
        </w:rPr>
      </w:pPr>
      <w:r>
        <w:rPr>
          <w:color w:val="auto"/>
          <w:lang w:bidi="it-IT"/>
        </w:rPr>
        <w:t xml:space="preserve">Passo 5: Il volontario ha due potenziali compiti in merito alla gestione dell’evento: l’organizzazione e la presentazione. </w:t>
      </w:r>
      <w:r w:rsidR="00545146">
        <w:rPr>
          <w:color w:val="auto"/>
          <w:lang w:bidi="it-IT"/>
        </w:rPr>
        <w:t>Si scinde pertanto l’associazione “GESTISCE” tra VOLONTARIO – EVENTO in due associazioni: “PRESENTA” e “</w:t>
      </w:r>
      <w:r w:rsidR="00E978B8">
        <w:rPr>
          <w:color w:val="auto"/>
          <w:lang w:bidi="it-IT"/>
        </w:rPr>
        <w:t>ORGANIZZA” (entrambe per VOLONTARIO – EVENTO). Si applica pertanto la primitiva di trasformazione numero 3.</w:t>
      </w:r>
    </w:p>
    <w:p w14:paraId="45FB67E4" w14:textId="77777777" w:rsidR="00BF348A" w:rsidRDefault="00BF348A" w:rsidP="005C6C5D">
      <w:pPr>
        <w:spacing w:line="240" w:lineRule="auto"/>
        <w:rPr>
          <w:color w:val="auto"/>
          <w:lang w:bidi="it-IT"/>
        </w:rPr>
      </w:pPr>
    </w:p>
    <w:p w14:paraId="759F8E10" w14:textId="09369A4C" w:rsidR="005C6C5D" w:rsidRDefault="00BF348A" w:rsidP="00BF348A">
      <w:pPr>
        <w:spacing w:line="240" w:lineRule="auto"/>
        <w:jc w:val="center"/>
        <w:rPr>
          <w:rFonts w:asciiTheme="majorHAnsi" w:eastAsiaTheme="majorEastAsia" w:hAnsiTheme="majorHAnsi" w:cstheme="majorBidi"/>
          <w:b/>
          <w:bCs/>
          <w:caps/>
          <w:sz w:val="48"/>
          <w:lang w:bidi="it-IT"/>
        </w:rPr>
      </w:pPr>
      <w:r>
        <w:rPr>
          <w:rFonts w:asciiTheme="majorHAnsi" w:eastAsiaTheme="majorEastAsia" w:hAnsiTheme="majorHAnsi" w:cstheme="majorBidi"/>
          <w:b/>
          <w:bCs/>
          <w:caps/>
          <w:noProof/>
          <w:sz w:val="48"/>
          <w:lang w:bidi="it-IT"/>
        </w:rPr>
        <w:drawing>
          <wp:inline distT="0" distB="0" distL="0" distR="0" wp14:anchorId="0ECA11DB" wp14:editId="7DF31EEB">
            <wp:extent cx="5002697" cy="3830955"/>
            <wp:effectExtent l="0" t="0" r="7620" b="0"/>
            <wp:docPr id="2053538863" name="Immagine 5" descr="Immagine che contiene diagramma, Disegno tecnic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38863" name="Immagine 5" descr="Immagine che contiene diagramma, Disegno tecnico, Piano, linea&#10;&#10;Descrizione generata automaticamente"/>
                    <pic:cNvPicPr/>
                  </pic:nvPicPr>
                  <pic:blipFill>
                    <a:blip r:embed="rId34"/>
                    <a:stretch>
                      <a:fillRect/>
                    </a:stretch>
                  </pic:blipFill>
                  <pic:spPr>
                    <a:xfrm>
                      <a:off x="0" y="0"/>
                      <a:ext cx="5006100" cy="3833561"/>
                    </a:xfrm>
                    <a:prstGeom prst="rect">
                      <a:avLst/>
                    </a:prstGeom>
                  </pic:spPr>
                </pic:pic>
              </a:graphicData>
            </a:graphic>
          </wp:inline>
        </w:drawing>
      </w:r>
    </w:p>
    <w:p w14:paraId="57332976" w14:textId="77777777" w:rsidR="00BF348A" w:rsidRDefault="00BF348A" w:rsidP="005D4E92">
      <w:pPr>
        <w:spacing w:line="240" w:lineRule="auto"/>
        <w:rPr>
          <w:rFonts w:asciiTheme="majorHAnsi" w:eastAsiaTheme="majorEastAsia" w:hAnsiTheme="majorHAnsi" w:cstheme="majorBidi"/>
          <w:b/>
          <w:bCs/>
          <w:caps/>
          <w:sz w:val="48"/>
          <w:lang w:bidi="it-IT"/>
        </w:rPr>
      </w:pPr>
    </w:p>
    <w:p w14:paraId="30B62CF4" w14:textId="45CFFD3F" w:rsidR="00AE168C" w:rsidRDefault="00AE168C" w:rsidP="005D4E92">
      <w:pPr>
        <w:spacing w:line="240" w:lineRule="auto"/>
        <w:rPr>
          <w:rFonts w:asciiTheme="majorHAnsi" w:eastAsiaTheme="majorEastAsia" w:hAnsiTheme="majorHAnsi" w:cstheme="majorBidi"/>
          <w:b/>
          <w:bCs/>
          <w:caps/>
          <w:sz w:val="48"/>
          <w:lang w:bidi="it-IT"/>
        </w:rPr>
      </w:pPr>
      <w:r>
        <w:rPr>
          <w:rFonts w:asciiTheme="majorHAnsi" w:eastAsiaTheme="majorEastAsia" w:hAnsiTheme="majorHAnsi" w:cstheme="majorBidi"/>
          <w:b/>
          <w:bCs/>
          <w:caps/>
          <w:sz w:val="48"/>
          <w:lang w:bidi="it-IT"/>
        </w:rPr>
        <w:t>schema scheletro completo</w:t>
      </w:r>
    </w:p>
    <w:p w14:paraId="504FD0E4" w14:textId="77777777" w:rsidR="00BF348A" w:rsidRDefault="00BF348A" w:rsidP="00AE168C">
      <w:pPr>
        <w:jc w:val="both"/>
        <w:rPr>
          <w:color w:val="auto"/>
          <w:lang w:bidi="it-IT"/>
        </w:rPr>
      </w:pPr>
    </w:p>
    <w:p w14:paraId="1822A106" w14:textId="12071277" w:rsidR="00FE30DE" w:rsidRDefault="00AE168C" w:rsidP="00AE168C">
      <w:pPr>
        <w:jc w:val="both"/>
        <w:rPr>
          <w:color w:val="auto"/>
          <w:lang w:bidi="it-IT"/>
        </w:rPr>
      </w:pPr>
      <w:r>
        <w:rPr>
          <w:color w:val="auto"/>
          <w:lang w:bidi="it-IT"/>
        </w:rPr>
        <w:t xml:space="preserve">Passo 6: Per completare lo schema scheletro si inseriscono le cardinalità delle associazioni e gli attributi delle varie entità </w:t>
      </w:r>
    </w:p>
    <w:p w14:paraId="4DC77E96" w14:textId="629D1A64" w:rsidR="00997732" w:rsidRPr="00997732" w:rsidRDefault="00352D2D" w:rsidP="00AE168C">
      <w:pPr>
        <w:jc w:val="both"/>
        <w:rPr>
          <w:color w:val="auto"/>
          <w:lang w:bidi="it-IT"/>
        </w:rPr>
      </w:pPr>
      <w:r>
        <w:rPr>
          <w:rFonts w:asciiTheme="majorHAnsi" w:eastAsiaTheme="majorEastAsia" w:hAnsiTheme="majorHAnsi" w:cstheme="majorBidi"/>
          <w:b/>
          <w:bCs/>
          <w:caps/>
          <w:noProof/>
          <w:sz w:val="48"/>
          <w:lang w:bidi="it-IT"/>
        </w:rPr>
        <w:drawing>
          <wp:anchor distT="0" distB="0" distL="114300" distR="114300" simplePos="0" relativeHeight="251668484" behindDoc="0" locked="0" layoutInCell="1" allowOverlap="1" wp14:anchorId="077A2694" wp14:editId="639D77BF">
            <wp:simplePos x="0" y="0"/>
            <wp:positionH relativeFrom="margin">
              <wp:align>center</wp:align>
            </wp:positionH>
            <wp:positionV relativeFrom="paragraph">
              <wp:posOffset>340995</wp:posOffset>
            </wp:positionV>
            <wp:extent cx="7117080" cy="3740150"/>
            <wp:effectExtent l="0" t="0" r="7620" b="0"/>
            <wp:wrapSquare wrapText="bothSides"/>
            <wp:docPr id="478800746" name="Immagine 1"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00746" name="Immagine 1" descr="Immagine che contiene diagramma, testo, Piano, Disegno tecnico&#10;&#10;Descrizione generata automaticamente"/>
                    <pic:cNvPicPr/>
                  </pic:nvPicPr>
                  <pic:blipFill>
                    <a:blip r:embed="rId35"/>
                    <a:stretch>
                      <a:fillRect/>
                    </a:stretch>
                  </pic:blipFill>
                  <pic:spPr>
                    <a:xfrm>
                      <a:off x="0" y="0"/>
                      <a:ext cx="7117080" cy="3740150"/>
                    </a:xfrm>
                    <a:prstGeom prst="rect">
                      <a:avLst/>
                    </a:prstGeom>
                  </pic:spPr>
                </pic:pic>
              </a:graphicData>
            </a:graphic>
            <wp14:sizeRelH relativeFrom="margin">
              <wp14:pctWidth>0</wp14:pctWidth>
            </wp14:sizeRelH>
            <wp14:sizeRelV relativeFrom="margin">
              <wp14:pctHeight>0</wp14:pctHeight>
            </wp14:sizeRelV>
          </wp:anchor>
        </w:drawing>
      </w:r>
    </w:p>
    <w:p w14:paraId="56A9FBC9" w14:textId="5C7DD68F" w:rsidR="00822C06" w:rsidRDefault="00822C06" w:rsidP="00BE3D5C">
      <w:pPr>
        <w:spacing w:line="240" w:lineRule="auto"/>
        <w:rPr>
          <w:rFonts w:asciiTheme="majorHAnsi" w:eastAsiaTheme="majorEastAsia" w:hAnsiTheme="majorHAnsi" w:cstheme="majorBidi"/>
          <w:b/>
          <w:bCs/>
          <w:caps/>
          <w:sz w:val="48"/>
          <w:lang w:bidi="it-IT"/>
        </w:rPr>
      </w:pPr>
    </w:p>
    <w:p w14:paraId="2AD4A3C8" w14:textId="09DBF68C" w:rsidR="00822C06" w:rsidRDefault="00822C06" w:rsidP="00A048D5">
      <w:pPr>
        <w:spacing w:line="240" w:lineRule="auto"/>
        <w:jc w:val="center"/>
        <w:rPr>
          <w:rFonts w:asciiTheme="majorHAnsi" w:eastAsiaTheme="majorEastAsia" w:hAnsiTheme="majorHAnsi" w:cstheme="majorBidi"/>
          <w:b/>
          <w:bCs/>
          <w:caps/>
          <w:sz w:val="48"/>
          <w:lang w:bidi="it-IT"/>
        </w:rPr>
      </w:pPr>
    </w:p>
    <w:p w14:paraId="0F479D43" w14:textId="2ECB0B4D" w:rsidR="00822C06" w:rsidRDefault="00822C06" w:rsidP="00BE3D5C">
      <w:pPr>
        <w:spacing w:line="240" w:lineRule="auto"/>
        <w:rPr>
          <w:rFonts w:asciiTheme="majorHAnsi" w:eastAsiaTheme="majorEastAsia" w:hAnsiTheme="majorHAnsi" w:cstheme="majorBidi"/>
          <w:b/>
          <w:bCs/>
          <w:caps/>
          <w:sz w:val="48"/>
          <w:lang w:bidi="it-IT"/>
        </w:rPr>
      </w:pPr>
    </w:p>
    <w:p w14:paraId="0F6D3477" w14:textId="77777777" w:rsidR="00BC3EFE" w:rsidRPr="00BC3EFE" w:rsidRDefault="00BC3EFE" w:rsidP="00BC3EFE">
      <w:pPr>
        <w:spacing w:line="240" w:lineRule="auto"/>
        <w:ind w:left="360"/>
        <w:rPr>
          <w:rFonts w:asciiTheme="majorHAnsi" w:eastAsiaTheme="majorEastAsia" w:hAnsiTheme="majorHAnsi" w:cstheme="majorBidi"/>
          <w:b/>
          <w:bCs/>
          <w:caps/>
          <w:sz w:val="48"/>
          <w:lang w:bidi="it-IT"/>
        </w:rPr>
      </w:pPr>
    </w:p>
    <w:p w14:paraId="7881867B" w14:textId="77777777" w:rsidR="00BC3EFE" w:rsidRPr="00332369" w:rsidRDefault="00BC3EFE" w:rsidP="00BC3EFE">
      <w:pPr>
        <w:spacing w:line="240" w:lineRule="auto"/>
        <w:jc w:val="both"/>
        <w:rPr>
          <w:sz w:val="22"/>
          <w:szCs w:val="18"/>
          <w:lang w:bidi="it-IT"/>
        </w:rPr>
      </w:pPr>
    </w:p>
    <w:p w14:paraId="5AE00540" w14:textId="77777777" w:rsidR="00FE30DE" w:rsidRDefault="00FE30DE" w:rsidP="00BE3D5C">
      <w:pPr>
        <w:spacing w:line="240" w:lineRule="auto"/>
        <w:rPr>
          <w:rFonts w:asciiTheme="majorHAnsi" w:eastAsiaTheme="majorEastAsia" w:hAnsiTheme="majorHAnsi" w:cstheme="majorBidi"/>
          <w:b/>
          <w:bCs/>
          <w:caps/>
          <w:sz w:val="48"/>
          <w:lang w:bidi="it-IT"/>
        </w:rPr>
      </w:pPr>
    </w:p>
    <w:p w14:paraId="4038F687" w14:textId="77777777" w:rsidR="00FE30DE" w:rsidRDefault="00FE30DE" w:rsidP="00BE3D5C">
      <w:pPr>
        <w:spacing w:line="240" w:lineRule="auto"/>
        <w:rPr>
          <w:rFonts w:asciiTheme="majorHAnsi" w:eastAsiaTheme="majorEastAsia" w:hAnsiTheme="majorHAnsi" w:cstheme="majorBidi"/>
          <w:b/>
          <w:bCs/>
          <w:caps/>
          <w:sz w:val="48"/>
          <w:lang w:bidi="it-IT"/>
        </w:rPr>
      </w:pPr>
    </w:p>
    <w:p w14:paraId="621DA9CF" w14:textId="77777777" w:rsidR="00FE30DE" w:rsidRDefault="00FE30DE" w:rsidP="00BE3D5C">
      <w:pPr>
        <w:spacing w:line="240" w:lineRule="auto"/>
        <w:rPr>
          <w:rFonts w:asciiTheme="majorHAnsi" w:eastAsiaTheme="majorEastAsia" w:hAnsiTheme="majorHAnsi" w:cstheme="majorBidi"/>
          <w:b/>
          <w:bCs/>
          <w:caps/>
          <w:sz w:val="48"/>
          <w:lang w:bidi="it-IT"/>
        </w:rPr>
      </w:pPr>
    </w:p>
    <w:p w14:paraId="04ED30E0" w14:textId="77777777" w:rsidR="00FE30DE" w:rsidRDefault="00FE30DE" w:rsidP="00BE3D5C">
      <w:pPr>
        <w:spacing w:line="240" w:lineRule="auto"/>
        <w:rPr>
          <w:rFonts w:asciiTheme="majorHAnsi" w:eastAsiaTheme="majorEastAsia" w:hAnsiTheme="majorHAnsi" w:cstheme="majorBidi"/>
          <w:b/>
          <w:bCs/>
          <w:caps/>
          <w:sz w:val="48"/>
          <w:lang w:bidi="it-IT"/>
        </w:rPr>
      </w:pPr>
    </w:p>
    <w:p w14:paraId="30C6025E" w14:textId="77777777" w:rsidR="007D407C" w:rsidRDefault="007D407C" w:rsidP="00BE3D5C">
      <w:pPr>
        <w:spacing w:line="240" w:lineRule="auto"/>
        <w:rPr>
          <w:rFonts w:asciiTheme="majorHAnsi" w:eastAsiaTheme="majorEastAsia" w:hAnsiTheme="majorHAnsi" w:cstheme="majorBidi"/>
          <w:b/>
          <w:bCs/>
          <w:caps/>
          <w:sz w:val="48"/>
          <w:lang w:bidi="it-IT"/>
        </w:rPr>
      </w:pPr>
    </w:p>
    <w:p w14:paraId="60F1556B" w14:textId="764ADB25" w:rsidR="00BE3D5C" w:rsidRDefault="00BE3D5C" w:rsidP="00BE3D5C">
      <w:pPr>
        <w:spacing w:line="240" w:lineRule="auto"/>
        <w:rPr>
          <w:rFonts w:asciiTheme="majorHAnsi" w:eastAsiaTheme="majorEastAsia" w:hAnsiTheme="majorHAnsi" w:cstheme="majorBidi"/>
          <w:i/>
          <w:iCs/>
          <w:caps/>
          <w:sz w:val="22"/>
          <w:szCs w:val="6"/>
          <w:lang w:bidi="it-IT"/>
        </w:rPr>
      </w:pPr>
      <w:r>
        <w:rPr>
          <w:rFonts w:asciiTheme="majorHAnsi" w:eastAsiaTheme="majorEastAsia" w:hAnsiTheme="majorHAnsi" w:cstheme="majorBidi"/>
          <w:b/>
          <w:bCs/>
          <w:caps/>
          <w:sz w:val="48"/>
          <w:lang w:bidi="it-IT"/>
        </w:rPr>
        <w:lastRenderedPageBreak/>
        <w:t>BUSINESS RULES</w:t>
      </w:r>
      <w:r>
        <w:rPr>
          <w:rFonts w:asciiTheme="majorHAnsi" w:eastAsiaTheme="majorEastAsia" w:hAnsiTheme="majorHAnsi" w:cstheme="majorBidi"/>
          <w:b/>
          <w:bCs/>
          <w:caps/>
          <w:sz w:val="48"/>
          <w:lang w:bidi="it-IT"/>
        </w:rPr>
        <w:br/>
      </w:r>
      <w:r w:rsidRPr="00CD6782">
        <w:rPr>
          <w:rFonts w:asciiTheme="majorHAnsi" w:eastAsiaTheme="majorEastAsia" w:hAnsiTheme="majorHAnsi" w:cstheme="majorBidi"/>
          <w:i/>
          <w:iCs/>
          <w:caps/>
          <w:sz w:val="22"/>
          <w:szCs w:val="6"/>
          <w:lang w:bidi="it-IT"/>
        </w:rPr>
        <w:t xml:space="preserve">(VINCOLI NON ESPRIMIBILI </w:t>
      </w:r>
      <w:r w:rsidR="00CD6782" w:rsidRPr="00CD6782">
        <w:rPr>
          <w:rFonts w:asciiTheme="majorHAnsi" w:eastAsiaTheme="majorEastAsia" w:hAnsiTheme="majorHAnsi" w:cstheme="majorBidi"/>
          <w:i/>
          <w:iCs/>
          <w:caps/>
          <w:sz w:val="22"/>
          <w:szCs w:val="6"/>
          <w:lang w:bidi="it-IT"/>
        </w:rPr>
        <w:t>DALLO SCHEMA ER)</w:t>
      </w:r>
    </w:p>
    <w:p w14:paraId="73BA766D" w14:textId="77777777" w:rsidR="002F117F" w:rsidRDefault="002F117F" w:rsidP="00BE3D5C">
      <w:pPr>
        <w:spacing w:line="240" w:lineRule="auto"/>
        <w:rPr>
          <w:rFonts w:asciiTheme="majorHAnsi" w:eastAsiaTheme="majorEastAsia" w:hAnsiTheme="majorHAnsi" w:cstheme="majorBidi"/>
          <w:i/>
          <w:iCs/>
          <w:caps/>
          <w:sz w:val="22"/>
          <w:szCs w:val="6"/>
          <w:lang w:bidi="it-IT"/>
        </w:rPr>
      </w:pPr>
    </w:p>
    <w:p w14:paraId="5F137C5B" w14:textId="5FC736DE" w:rsidR="006416B3" w:rsidRDefault="00431A88" w:rsidP="006D415D">
      <w:pPr>
        <w:rPr>
          <w:rFonts w:asciiTheme="majorHAnsi" w:eastAsiaTheme="majorEastAsia" w:hAnsiTheme="majorHAnsi" w:cstheme="majorBidi"/>
          <w:b/>
          <w:bCs/>
          <w:caps/>
          <w:sz w:val="28"/>
          <w:szCs w:val="10"/>
          <w:u w:val="single"/>
          <w:lang w:bidi="it-IT"/>
        </w:rPr>
      </w:pPr>
      <w:r>
        <w:rPr>
          <w:rFonts w:asciiTheme="majorHAnsi" w:eastAsiaTheme="majorEastAsia" w:hAnsiTheme="majorHAnsi" w:cstheme="majorBidi"/>
          <w:b/>
          <w:bCs/>
          <w:caps/>
          <w:sz w:val="28"/>
          <w:szCs w:val="10"/>
          <w:u w:val="single"/>
          <w:lang w:bidi="it-IT"/>
        </w:rPr>
        <w:t>vincoli sui clienti</w:t>
      </w:r>
    </w:p>
    <w:p w14:paraId="0B2248FE" w14:textId="6D44C205" w:rsidR="00D61859" w:rsidRDefault="00D61859" w:rsidP="00D61859">
      <w:pPr>
        <w:jc w:val="both"/>
        <w:rPr>
          <w:rFonts w:cstheme="minorHAnsi"/>
          <w:color w:val="auto"/>
          <w:lang w:bidi="it-IT"/>
        </w:rPr>
      </w:pPr>
      <w:r w:rsidRPr="00D61859">
        <w:rPr>
          <w:rFonts w:cstheme="minorHAnsi"/>
          <w:color w:val="auto"/>
          <w:lang w:bidi="it-IT"/>
        </w:rPr>
        <w:t>U</w:t>
      </w:r>
      <w:r w:rsidR="007D407C" w:rsidRPr="00D61859">
        <w:rPr>
          <w:rFonts w:cstheme="minorHAnsi"/>
          <w:color w:val="auto"/>
          <w:lang w:bidi="it-IT"/>
        </w:rPr>
        <w:t>n cliente può prendere in prestito gli articoli solo singolarmente (quindi prima di prendere in prestito un articolo deve avere restituito quello precedente</w:t>
      </w:r>
      <w:r w:rsidR="00391FBC">
        <w:rPr>
          <w:rFonts w:cstheme="minorHAnsi"/>
          <w:color w:val="auto"/>
          <w:lang w:bidi="it-IT"/>
        </w:rPr>
        <w:t>mente</w:t>
      </w:r>
      <w:r w:rsidR="007D407C" w:rsidRPr="00D61859">
        <w:rPr>
          <w:rFonts w:cstheme="minorHAnsi"/>
          <w:color w:val="auto"/>
          <w:lang w:bidi="it-IT"/>
        </w:rPr>
        <w:t xml:space="preserve"> preso in prestito). </w:t>
      </w:r>
    </w:p>
    <w:p w14:paraId="65A42F20" w14:textId="78F28697" w:rsidR="007D407C" w:rsidRPr="00D61859" w:rsidRDefault="007D407C" w:rsidP="00D61859">
      <w:pPr>
        <w:jc w:val="both"/>
        <w:rPr>
          <w:rFonts w:cstheme="minorHAnsi"/>
          <w:color w:val="auto"/>
          <w:lang w:bidi="it-IT"/>
        </w:rPr>
      </w:pPr>
      <w:r w:rsidRPr="00D61859">
        <w:rPr>
          <w:rFonts w:cstheme="minorHAnsi"/>
          <w:color w:val="auto"/>
          <w:lang w:bidi="it-IT"/>
        </w:rPr>
        <w:t xml:space="preserve">I clienti devono infine attenersi a due regole (pena l’esclusione dal servizio): restituire l’articolo entro e non oltre trenta giorni e conservarlo con cura (ovvero non restituire un articolo in “pessime condizioni”).  </w:t>
      </w:r>
    </w:p>
    <w:p w14:paraId="5680E59A" w14:textId="77777777" w:rsidR="00C62D88" w:rsidRDefault="00C62D88" w:rsidP="006D415D">
      <w:pPr>
        <w:rPr>
          <w:rFonts w:asciiTheme="majorHAnsi" w:eastAsiaTheme="majorEastAsia" w:hAnsiTheme="majorHAnsi" w:cstheme="majorBidi"/>
          <w:b/>
          <w:bCs/>
          <w:caps/>
          <w:sz w:val="28"/>
          <w:szCs w:val="10"/>
          <w:u w:val="single"/>
          <w:lang w:bidi="it-IT"/>
        </w:rPr>
      </w:pPr>
    </w:p>
    <w:p w14:paraId="546EF353" w14:textId="3D1BE86D" w:rsidR="00431A88" w:rsidRDefault="00431A88" w:rsidP="006D415D">
      <w:pPr>
        <w:rPr>
          <w:rFonts w:asciiTheme="majorHAnsi" w:eastAsiaTheme="majorEastAsia" w:hAnsiTheme="majorHAnsi" w:cstheme="majorBidi"/>
          <w:b/>
          <w:bCs/>
          <w:caps/>
          <w:sz w:val="28"/>
          <w:szCs w:val="10"/>
          <w:u w:val="single"/>
          <w:lang w:bidi="it-IT"/>
        </w:rPr>
      </w:pPr>
      <w:r>
        <w:rPr>
          <w:rFonts w:asciiTheme="majorHAnsi" w:eastAsiaTheme="majorEastAsia" w:hAnsiTheme="majorHAnsi" w:cstheme="majorBidi"/>
          <w:b/>
          <w:bCs/>
          <w:caps/>
          <w:sz w:val="28"/>
          <w:szCs w:val="10"/>
          <w:u w:val="single"/>
          <w:lang w:bidi="it-IT"/>
        </w:rPr>
        <w:t>vincoli sui prestiti</w:t>
      </w:r>
    </w:p>
    <w:p w14:paraId="5284AF65" w14:textId="2104B27F" w:rsidR="007D407C" w:rsidRPr="004D7523" w:rsidRDefault="007D407C" w:rsidP="007D407C">
      <w:pPr>
        <w:jc w:val="both"/>
        <w:rPr>
          <w:rFonts w:cstheme="minorHAnsi"/>
          <w:color w:val="auto"/>
          <w:lang w:bidi="it-IT"/>
        </w:rPr>
      </w:pPr>
      <w:r>
        <w:rPr>
          <w:rFonts w:cstheme="minorHAnsi"/>
          <w:color w:val="auto"/>
          <w:lang w:bidi="it-IT"/>
        </w:rPr>
        <w:t>Un articolo</w:t>
      </w:r>
      <w:r w:rsidRPr="004D7523">
        <w:rPr>
          <w:rFonts w:cstheme="minorHAnsi"/>
          <w:color w:val="auto"/>
          <w:lang w:bidi="it-IT"/>
        </w:rPr>
        <w:t xml:space="preserve"> può essere dato in prestito solo se esso è disponibile</w:t>
      </w:r>
    </w:p>
    <w:p w14:paraId="6403DB81" w14:textId="77777777" w:rsidR="00D83CBE" w:rsidRDefault="00D83CBE" w:rsidP="00D83CBE">
      <w:pPr>
        <w:rPr>
          <w:color w:val="auto"/>
          <w:lang w:bidi="it-IT"/>
        </w:rPr>
      </w:pPr>
    </w:p>
    <w:p w14:paraId="74415E15" w14:textId="77777777" w:rsidR="00754947" w:rsidRDefault="00754947" w:rsidP="00754947">
      <w:pPr>
        <w:rPr>
          <w:rFonts w:asciiTheme="majorHAnsi" w:eastAsiaTheme="majorEastAsia" w:hAnsiTheme="majorHAnsi" w:cstheme="majorBidi"/>
          <w:b/>
          <w:bCs/>
          <w:caps/>
          <w:sz w:val="28"/>
          <w:szCs w:val="10"/>
          <w:u w:val="single"/>
          <w:lang w:bidi="it-IT"/>
        </w:rPr>
      </w:pPr>
      <w:r>
        <w:rPr>
          <w:rFonts w:asciiTheme="majorHAnsi" w:eastAsiaTheme="majorEastAsia" w:hAnsiTheme="majorHAnsi" w:cstheme="majorBidi"/>
          <w:b/>
          <w:bCs/>
          <w:caps/>
          <w:sz w:val="28"/>
          <w:szCs w:val="10"/>
          <w:u w:val="single"/>
          <w:lang w:bidi="it-IT"/>
        </w:rPr>
        <w:t>vincoli sulle prenotazioni</w:t>
      </w:r>
    </w:p>
    <w:p w14:paraId="753E52B9" w14:textId="2F9B9989" w:rsidR="007D407C" w:rsidRPr="004D7523" w:rsidRDefault="007D407C" w:rsidP="007D407C">
      <w:pPr>
        <w:jc w:val="both"/>
        <w:rPr>
          <w:rFonts w:cstheme="minorHAnsi"/>
          <w:color w:val="auto"/>
          <w:lang w:bidi="it-IT"/>
        </w:rPr>
      </w:pPr>
      <w:r>
        <w:rPr>
          <w:rFonts w:cstheme="minorHAnsi"/>
          <w:color w:val="auto"/>
          <w:lang w:bidi="it-IT"/>
        </w:rPr>
        <w:t xml:space="preserve">Un articolo </w:t>
      </w:r>
      <w:r w:rsidRPr="004D7523">
        <w:rPr>
          <w:rFonts w:cstheme="minorHAnsi"/>
          <w:color w:val="auto"/>
          <w:lang w:bidi="it-IT"/>
        </w:rPr>
        <w:t>può essere prenotato solo se non è “in pessime condizioni”.</w:t>
      </w:r>
    </w:p>
    <w:p w14:paraId="227B3F83" w14:textId="77777777" w:rsidR="00352D2D" w:rsidRDefault="00352D2D" w:rsidP="00D83CBE">
      <w:pPr>
        <w:rPr>
          <w:color w:val="auto"/>
          <w:lang w:bidi="it-IT"/>
        </w:rPr>
      </w:pPr>
    </w:p>
    <w:p w14:paraId="5236C597" w14:textId="03F703B5" w:rsidR="00352D2D" w:rsidRDefault="00352D2D" w:rsidP="00352D2D">
      <w:pPr>
        <w:rPr>
          <w:rFonts w:asciiTheme="majorHAnsi" w:eastAsiaTheme="majorEastAsia" w:hAnsiTheme="majorHAnsi" w:cstheme="majorBidi"/>
          <w:b/>
          <w:bCs/>
          <w:caps/>
          <w:sz w:val="28"/>
          <w:szCs w:val="10"/>
          <w:u w:val="single"/>
          <w:lang w:bidi="it-IT"/>
        </w:rPr>
      </w:pPr>
      <w:r>
        <w:rPr>
          <w:rFonts w:asciiTheme="majorHAnsi" w:eastAsiaTheme="majorEastAsia" w:hAnsiTheme="majorHAnsi" w:cstheme="majorBidi"/>
          <w:b/>
          <w:bCs/>
          <w:caps/>
          <w:sz w:val="28"/>
          <w:szCs w:val="10"/>
          <w:u w:val="single"/>
          <w:lang w:bidi="it-IT"/>
        </w:rPr>
        <w:t>vincoli suGLI ARTICOLI</w:t>
      </w:r>
    </w:p>
    <w:p w14:paraId="4F3A75C0" w14:textId="34E1F53F" w:rsidR="007D407C" w:rsidRPr="004D7523" w:rsidRDefault="007D407C" w:rsidP="007D407C">
      <w:pPr>
        <w:jc w:val="both"/>
        <w:rPr>
          <w:rFonts w:cstheme="minorHAnsi"/>
          <w:color w:val="auto"/>
          <w:lang w:bidi="it-IT"/>
        </w:rPr>
      </w:pPr>
      <w:r w:rsidRPr="004D7523">
        <w:rPr>
          <w:rFonts w:cstheme="minorHAnsi"/>
          <w:color w:val="auto"/>
          <w:lang w:bidi="it-IT"/>
        </w:rPr>
        <w:t>Bisogna osservare che se lo stato finale dell’articolo riferito al prestito cambia, anche lo stato dell’articolo deve cambiare.</w:t>
      </w:r>
    </w:p>
    <w:p w14:paraId="6BB7BD16" w14:textId="77777777" w:rsidR="00B618F0" w:rsidRDefault="00B618F0" w:rsidP="00387E57">
      <w:pPr>
        <w:jc w:val="both"/>
        <w:rPr>
          <w:rFonts w:asciiTheme="majorHAnsi" w:eastAsiaTheme="majorEastAsia" w:hAnsiTheme="majorHAnsi" w:cstheme="majorBidi"/>
          <w:b/>
          <w:bCs/>
          <w:caps/>
          <w:sz w:val="44"/>
          <w:szCs w:val="18"/>
          <w:lang w:bidi="it-IT"/>
        </w:rPr>
      </w:pPr>
    </w:p>
    <w:p w14:paraId="181CF09A" w14:textId="77777777" w:rsidR="00B618F0" w:rsidRDefault="00B618F0" w:rsidP="00387E57">
      <w:pPr>
        <w:jc w:val="both"/>
        <w:rPr>
          <w:rFonts w:asciiTheme="majorHAnsi" w:eastAsiaTheme="majorEastAsia" w:hAnsiTheme="majorHAnsi" w:cstheme="majorBidi"/>
          <w:b/>
          <w:bCs/>
          <w:caps/>
          <w:sz w:val="44"/>
          <w:szCs w:val="18"/>
          <w:lang w:bidi="it-IT"/>
        </w:rPr>
      </w:pPr>
    </w:p>
    <w:p w14:paraId="22B9F0F9" w14:textId="26ED2184" w:rsidR="00B618F0" w:rsidRDefault="00B618F0" w:rsidP="00387E57">
      <w:pPr>
        <w:jc w:val="both"/>
        <w:rPr>
          <w:rFonts w:asciiTheme="majorHAnsi" w:eastAsiaTheme="majorEastAsia" w:hAnsiTheme="majorHAnsi" w:cstheme="majorBidi"/>
          <w:b/>
          <w:bCs/>
          <w:caps/>
          <w:sz w:val="44"/>
          <w:szCs w:val="18"/>
          <w:lang w:bidi="it-IT"/>
        </w:rPr>
      </w:pPr>
    </w:p>
    <w:p w14:paraId="03CA2030" w14:textId="77777777" w:rsidR="00B618F0" w:rsidRDefault="00B618F0" w:rsidP="00387E57">
      <w:pPr>
        <w:jc w:val="both"/>
        <w:rPr>
          <w:rFonts w:asciiTheme="majorHAnsi" w:eastAsiaTheme="majorEastAsia" w:hAnsiTheme="majorHAnsi" w:cstheme="majorBidi"/>
          <w:b/>
          <w:bCs/>
          <w:caps/>
          <w:sz w:val="44"/>
          <w:szCs w:val="18"/>
          <w:lang w:bidi="it-IT"/>
        </w:rPr>
      </w:pPr>
    </w:p>
    <w:p w14:paraId="1A8C0D87" w14:textId="77777777" w:rsidR="00352D2D" w:rsidRDefault="00352D2D" w:rsidP="00387E57">
      <w:pPr>
        <w:jc w:val="both"/>
        <w:rPr>
          <w:rFonts w:asciiTheme="majorHAnsi" w:eastAsiaTheme="majorEastAsia" w:hAnsiTheme="majorHAnsi" w:cstheme="majorBidi"/>
          <w:b/>
          <w:bCs/>
          <w:caps/>
          <w:sz w:val="44"/>
          <w:szCs w:val="18"/>
          <w:lang w:bidi="it-IT"/>
        </w:rPr>
      </w:pPr>
    </w:p>
    <w:p w14:paraId="0AEE2C29" w14:textId="77777777" w:rsidR="00E21514" w:rsidRDefault="00E21514" w:rsidP="00387E57">
      <w:pPr>
        <w:jc w:val="both"/>
        <w:rPr>
          <w:rFonts w:asciiTheme="majorHAnsi" w:eastAsiaTheme="majorEastAsia" w:hAnsiTheme="majorHAnsi" w:cstheme="majorBidi"/>
          <w:b/>
          <w:bCs/>
          <w:caps/>
          <w:sz w:val="44"/>
          <w:szCs w:val="18"/>
          <w:lang w:bidi="it-IT"/>
        </w:rPr>
      </w:pPr>
    </w:p>
    <w:p w14:paraId="7B831D90" w14:textId="77777777" w:rsidR="00E21514" w:rsidRDefault="00E21514" w:rsidP="00387E57">
      <w:pPr>
        <w:jc w:val="both"/>
        <w:rPr>
          <w:rFonts w:asciiTheme="majorHAnsi" w:eastAsiaTheme="majorEastAsia" w:hAnsiTheme="majorHAnsi" w:cstheme="majorBidi"/>
          <w:b/>
          <w:bCs/>
          <w:caps/>
          <w:sz w:val="44"/>
          <w:szCs w:val="18"/>
          <w:lang w:bidi="it-IT"/>
        </w:rPr>
      </w:pPr>
    </w:p>
    <w:p w14:paraId="7ED2C76D" w14:textId="77777777" w:rsidR="00E21514" w:rsidRDefault="00E21514" w:rsidP="00387E57">
      <w:pPr>
        <w:jc w:val="both"/>
        <w:rPr>
          <w:rFonts w:asciiTheme="majorHAnsi" w:eastAsiaTheme="majorEastAsia" w:hAnsiTheme="majorHAnsi" w:cstheme="majorBidi"/>
          <w:b/>
          <w:bCs/>
          <w:caps/>
          <w:sz w:val="44"/>
          <w:szCs w:val="18"/>
          <w:lang w:bidi="it-IT"/>
        </w:rPr>
      </w:pPr>
    </w:p>
    <w:p w14:paraId="1D397326" w14:textId="7012083C" w:rsidR="00CD6782" w:rsidRPr="00387E57" w:rsidRDefault="00361D0B" w:rsidP="00387E57">
      <w:pPr>
        <w:jc w:val="both"/>
        <w:rPr>
          <w:color w:val="auto"/>
          <w:lang w:bidi="it-IT"/>
        </w:rPr>
      </w:pPr>
      <w:r w:rsidRPr="00361D0B">
        <w:rPr>
          <w:rFonts w:asciiTheme="majorHAnsi" w:eastAsiaTheme="majorEastAsia" w:hAnsiTheme="majorHAnsi" w:cstheme="majorBidi"/>
          <w:b/>
          <w:bCs/>
          <w:caps/>
          <w:sz w:val="44"/>
          <w:szCs w:val="18"/>
          <w:lang w:bidi="it-IT"/>
        </w:rPr>
        <w:lastRenderedPageBreak/>
        <w:t>PORZIONE DEL DIZIONARIO DATI - ENTITà</w:t>
      </w:r>
    </w:p>
    <w:p w14:paraId="548D3483" w14:textId="470D11A5" w:rsidR="00540E57" w:rsidRDefault="00540E57" w:rsidP="00540E57">
      <w:pPr>
        <w:jc w:val="both"/>
        <w:rPr>
          <w:color w:val="auto"/>
          <w:lang w:bidi="it-IT"/>
        </w:rPr>
      </w:pPr>
    </w:p>
    <w:tbl>
      <w:tblPr>
        <w:tblStyle w:val="Grigliatabella"/>
        <w:tblW w:w="0" w:type="auto"/>
        <w:tblLook w:val="04A0" w:firstRow="1" w:lastRow="0" w:firstColumn="1" w:lastColumn="0" w:noHBand="0" w:noVBand="1"/>
      </w:tblPr>
      <w:tblGrid>
        <w:gridCol w:w="2013"/>
        <w:gridCol w:w="2783"/>
        <w:gridCol w:w="2433"/>
        <w:gridCol w:w="2363"/>
      </w:tblGrid>
      <w:tr w:rsidR="00533B1B" w:rsidRPr="00533B1B" w14:paraId="008271AD" w14:textId="77777777" w:rsidTr="00391FBC">
        <w:trPr>
          <w:cnfStyle w:val="100000000000" w:firstRow="1" w:lastRow="0" w:firstColumn="0" w:lastColumn="0" w:oddVBand="0" w:evenVBand="0" w:oddHBand="0" w:evenHBand="0" w:firstRowFirstColumn="0" w:firstRowLastColumn="0" w:lastRowFirstColumn="0" w:lastRowLastColumn="0"/>
          <w:trHeight w:val="841"/>
        </w:trPr>
        <w:tc>
          <w:tcPr>
            <w:tcW w:w="0" w:type="auto"/>
            <w:shd w:val="clear" w:color="auto" w:fill="D9D9D9" w:themeFill="background1" w:themeFillShade="D9"/>
          </w:tcPr>
          <w:p w14:paraId="4293D740" w14:textId="38291371" w:rsidR="00533B1B" w:rsidRPr="00533B1B" w:rsidRDefault="00533B1B" w:rsidP="00533B1B">
            <w:pPr>
              <w:rPr>
                <w:rFonts w:asciiTheme="majorHAnsi" w:eastAsiaTheme="majorEastAsia" w:hAnsiTheme="majorHAnsi" w:cstheme="majorBidi"/>
                <w:caps/>
                <w:sz w:val="28"/>
                <w:szCs w:val="10"/>
                <w:lang w:bidi="it-IT"/>
              </w:rPr>
            </w:pPr>
            <w:bookmarkStart w:id="2" w:name="_Hlk149832029"/>
            <w:r w:rsidRPr="00533B1B">
              <w:rPr>
                <w:rFonts w:asciiTheme="majorHAnsi" w:eastAsiaTheme="majorEastAsia" w:hAnsiTheme="majorHAnsi" w:cstheme="majorBidi"/>
                <w:caps/>
                <w:sz w:val="28"/>
                <w:szCs w:val="10"/>
                <w:lang w:bidi="it-IT"/>
              </w:rPr>
              <w:t>ENTITà</w:t>
            </w:r>
          </w:p>
        </w:tc>
        <w:tc>
          <w:tcPr>
            <w:tcW w:w="0" w:type="auto"/>
            <w:shd w:val="clear" w:color="auto" w:fill="D9D9D9" w:themeFill="background1" w:themeFillShade="D9"/>
          </w:tcPr>
          <w:p w14:paraId="3CB58CB0" w14:textId="6E53CBFA" w:rsidR="00533B1B" w:rsidRPr="00533B1B" w:rsidRDefault="00533B1B" w:rsidP="00533B1B">
            <w:pPr>
              <w:rPr>
                <w:rFonts w:asciiTheme="majorHAnsi" w:eastAsiaTheme="majorEastAsia" w:hAnsiTheme="majorHAnsi" w:cstheme="majorBidi"/>
                <w:caps/>
                <w:sz w:val="28"/>
                <w:szCs w:val="10"/>
                <w:lang w:bidi="it-IT"/>
              </w:rPr>
            </w:pPr>
            <w:r w:rsidRPr="00533B1B">
              <w:rPr>
                <w:rFonts w:asciiTheme="majorHAnsi" w:eastAsiaTheme="majorEastAsia" w:hAnsiTheme="majorHAnsi" w:cstheme="majorBidi"/>
                <w:caps/>
                <w:sz w:val="28"/>
                <w:szCs w:val="10"/>
                <w:lang w:bidi="it-IT"/>
              </w:rPr>
              <w:t>DESCRIZIONE</w:t>
            </w:r>
          </w:p>
        </w:tc>
        <w:tc>
          <w:tcPr>
            <w:tcW w:w="0" w:type="auto"/>
            <w:shd w:val="clear" w:color="auto" w:fill="D9D9D9" w:themeFill="background1" w:themeFillShade="D9"/>
          </w:tcPr>
          <w:p w14:paraId="1BE31EFF" w14:textId="04CF3778" w:rsidR="00533B1B" w:rsidRPr="00533B1B" w:rsidRDefault="00533B1B" w:rsidP="00533B1B">
            <w:pPr>
              <w:rPr>
                <w:rFonts w:asciiTheme="majorHAnsi" w:eastAsiaTheme="majorEastAsia" w:hAnsiTheme="majorHAnsi" w:cstheme="majorBidi"/>
                <w:caps/>
                <w:sz w:val="28"/>
                <w:szCs w:val="10"/>
                <w:lang w:bidi="it-IT"/>
              </w:rPr>
            </w:pPr>
            <w:r w:rsidRPr="00533B1B">
              <w:rPr>
                <w:rFonts w:asciiTheme="majorHAnsi" w:eastAsiaTheme="majorEastAsia" w:hAnsiTheme="majorHAnsi" w:cstheme="majorBidi"/>
                <w:caps/>
                <w:sz w:val="28"/>
                <w:szCs w:val="10"/>
                <w:lang w:bidi="it-IT"/>
              </w:rPr>
              <w:t>ATTRIBUTI</w:t>
            </w:r>
          </w:p>
        </w:tc>
        <w:tc>
          <w:tcPr>
            <w:tcW w:w="0" w:type="auto"/>
            <w:shd w:val="clear" w:color="auto" w:fill="D9D9D9" w:themeFill="background1" w:themeFillShade="D9"/>
          </w:tcPr>
          <w:p w14:paraId="7328D50E" w14:textId="0BB8E3E3" w:rsidR="00533B1B" w:rsidRPr="00533B1B" w:rsidRDefault="00533B1B" w:rsidP="00533B1B">
            <w:pPr>
              <w:rPr>
                <w:rFonts w:asciiTheme="majorHAnsi" w:eastAsiaTheme="majorEastAsia" w:hAnsiTheme="majorHAnsi" w:cstheme="majorBidi"/>
                <w:caps/>
                <w:sz w:val="28"/>
                <w:szCs w:val="10"/>
                <w:lang w:bidi="it-IT"/>
              </w:rPr>
            </w:pPr>
            <w:r w:rsidRPr="00533B1B">
              <w:rPr>
                <w:rFonts w:asciiTheme="majorHAnsi" w:eastAsiaTheme="majorEastAsia" w:hAnsiTheme="majorHAnsi" w:cstheme="majorBidi"/>
                <w:caps/>
                <w:sz w:val="28"/>
                <w:szCs w:val="10"/>
                <w:lang w:bidi="it-IT"/>
              </w:rPr>
              <w:t>IDENTIFICATORE</w:t>
            </w:r>
          </w:p>
        </w:tc>
      </w:tr>
      <w:tr w:rsidR="00533B1B" w:rsidRPr="00C0775E" w14:paraId="298B636D" w14:textId="77777777" w:rsidTr="00391FBC">
        <w:trPr>
          <w:trHeight w:val="2398"/>
        </w:trPr>
        <w:tc>
          <w:tcPr>
            <w:tcW w:w="0" w:type="auto"/>
          </w:tcPr>
          <w:p w14:paraId="274FA96E" w14:textId="73E7AD75" w:rsidR="00533B1B" w:rsidRPr="00E21514" w:rsidRDefault="00C0775E" w:rsidP="00C0775E">
            <w:pPr>
              <w:pStyle w:val="Numeroelenco"/>
              <w:numPr>
                <w:ilvl w:val="0"/>
                <w:numId w:val="0"/>
              </w:numPr>
              <w:jc w:val="center"/>
              <w:rPr>
                <w:sz w:val="32"/>
                <w:szCs w:val="24"/>
                <w:u w:val="single"/>
              </w:rPr>
            </w:pPr>
            <w:r w:rsidRPr="00E21514">
              <w:rPr>
                <w:sz w:val="32"/>
                <w:szCs w:val="24"/>
                <w:u w:val="single"/>
              </w:rPr>
              <w:t>Cliente</w:t>
            </w:r>
          </w:p>
        </w:tc>
        <w:tc>
          <w:tcPr>
            <w:tcW w:w="0" w:type="auto"/>
          </w:tcPr>
          <w:p w14:paraId="3623A18D" w14:textId="20B91140" w:rsidR="00533B1B" w:rsidRPr="00F95C62" w:rsidRDefault="00F311AA" w:rsidP="00C0775E">
            <w:pPr>
              <w:pStyle w:val="Numeroelenco"/>
              <w:numPr>
                <w:ilvl w:val="0"/>
                <w:numId w:val="0"/>
              </w:numPr>
              <w:jc w:val="center"/>
            </w:pPr>
            <w:r>
              <w:t>P</w:t>
            </w:r>
            <w:r w:rsidR="00F95C62">
              <w:t>ersona che</w:t>
            </w:r>
            <w:r w:rsidR="00A179E9">
              <w:t xml:space="preserve"> usufruisce dei servizi bibliotecari</w:t>
            </w:r>
          </w:p>
        </w:tc>
        <w:tc>
          <w:tcPr>
            <w:tcW w:w="0" w:type="auto"/>
          </w:tcPr>
          <w:p w14:paraId="0FF9733B" w14:textId="01D4298A" w:rsidR="00533B1B" w:rsidRPr="001402BE" w:rsidRDefault="00591154" w:rsidP="00591154">
            <w:pPr>
              <w:pStyle w:val="Numeroelenco"/>
              <w:numPr>
                <w:ilvl w:val="0"/>
                <w:numId w:val="0"/>
              </w:numPr>
              <w:jc w:val="center"/>
            </w:pPr>
            <w:r>
              <w:t xml:space="preserve">Codice fiscale, </w:t>
            </w:r>
            <w:r w:rsidR="00E21514">
              <w:t>N</w:t>
            </w:r>
            <w:r>
              <w:t xml:space="preserve">ome, Cognome, </w:t>
            </w:r>
            <w:r w:rsidR="00391FBC">
              <w:br/>
            </w:r>
            <w:r>
              <w:t>E-mail, Telefono, Indirizzo, Sesso, Stato</w:t>
            </w:r>
          </w:p>
        </w:tc>
        <w:tc>
          <w:tcPr>
            <w:tcW w:w="0" w:type="auto"/>
          </w:tcPr>
          <w:p w14:paraId="6FC667DC" w14:textId="41D53E8E" w:rsidR="00533B1B" w:rsidRPr="00C0775E" w:rsidRDefault="002F6D16" w:rsidP="00C0775E">
            <w:pPr>
              <w:pStyle w:val="Numeroelenco"/>
              <w:numPr>
                <w:ilvl w:val="0"/>
                <w:numId w:val="0"/>
              </w:numPr>
              <w:jc w:val="center"/>
              <w:rPr>
                <w:u w:val="single"/>
              </w:rPr>
            </w:pPr>
            <w:r>
              <w:rPr>
                <w:u w:val="single"/>
              </w:rPr>
              <w:t>CODICE FISCALE</w:t>
            </w:r>
          </w:p>
        </w:tc>
      </w:tr>
      <w:tr w:rsidR="00533B1B" w:rsidRPr="00C0775E" w14:paraId="582C1CA0" w14:textId="77777777" w:rsidTr="006A0782">
        <w:trPr>
          <w:trHeight w:val="1893"/>
        </w:trPr>
        <w:tc>
          <w:tcPr>
            <w:tcW w:w="0" w:type="auto"/>
          </w:tcPr>
          <w:p w14:paraId="637213DA" w14:textId="6CEE98C7" w:rsidR="00533B1B" w:rsidRPr="00E21514" w:rsidRDefault="00C0775E" w:rsidP="00C0775E">
            <w:pPr>
              <w:pStyle w:val="Numeroelenco"/>
              <w:numPr>
                <w:ilvl w:val="0"/>
                <w:numId w:val="0"/>
              </w:numPr>
              <w:jc w:val="center"/>
              <w:rPr>
                <w:sz w:val="32"/>
                <w:szCs w:val="24"/>
                <w:u w:val="single"/>
              </w:rPr>
            </w:pPr>
            <w:r w:rsidRPr="00E21514">
              <w:rPr>
                <w:sz w:val="32"/>
                <w:szCs w:val="24"/>
                <w:u w:val="single"/>
              </w:rPr>
              <w:t>Volontario</w:t>
            </w:r>
          </w:p>
        </w:tc>
        <w:tc>
          <w:tcPr>
            <w:tcW w:w="0" w:type="auto"/>
          </w:tcPr>
          <w:p w14:paraId="2A70886F" w14:textId="270AA6A6" w:rsidR="00533B1B" w:rsidRPr="00A179E9" w:rsidRDefault="00F311AA" w:rsidP="00591047">
            <w:pPr>
              <w:pStyle w:val="Numeroelenco"/>
              <w:numPr>
                <w:ilvl w:val="0"/>
                <w:numId w:val="0"/>
              </w:numPr>
              <w:jc w:val="center"/>
            </w:pPr>
            <w:r>
              <w:t>P</w:t>
            </w:r>
            <w:r w:rsidR="00A179E9">
              <w:t xml:space="preserve">ersona che </w:t>
            </w:r>
            <w:r w:rsidR="008E2A5E">
              <w:t xml:space="preserve">si occupa </w:t>
            </w:r>
            <w:r w:rsidR="00591047">
              <w:br/>
            </w:r>
            <w:r w:rsidR="008E2A5E">
              <w:t>dei servizi bibliotecari</w:t>
            </w:r>
          </w:p>
        </w:tc>
        <w:tc>
          <w:tcPr>
            <w:tcW w:w="0" w:type="auto"/>
          </w:tcPr>
          <w:p w14:paraId="3A2ED5ED" w14:textId="2BDCA8E3" w:rsidR="00533B1B" w:rsidRPr="00C0775E" w:rsidRDefault="003227B6" w:rsidP="00C0775E">
            <w:pPr>
              <w:pStyle w:val="Numeroelenco"/>
              <w:numPr>
                <w:ilvl w:val="0"/>
                <w:numId w:val="0"/>
              </w:numPr>
              <w:jc w:val="center"/>
              <w:rPr>
                <w:u w:val="single"/>
              </w:rPr>
            </w:pPr>
            <w:r>
              <w:t>Matricola, Nome, Cognome, E-mail, Telefono, Indirizzo, Sesso</w:t>
            </w:r>
          </w:p>
        </w:tc>
        <w:tc>
          <w:tcPr>
            <w:tcW w:w="0" w:type="auto"/>
          </w:tcPr>
          <w:p w14:paraId="31D1C981" w14:textId="31774085" w:rsidR="00533B1B" w:rsidRPr="00C0775E" w:rsidRDefault="002F6D16" w:rsidP="00C0775E">
            <w:pPr>
              <w:pStyle w:val="Numeroelenco"/>
              <w:numPr>
                <w:ilvl w:val="0"/>
                <w:numId w:val="0"/>
              </w:numPr>
              <w:jc w:val="center"/>
              <w:rPr>
                <w:u w:val="single"/>
              </w:rPr>
            </w:pPr>
            <w:r>
              <w:rPr>
                <w:u w:val="single"/>
              </w:rPr>
              <w:t>MATRICOLA</w:t>
            </w:r>
          </w:p>
        </w:tc>
      </w:tr>
      <w:tr w:rsidR="00533B1B" w:rsidRPr="00C0775E" w14:paraId="318F8376" w14:textId="77777777" w:rsidTr="006A0782">
        <w:trPr>
          <w:trHeight w:val="2312"/>
        </w:trPr>
        <w:tc>
          <w:tcPr>
            <w:tcW w:w="0" w:type="auto"/>
          </w:tcPr>
          <w:p w14:paraId="2F52F9E5" w14:textId="00E362ED" w:rsidR="00533B1B" w:rsidRPr="00E21514" w:rsidRDefault="00C0775E" w:rsidP="00C0775E">
            <w:pPr>
              <w:pStyle w:val="Numeroelenco"/>
              <w:numPr>
                <w:ilvl w:val="0"/>
                <w:numId w:val="0"/>
              </w:numPr>
              <w:jc w:val="center"/>
              <w:rPr>
                <w:sz w:val="32"/>
                <w:szCs w:val="24"/>
                <w:u w:val="single"/>
              </w:rPr>
            </w:pPr>
            <w:r w:rsidRPr="00E21514">
              <w:rPr>
                <w:sz w:val="32"/>
                <w:szCs w:val="24"/>
                <w:u w:val="single"/>
              </w:rPr>
              <w:t>Evento</w:t>
            </w:r>
          </w:p>
        </w:tc>
        <w:tc>
          <w:tcPr>
            <w:tcW w:w="0" w:type="auto"/>
          </w:tcPr>
          <w:p w14:paraId="1D49A2E1" w14:textId="0D15B404" w:rsidR="00533B1B" w:rsidRPr="00A559C9" w:rsidRDefault="00A559C9" w:rsidP="00C0775E">
            <w:pPr>
              <w:pStyle w:val="Numeroelenco"/>
              <w:numPr>
                <w:ilvl w:val="0"/>
                <w:numId w:val="0"/>
              </w:numPr>
              <w:jc w:val="center"/>
            </w:pPr>
            <w:r>
              <w:t>Incontro tra persone interessate alla stessa tematica</w:t>
            </w:r>
            <w:r w:rsidR="00F311AA">
              <w:t xml:space="preserve"> a volte con un ospite</w:t>
            </w:r>
          </w:p>
        </w:tc>
        <w:tc>
          <w:tcPr>
            <w:tcW w:w="0" w:type="auto"/>
          </w:tcPr>
          <w:p w14:paraId="2CFA5FAA" w14:textId="064043F1" w:rsidR="00533B1B" w:rsidRPr="00864473" w:rsidRDefault="003227B6" w:rsidP="00C0775E">
            <w:pPr>
              <w:pStyle w:val="Numeroelenco"/>
              <w:numPr>
                <w:ilvl w:val="0"/>
                <w:numId w:val="0"/>
              </w:numPr>
              <w:jc w:val="center"/>
            </w:pPr>
            <w:r>
              <w:t xml:space="preserve">Data, Nome, </w:t>
            </w:r>
            <w:r w:rsidR="00391FBC">
              <w:br/>
            </w:r>
            <w:r>
              <w:t xml:space="preserve">Tipo, Spettatori, Descrizione, </w:t>
            </w:r>
            <w:r w:rsidR="00391FBC">
              <w:br/>
            </w:r>
            <w:r>
              <w:t xml:space="preserve">Ospite, Fama, </w:t>
            </w:r>
            <w:r w:rsidR="00391FBC">
              <w:br/>
            </w:r>
            <w:r>
              <w:t>Nome presentatore</w:t>
            </w:r>
          </w:p>
        </w:tc>
        <w:tc>
          <w:tcPr>
            <w:tcW w:w="0" w:type="auto"/>
          </w:tcPr>
          <w:p w14:paraId="1C34D301" w14:textId="4B3AB879" w:rsidR="00533B1B" w:rsidRPr="00C0775E" w:rsidRDefault="002F6D16" w:rsidP="00C0775E">
            <w:pPr>
              <w:pStyle w:val="Numeroelenco"/>
              <w:numPr>
                <w:ilvl w:val="0"/>
                <w:numId w:val="0"/>
              </w:numPr>
              <w:jc w:val="center"/>
              <w:rPr>
                <w:u w:val="single"/>
              </w:rPr>
            </w:pPr>
            <w:r>
              <w:rPr>
                <w:u w:val="single"/>
              </w:rPr>
              <w:t>DATA</w:t>
            </w:r>
          </w:p>
        </w:tc>
      </w:tr>
      <w:tr w:rsidR="00533B1B" w:rsidRPr="00C0775E" w14:paraId="30F145C6" w14:textId="77777777" w:rsidTr="006A0782">
        <w:trPr>
          <w:trHeight w:val="1546"/>
        </w:trPr>
        <w:tc>
          <w:tcPr>
            <w:tcW w:w="0" w:type="auto"/>
          </w:tcPr>
          <w:p w14:paraId="69B32540" w14:textId="19A479F0" w:rsidR="00533B1B" w:rsidRPr="00E21514" w:rsidRDefault="00F95C62" w:rsidP="00C0775E">
            <w:pPr>
              <w:pStyle w:val="Numeroelenco"/>
              <w:numPr>
                <w:ilvl w:val="0"/>
                <w:numId w:val="0"/>
              </w:numPr>
              <w:jc w:val="center"/>
              <w:rPr>
                <w:sz w:val="32"/>
                <w:szCs w:val="24"/>
                <w:u w:val="single"/>
              </w:rPr>
            </w:pPr>
            <w:r w:rsidRPr="00E21514">
              <w:rPr>
                <w:sz w:val="32"/>
                <w:szCs w:val="24"/>
                <w:u w:val="single"/>
              </w:rPr>
              <w:t>Articolo</w:t>
            </w:r>
          </w:p>
        </w:tc>
        <w:tc>
          <w:tcPr>
            <w:tcW w:w="0" w:type="auto"/>
          </w:tcPr>
          <w:p w14:paraId="18A8EADC" w14:textId="680277CF" w:rsidR="00533B1B" w:rsidRPr="00A559C9" w:rsidRDefault="00A559C9" w:rsidP="00C0775E">
            <w:pPr>
              <w:pStyle w:val="Numeroelenco"/>
              <w:numPr>
                <w:ilvl w:val="0"/>
                <w:numId w:val="0"/>
              </w:numPr>
              <w:jc w:val="center"/>
            </w:pPr>
            <w:r>
              <w:t>Oggetto che può essere consultato in biblioteca</w:t>
            </w:r>
          </w:p>
        </w:tc>
        <w:tc>
          <w:tcPr>
            <w:tcW w:w="0" w:type="auto"/>
          </w:tcPr>
          <w:p w14:paraId="2346AEE6" w14:textId="0F8382BD" w:rsidR="00533B1B" w:rsidRPr="00895B50" w:rsidRDefault="003227B6" w:rsidP="003227B6">
            <w:pPr>
              <w:pStyle w:val="Numeroelenco"/>
              <w:numPr>
                <w:ilvl w:val="0"/>
                <w:numId w:val="0"/>
              </w:numPr>
              <w:jc w:val="center"/>
            </w:pPr>
            <w:r w:rsidRPr="003227B6">
              <w:t xml:space="preserve">ID, </w:t>
            </w:r>
            <w:r>
              <w:t>S</w:t>
            </w:r>
            <w:r w:rsidRPr="003227B6">
              <w:t xml:space="preserve">tato, </w:t>
            </w:r>
            <w:r>
              <w:t>A</w:t>
            </w:r>
            <w:r w:rsidRPr="003227B6">
              <w:t xml:space="preserve">utore, </w:t>
            </w:r>
            <w:r w:rsidR="00F311AA">
              <w:br/>
            </w:r>
            <w:r>
              <w:t>N</w:t>
            </w:r>
            <w:r w:rsidRPr="003227B6">
              <w:t xml:space="preserve">ome, </w:t>
            </w:r>
            <w:r>
              <w:t>V</w:t>
            </w:r>
            <w:r w:rsidRPr="003227B6">
              <w:t xml:space="preserve">olume, </w:t>
            </w:r>
            <w:r w:rsidR="00F311AA">
              <w:br/>
            </w:r>
            <w:r>
              <w:t>G</w:t>
            </w:r>
            <w:r w:rsidRPr="003227B6">
              <w:t xml:space="preserve">enere, </w:t>
            </w:r>
            <w:r>
              <w:t>C</w:t>
            </w:r>
            <w:r w:rsidRPr="003227B6">
              <w:t>ategoria</w:t>
            </w:r>
          </w:p>
        </w:tc>
        <w:tc>
          <w:tcPr>
            <w:tcW w:w="0" w:type="auto"/>
          </w:tcPr>
          <w:p w14:paraId="69B07123" w14:textId="41508E67" w:rsidR="00533B1B" w:rsidRPr="00C0775E" w:rsidRDefault="002F6D16" w:rsidP="002F6D16">
            <w:pPr>
              <w:pStyle w:val="Numeroelenco"/>
              <w:numPr>
                <w:ilvl w:val="0"/>
                <w:numId w:val="0"/>
              </w:numPr>
              <w:jc w:val="center"/>
              <w:rPr>
                <w:u w:val="single"/>
              </w:rPr>
            </w:pPr>
            <w:r>
              <w:rPr>
                <w:u w:val="single"/>
              </w:rPr>
              <w:t>ID</w:t>
            </w:r>
          </w:p>
        </w:tc>
      </w:tr>
      <w:tr w:rsidR="00533B1B" w:rsidRPr="00C0775E" w14:paraId="7478633B" w14:textId="77777777" w:rsidTr="006A0782">
        <w:trPr>
          <w:trHeight w:val="2582"/>
        </w:trPr>
        <w:tc>
          <w:tcPr>
            <w:tcW w:w="0" w:type="auto"/>
          </w:tcPr>
          <w:p w14:paraId="330E92A6" w14:textId="6F75455E" w:rsidR="00533B1B" w:rsidRPr="00E21514" w:rsidRDefault="00F95C62" w:rsidP="00C0775E">
            <w:pPr>
              <w:pStyle w:val="Numeroelenco"/>
              <w:numPr>
                <w:ilvl w:val="0"/>
                <w:numId w:val="0"/>
              </w:numPr>
              <w:jc w:val="center"/>
              <w:rPr>
                <w:sz w:val="32"/>
                <w:szCs w:val="24"/>
                <w:u w:val="single"/>
              </w:rPr>
            </w:pPr>
            <w:r w:rsidRPr="00E21514">
              <w:rPr>
                <w:sz w:val="32"/>
                <w:szCs w:val="24"/>
                <w:u w:val="single"/>
              </w:rPr>
              <w:t>Prestito</w:t>
            </w:r>
          </w:p>
        </w:tc>
        <w:tc>
          <w:tcPr>
            <w:tcW w:w="0" w:type="auto"/>
          </w:tcPr>
          <w:p w14:paraId="511CBC5A" w14:textId="57B063A4" w:rsidR="00533B1B" w:rsidRPr="00A559C9" w:rsidRDefault="00FD3769" w:rsidP="00C0775E">
            <w:pPr>
              <w:pStyle w:val="Numeroelenco"/>
              <w:numPr>
                <w:ilvl w:val="0"/>
                <w:numId w:val="0"/>
              </w:numPr>
              <w:jc w:val="center"/>
            </w:pPr>
            <w:r>
              <w:t xml:space="preserve">Possibilità per i clienti </w:t>
            </w:r>
            <w:r w:rsidR="00591047">
              <w:br/>
            </w:r>
            <w:r>
              <w:t xml:space="preserve">di prendere un articolo </w:t>
            </w:r>
            <w:r w:rsidR="00591047">
              <w:br/>
            </w:r>
            <w:r>
              <w:t xml:space="preserve">e consultarlo </w:t>
            </w:r>
            <w:r w:rsidR="00591047">
              <w:br/>
            </w:r>
            <w:r>
              <w:t>fuori dalla biblioteca</w:t>
            </w:r>
          </w:p>
        </w:tc>
        <w:tc>
          <w:tcPr>
            <w:tcW w:w="0" w:type="auto"/>
          </w:tcPr>
          <w:p w14:paraId="56729E90" w14:textId="58BFFCF0" w:rsidR="00533B1B" w:rsidRPr="00F1007C" w:rsidRDefault="003227B6" w:rsidP="003227B6">
            <w:pPr>
              <w:pStyle w:val="Numeroelenco"/>
              <w:numPr>
                <w:ilvl w:val="0"/>
                <w:numId w:val="0"/>
              </w:numPr>
              <w:jc w:val="center"/>
            </w:pPr>
            <w:r>
              <w:t>ID, Data erogazione, Stato iniziale articolo, Stato finale articolo, Data restituzione</w:t>
            </w:r>
          </w:p>
        </w:tc>
        <w:tc>
          <w:tcPr>
            <w:tcW w:w="0" w:type="auto"/>
          </w:tcPr>
          <w:p w14:paraId="0639DA4D" w14:textId="65A9877B" w:rsidR="00533B1B" w:rsidRPr="00C0775E" w:rsidRDefault="002F6D16" w:rsidP="00C0775E">
            <w:pPr>
              <w:pStyle w:val="Numeroelenco"/>
              <w:numPr>
                <w:ilvl w:val="0"/>
                <w:numId w:val="0"/>
              </w:numPr>
              <w:jc w:val="center"/>
              <w:rPr>
                <w:u w:val="single"/>
              </w:rPr>
            </w:pPr>
            <w:r>
              <w:rPr>
                <w:u w:val="single"/>
              </w:rPr>
              <w:t>ID</w:t>
            </w:r>
          </w:p>
        </w:tc>
      </w:tr>
      <w:tr w:rsidR="00533B1B" w:rsidRPr="00C0775E" w14:paraId="000D4CED" w14:textId="77777777" w:rsidTr="006A0782">
        <w:trPr>
          <w:trHeight w:val="1996"/>
        </w:trPr>
        <w:tc>
          <w:tcPr>
            <w:tcW w:w="0" w:type="auto"/>
          </w:tcPr>
          <w:p w14:paraId="4983D587" w14:textId="2DFB1798" w:rsidR="00533B1B" w:rsidRPr="00E21514" w:rsidRDefault="00F95C62" w:rsidP="00C0775E">
            <w:pPr>
              <w:pStyle w:val="Numeroelenco"/>
              <w:numPr>
                <w:ilvl w:val="0"/>
                <w:numId w:val="0"/>
              </w:numPr>
              <w:jc w:val="center"/>
              <w:rPr>
                <w:sz w:val="32"/>
                <w:szCs w:val="24"/>
                <w:u w:val="single"/>
              </w:rPr>
            </w:pPr>
            <w:r w:rsidRPr="00E21514">
              <w:rPr>
                <w:sz w:val="32"/>
                <w:szCs w:val="24"/>
                <w:u w:val="single"/>
              </w:rPr>
              <w:t>Prenotazione</w:t>
            </w:r>
          </w:p>
        </w:tc>
        <w:tc>
          <w:tcPr>
            <w:tcW w:w="0" w:type="auto"/>
          </w:tcPr>
          <w:p w14:paraId="76125FA2" w14:textId="77777777" w:rsidR="00F311AA" w:rsidRDefault="00FD3769" w:rsidP="00C0775E">
            <w:pPr>
              <w:pStyle w:val="Numeroelenco"/>
              <w:numPr>
                <w:ilvl w:val="0"/>
                <w:numId w:val="0"/>
              </w:numPr>
              <w:jc w:val="center"/>
            </w:pPr>
            <w:r>
              <w:t xml:space="preserve">Possibilità per i clienti di </w:t>
            </w:r>
            <w:r w:rsidR="001402BE">
              <w:t>chiedere</w:t>
            </w:r>
            <w:r w:rsidR="00F311AA">
              <w:br/>
            </w:r>
            <w:r w:rsidR="001402BE">
              <w:t xml:space="preserve"> di tenere da parte un articolo da</w:t>
            </w:r>
          </w:p>
          <w:p w14:paraId="61A38910" w14:textId="248E1A07" w:rsidR="00533B1B" w:rsidRPr="00FD3769" w:rsidRDefault="001402BE" w:rsidP="00C0775E">
            <w:pPr>
              <w:pStyle w:val="Numeroelenco"/>
              <w:numPr>
                <w:ilvl w:val="0"/>
                <w:numId w:val="0"/>
              </w:numPr>
              <w:jc w:val="center"/>
            </w:pPr>
            <w:r>
              <w:t>consultare in seguito</w:t>
            </w:r>
          </w:p>
        </w:tc>
        <w:tc>
          <w:tcPr>
            <w:tcW w:w="0" w:type="auto"/>
          </w:tcPr>
          <w:p w14:paraId="59CE0FAA" w14:textId="45D21143" w:rsidR="00533B1B" w:rsidRPr="00F1007C" w:rsidRDefault="00E21514" w:rsidP="00E21514">
            <w:pPr>
              <w:jc w:val="center"/>
            </w:pPr>
            <w:r>
              <w:t>ID, Data richiesta, Data conferma, Recapito telefonico</w:t>
            </w:r>
          </w:p>
        </w:tc>
        <w:tc>
          <w:tcPr>
            <w:tcW w:w="0" w:type="auto"/>
          </w:tcPr>
          <w:p w14:paraId="513BD954" w14:textId="52A5974B" w:rsidR="00533B1B" w:rsidRPr="00F1007C" w:rsidRDefault="002F6D16" w:rsidP="00C0775E">
            <w:pPr>
              <w:pStyle w:val="Numeroelenco"/>
              <w:numPr>
                <w:ilvl w:val="0"/>
                <w:numId w:val="0"/>
              </w:numPr>
              <w:jc w:val="center"/>
            </w:pPr>
            <w:r w:rsidRPr="00F1007C">
              <w:t>ID</w:t>
            </w:r>
          </w:p>
        </w:tc>
      </w:tr>
      <w:bookmarkEnd w:id="2"/>
    </w:tbl>
    <w:p w14:paraId="588C6C60" w14:textId="77777777" w:rsidR="00CD6782" w:rsidRDefault="00CD6782" w:rsidP="00C0775E">
      <w:pPr>
        <w:jc w:val="center"/>
        <w:rPr>
          <w:rFonts w:asciiTheme="majorHAnsi" w:eastAsiaTheme="majorEastAsia" w:hAnsiTheme="majorHAnsi" w:cstheme="majorBidi"/>
          <w:b/>
          <w:bCs/>
          <w:caps/>
          <w:sz w:val="28"/>
          <w:szCs w:val="10"/>
          <w:lang w:bidi="it-IT"/>
        </w:rPr>
      </w:pPr>
    </w:p>
    <w:p w14:paraId="4D455815" w14:textId="395C7006" w:rsidR="00361D0B" w:rsidRPr="002F416B" w:rsidRDefault="00361D0B" w:rsidP="00361D0B">
      <w:pPr>
        <w:jc w:val="both"/>
        <w:rPr>
          <w:rFonts w:asciiTheme="majorHAnsi" w:eastAsiaTheme="majorEastAsia" w:hAnsiTheme="majorHAnsi" w:cstheme="majorBidi"/>
          <w:b/>
          <w:bCs/>
          <w:caps/>
          <w:szCs w:val="8"/>
          <w:lang w:bidi="it-IT"/>
        </w:rPr>
      </w:pPr>
      <w:r w:rsidRPr="002F416B">
        <w:rPr>
          <w:rFonts w:asciiTheme="majorHAnsi" w:eastAsiaTheme="majorEastAsia" w:hAnsiTheme="majorHAnsi" w:cstheme="majorBidi"/>
          <w:b/>
          <w:bCs/>
          <w:caps/>
          <w:sz w:val="44"/>
          <w:szCs w:val="18"/>
          <w:lang w:bidi="it-IT"/>
        </w:rPr>
        <w:t>PORZIONE DEL DIZIONARIO DATI - RELAZIONI</w:t>
      </w:r>
    </w:p>
    <w:p w14:paraId="5AAAA4F6" w14:textId="5B7C8875" w:rsidR="00361D0B" w:rsidRPr="00361D0B" w:rsidRDefault="00361D0B" w:rsidP="002604B9">
      <w:pPr>
        <w:jc w:val="both"/>
        <w:rPr>
          <w:sz w:val="22"/>
          <w:szCs w:val="18"/>
          <w:lang w:bidi="it-IT"/>
        </w:rPr>
      </w:pPr>
    </w:p>
    <w:tbl>
      <w:tblPr>
        <w:tblStyle w:val="Grigliatabella"/>
        <w:tblW w:w="0" w:type="auto"/>
        <w:tblLook w:val="04A0" w:firstRow="1" w:lastRow="0" w:firstColumn="1" w:lastColumn="0" w:noHBand="0" w:noVBand="1"/>
      </w:tblPr>
      <w:tblGrid>
        <w:gridCol w:w="2398"/>
        <w:gridCol w:w="2398"/>
        <w:gridCol w:w="3137"/>
        <w:gridCol w:w="1659"/>
      </w:tblGrid>
      <w:tr w:rsidR="005C3B11" w:rsidRPr="005C3B11" w14:paraId="7FE09EE3" w14:textId="77777777" w:rsidTr="005F4E78">
        <w:trPr>
          <w:cnfStyle w:val="100000000000" w:firstRow="1" w:lastRow="0" w:firstColumn="0" w:lastColumn="0" w:oddVBand="0" w:evenVBand="0" w:oddHBand="0" w:evenHBand="0" w:firstRowFirstColumn="0" w:firstRowLastColumn="0" w:lastRowFirstColumn="0" w:lastRowLastColumn="0"/>
          <w:trHeight w:val="983"/>
        </w:trPr>
        <w:tc>
          <w:tcPr>
            <w:tcW w:w="2398" w:type="dxa"/>
            <w:shd w:val="clear" w:color="auto" w:fill="D9D9D9" w:themeFill="background1" w:themeFillShade="D9"/>
          </w:tcPr>
          <w:p w14:paraId="052237D6" w14:textId="6727E978" w:rsidR="005C3B11" w:rsidRPr="005C3B11" w:rsidRDefault="000F53C9" w:rsidP="000F53C9">
            <w:pP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RELAZIONE</w:t>
            </w:r>
          </w:p>
        </w:tc>
        <w:tc>
          <w:tcPr>
            <w:tcW w:w="2398" w:type="dxa"/>
            <w:shd w:val="clear" w:color="auto" w:fill="D9D9D9" w:themeFill="background1" w:themeFillShade="D9"/>
          </w:tcPr>
          <w:p w14:paraId="0CC4C6E4" w14:textId="4A546FFD" w:rsidR="005C3B11" w:rsidRPr="005C3B11" w:rsidRDefault="000F53C9" w:rsidP="000F53C9">
            <w:pP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ENTITà PRINCIPALI</w:t>
            </w:r>
          </w:p>
        </w:tc>
        <w:tc>
          <w:tcPr>
            <w:tcW w:w="3137" w:type="dxa"/>
            <w:shd w:val="clear" w:color="auto" w:fill="D9D9D9" w:themeFill="background1" w:themeFillShade="D9"/>
          </w:tcPr>
          <w:p w14:paraId="740ECA81" w14:textId="3C276E1D" w:rsidR="005C3B11" w:rsidRPr="005C3B11" w:rsidRDefault="000F53C9" w:rsidP="000F53C9">
            <w:pP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DESCRIZIONE</w:t>
            </w:r>
          </w:p>
        </w:tc>
        <w:tc>
          <w:tcPr>
            <w:tcW w:w="1659" w:type="dxa"/>
            <w:shd w:val="clear" w:color="auto" w:fill="D9D9D9" w:themeFill="background1" w:themeFillShade="D9"/>
          </w:tcPr>
          <w:p w14:paraId="767BA11C" w14:textId="1D0B2AE5" w:rsidR="005C3B11" w:rsidRPr="005C3B11" w:rsidRDefault="00F93012" w:rsidP="000F53C9">
            <w:pP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ATTRIBUTI</w:t>
            </w:r>
          </w:p>
        </w:tc>
      </w:tr>
      <w:tr w:rsidR="005C3B11" w14:paraId="26747909" w14:textId="77777777" w:rsidTr="005F4E78">
        <w:trPr>
          <w:trHeight w:val="1445"/>
        </w:trPr>
        <w:tc>
          <w:tcPr>
            <w:tcW w:w="2398" w:type="dxa"/>
          </w:tcPr>
          <w:p w14:paraId="673C6412" w14:textId="283E1700" w:rsidR="005C3B11" w:rsidRPr="002D02C4" w:rsidRDefault="002D02C4" w:rsidP="00F93012">
            <w:pPr>
              <w:pStyle w:val="Numeroelenco"/>
              <w:numPr>
                <w:ilvl w:val="0"/>
                <w:numId w:val="0"/>
              </w:numPr>
              <w:jc w:val="center"/>
              <w:rPr>
                <w:u w:val="single"/>
              </w:rPr>
            </w:pPr>
            <w:r>
              <w:rPr>
                <w:u w:val="single"/>
              </w:rPr>
              <w:t>Di</w:t>
            </w:r>
          </w:p>
        </w:tc>
        <w:tc>
          <w:tcPr>
            <w:tcW w:w="2398" w:type="dxa"/>
          </w:tcPr>
          <w:p w14:paraId="12D7FF40" w14:textId="556E888D" w:rsidR="005C3B11" w:rsidRPr="003E5889" w:rsidRDefault="003E5889" w:rsidP="00F93012">
            <w:pPr>
              <w:pStyle w:val="Numeroelenco"/>
              <w:numPr>
                <w:ilvl w:val="0"/>
                <w:numId w:val="0"/>
              </w:numPr>
              <w:jc w:val="center"/>
            </w:pPr>
            <w:r>
              <w:t>Articolo – Prestito</w:t>
            </w:r>
          </w:p>
        </w:tc>
        <w:tc>
          <w:tcPr>
            <w:tcW w:w="3137" w:type="dxa"/>
          </w:tcPr>
          <w:p w14:paraId="036805A2" w14:textId="58C5D193" w:rsidR="005C3B11" w:rsidRDefault="0080450C" w:rsidP="00F93012">
            <w:pPr>
              <w:pStyle w:val="Numeroelenco"/>
              <w:numPr>
                <w:ilvl w:val="0"/>
                <w:numId w:val="0"/>
              </w:numPr>
              <w:jc w:val="center"/>
            </w:pPr>
            <w:r>
              <w:t xml:space="preserve">Specifica qual è l’oggetto </w:t>
            </w:r>
            <w:r w:rsidR="00C82305">
              <w:t>dato in prestito</w:t>
            </w:r>
          </w:p>
        </w:tc>
        <w:tc>
          <w:tcPr>
            <w:tcW w:w="1659" w:type="dxa"/>
          </w:tcPr>
          <w:p w14:paraId="48ACC0FD" w14:textId="77777777" w:rsidR="005C3B11" w:rsidRDefault="005C3B11" w:rsidP="00F93012">
            <w:pPr>
              <w:pStyle w:val="Numeroelenco"/>
              <w:numPr>
                <w:ilvl w:val="0"/>
                <w:numId w:val="0"/>
              </w:numPr>
              <w:jc w:val="center"/>
            </w:pPr>
          </w:p>
        </w:tc>
      </w:tr>
      <w:tr w:rsidR="005C3B11" w14:paraId="635E6E01" w14:textId="77777777" w:rsidTr="005F4E78">
        <w:trPr>
          <w:trHeight w:val="1065"/>
        </w:trPr>
        <w:tc>
          <w:tcPr>
            <w:tcW w:w="2398" w:type="dxa"/>
          </w:tcPr>
          <w:p w14:paraId="5D5420EA" w14:textId="6E6D1D6C" w:rsidR="005C3B11" w:rsidRPr="002D02C4" w:rsidRDefault="002D02C4" w:rsidP="00F93012">
            <w:pPr>
              <w:pStyle w:val="Numeroelenco"/>
              <w:numPr>
                <w:ilvl w:val="0"/>
                <w:numId w:val="0"/>
              </w:numPr>
              <w:jc w:val="center"/>
              <w:rPr>
                <w:u w:val="single"/>
              </w:rPr>
            </w:pPr>
            <w:r>
              <w:rPr>
                <w:u w:val="single"/>
              </w:rPr>
              <w:t>Di</w:t>
            </w:r>
          </w:p>
        </w:tc>
        <w:tc>
          <w:tcPr>
            <w:tcW w:w="2398" w:type="dxa"/>
          </w:tcPr>
          <w:p w14:paraId="7F7F9841" w14:textId="559C0251" w:rsidR="005C3B11" w:rsidRDefault="003E5889" w:rsidP="00F93012">
            <w:pPr>
              <w:pStyle w:val="Numeroelenco"/>
              <w:numPr>
                <w:ilvl w:val="0"/>
                <w:numId w:val="0"/>
              </w:numPr>
              <w:jc w:val="center"/>
            </w:pPr>
            <w:r>
              <w:t>Articolo – Prenotazione</w:t>
            </w:r>
          </w:p>
        </w:tc>
        <w:tc>
          <w:tcPr>
            <w:tcW w:w="3137" w:type="dxa"/>
          </w:tcPr>
          <w:p w14:paraId="5D01015A" w14:textId="6713E48B" w:rsidR="005C3B11" w:rsidRDefault="00C82305" w:rsidP="00F93012">
            <w:pPr>
              <w:pStyle w:val="Numeroelenco"/>
              <w:numPr>
                <w:ilvl w:val="0"/>
                <w:numId w:val="0"/>
              </w:numPr>
              <w:jc w:val="center"/>
            </w:pPr>
            <w:r>
              <w:t>Specifica qual è l’oggetto prenotato</w:t>
            </w:r>
          </w:p>
        </w:tc>
        <w:tc>
          <w:tcPr>
            <w:tcW w:w="1659" w:type="dxa"/>
          </w:tcPr>
          <w:p w14:paraId="0A9DD0C3" w14:textId="77777777" w:rsidR="005C3B11" w:rsidRDefault="005C3B11" w:rsidP="00F93012">
            <w:pPr>
              <w:pStyle w:val="Numeroelenco"/>
              <w:numPr>
                <w:ilvl w:val="0"/>
                <w:numId w:val="0"/>
              </w:numPr>
              <w:jc w:val="center"/>
            </w:pPr>
          </w:p>
        </w:tc>
      </w:tr>
      <w:tr w:rsidR="005C3B11" w14:paraId="4AE29CDD" w14:textId="77777777" w:rsidTr="005F4E78">
        <w:trPr>
          <w:trHeight w:val="1832"/>
        </w:trPr>
        <w:tc>
          <w:tcPr>
            <w:tcW w:w="2398" w:type="dxa"/>
          </w:tcPr>
          <w:p w14:paraId="38AEF9CD" w14:textId="7711B80D" w:rsidR="00C01F2C" w:rsidRPr="00C01F2C" w:rsidRDefault="00C01F2C" w:rsidP="00C01F2C">
            <w:pPr>
              <w:pStyle w:val="Numeroelenco"/>
              <w:numPr>
                <w:ilvl w:val="0"/>
                <w:numId w:val="0"/>
              </w:numPr>
              <w:jc w:val="center"/>
              <w:rPr>
                <w:u w:val="single"/>
              </w:rPr>
            </w:pPr>
            <w:r>
              <w:rPr>
                <w:u w:val="single"/>
              </w:rPr>
              <w:t>Registra</w:t>
            </w:r>
          </w:p>
        </w:tc>
        <w:tc>
          <w:tcPr>
            <w:tcW w:w="2398" w:type="dxa"/>
          </w:tcPr>
          <w:p w14:paraId="2BB1F45B" w14:textId="07570D69" w:rsidR="005C3B11" w:rsidRDefault="00E670C4" w:rsidP="00F93012">
            <w:pPr>
              <w:pStyle w:val="Numeroelenco"/>
              <w:numPr>
                <w:ilvl w:val="0"/>
                <w:numId w:val="0"/>
              </w:numPr>
              <w:jc w:val="center"/>
            </w:pPr>
            <w:r>
              <w:t>Volontario – Prenotazione</w:t>
            </w:r>
          </w:p>
        </w:tc>
        <w:tc>
          <w:tcPr>
            <w:tcW w:w="3137" w:type="dxa"/>
          </w:tcPr>
          <w:p w14:paraId="64F81A74" w14:textId="65256623" w:rsidR="005C3B11" w:rsidRDefault="008A6BFE" w:rsidP="00F93012">
            <w:pPr>
              <w:pStyle w:val="Numeroelenco"/>
              <w:numPr>
                <w:ilvl w:val="0"/>
                <w:numId w:val="0"/>
              </w:numPr>
              <w:jc w:val="center"/>
            </w:pPr>
            <w:r>
              <w:t>Una prenotazione deve essere registrata da un volontario</w:t>
            </w:r>
          </w:p>
        </w:tc>
        <w:tc>
          <w:tcPr>
            <w:tcW w:w="1659" w:type="dxa"/>
          </w:tcPr>
          <w:p w14:paraId="1D1BB45A" w14:textId="77777777" w:rsidR="005C3B11" w:rsidRDefault="005C3B11" w:rsidP="00F93012">
            <w:pPr>
              <w:pStyle w:val="Numeroelenco"/>
              <w:numPr>
                <w:ilvl w:val="0"/>
                <w:numId w:val="0"/>
              </w:numPr>
              <w:jc w:val="center"/>
            </w:pPr>
          </w:p>
        </w:tc>
      </w:tr>
      <w:tr w:rsidR="005C3B11" w14:paraId="34742CC7" w14:textId="77777777" w:rsidTr="005F4E78">
        <w:trPr>
          <w:trHeight w:val="1830"/>
        </w:trPr>
        <w:tc>
          <w:tcPr>
            <w:tcW w:w="2398" w:type="dxa"/>
          </w:tcPr>
          <w:p w14:paraId="72A89EA7" w14:textId="1DC278EA" w:rsidR="005C3B11" w:rsidRPr="00C01F2C" w:rsidRDefault="00C01F2C" w:rsidP="00F93012">
            <w:pPr>
              <w:pStyle w:val="Numeroelenco"/>
              <w:numPr>
                <w:ilvl w:val="0"/>
                <w:numId w:val="0"/>
              </w:numPr>
              <w:jc w:val="center"/>
              <w:rPr>
                <w:u w:val="single"/>
              </w:rPr>
            </w:pPr>
            <w:r>
              <w:rPr>
                <w:u w:val="single"/>
              </w:rPr>
              <w:t>Dà in</w:t>
            </w:r>
          </w:p>
        </w:tc>
        <w:tc>
          <w:tcPr>
            <w:tcW w:w="2398" w:type="dxa"/>
          </w:tcPr>
          <w:p w14:paraId="49DB5ABD" w14:textId="01432B55" w:rsidR="005C3B11" w:rsidRDefault="00E670C4" w:rsidP="00F93012">
            <w:pPr>
              <w:pStyle w:val="Numeroelenco"/>
              <w:numPr>
                <w:ilvl w:val="0"/>
                <w:numId w:val="0"/>
              </w:numPr>
              <w:jc w:val="center"/>
            </w:pPr>
            <w:r>
              <w:t>Volontario – Prestito</w:t>
            </w:r>
          </w:p>
        </w:tc>
        <w:tc>
          <w:tcPr>
            <w:tcW w:w="3137" w:type="dxa"/>
          </w:tcPr>
          <w:p w14:paraId="7F34D80D" w14:textId="0F39328B" w:rsidR="005C3B11" w:rsidRDefault="008A6BFE" w:rsidP="00F93012">
            <w:pPr>
              <w:pStyle w:val="Numeroelenco"/>
              <w:numPr>
                <w:ilvl w:val="0"/>
                <w:numId w:val="0"/>
              </w:numPr>
              <w:jc w:val="center"/>
            </w:pPr>
            <w:r>
              <w:t xml:space="preserve">Un articolo deve essere dato </w:t>
            </w:r>
            <w:r w:rsidR="005F4E78">
              <w:t xml:space="preserve">in prestito </w:t>
            </w:r>
            <w:r>
              <w:t>da un volontario</w:t>
            </w:r>
          </w:p>
        </w:tc>
        <w:tc>
          <w:tcPr>
            <w:tcW w:w="1659" w:type="dxa"/>
          </w:tcPr>
          <w:p w14:paraId="2951714C" w14:textId="77777777" w:rsidR="005C3B11" w:rsidRDefault="005C3B11" w:rsidP="00F93012">
            <w:pPr>
              <w:pStyle w:val="Numeroelenco"/>
              <w:numPr>
                <w:ilvl w:val="0"/>
                <w:numId w:val="0"/>
              </w:numPr>
              <w:jc w:val="center"/>
            </w:pPr>
          </w:p>
        </w:tc>
      </w:tr>
      <w:tr w:rsidR="005C3B11" w14:paraId="22ABD685" w14:textId="77777777" w:rsidTr="005F4E78">
        <w:trPr>
          <w:trHeight w:val="1544"/>
        </w:trPr>
        <w:tc>
          <w:tcPr>
            <w:tcW w:w="2398" w:type="dxa"/>
          </w:tcPr>
          <w:p w14:paraId="67E6A2A9" w14:textId="7410D033" w:rsidR="005C3B11" w:rsidRPr="00C01F2C" w:rsidRDefault="00C01F2C" w:rsidP="00F93012">
            <w:pPr>
              <w:pStyle w:val="Numeroelenco"/>
              <w:numPr>
                <w:ilvl w:val="0"/>
                <w:numId w:val="0"/>
              </w:numPr>
              <w:jc w:val="center"/>
              <w:rPr>
                <w:u w:val="single"/>
              </w:rPr>
            </w:pPr>
            <w:r>
              <w:rPr>
                <w:u w:val="single"/>
              </w:rPr>
              <w:t>Richiede</w:t>
            </w:r>
          </w:p>
        </w:tc>
        <w:tc>
          <w:tcPr>
            <w:tcW w:w="2398" w:type="dxa"/>
          </w:tcPr>
          <w:p w14:paraId="15FB1B78" w14:textId="1CA33968" w:rsidR="005C3B11" w:rsidRDefault="00E670C4" w:rsidP="00F93012">
            <w:pPr>
              <w:pStyle w:val="Numeroelenco"/>
              <w:numPr>
                <w:ilvl w:val="0"/>
                <w:numId w:val="0"/>
              </w:numPr>
              <w:jc w:val="center"/>
            </w:pPr>
            <w:r>
              <w:t>Cliente – Prenotazione</w:t>
            </w:r>
          </w:p>
        </w:tc>
        <w:tc>
          <w:tcPr>
            <w:tcW w:w="3137" w:type="dxa"/>
          </w:tcPr>
          <w:p w14:paraId="5D59778D" w14:textId="0B21429D" w:rsidR="005C3B11" w:rsidRDefault="008A6BFE" w:rsidP="00F93012">
            <w:pPr>
              <w:pStyle w:val="Numeroelenco"/>
              <w:numPr>
                <w:ilvl w:val="0"/>
                <w:numId w:val="0"/>
              </w:numPr>
              <w:jc w:val="center"/>
            </w:pPr>
            <w:r>
              <w:t>Un cliente può</w:t>
            </w:r>
            <w:r w:rsidR="005F4E78">
              <w:t xml:space="preserve"> </w:t>
            </w:r>
            <w:r>
              <w:t>richiedere un articolo prenotandolo</w:t>
            </w:r>
          </w:p>
        </w:tc>
        <w:tc>
          <w:tcPr>
            <w:tcW w:w="1659" w:type="dxa"/>
          </w:tcPr>
          <w:p w14:paraId="4C4C3576" w14:textId="77777777" w:rsidR="005C3B11" w:rsidRDefault="005C3B11" w:rsidP="00F93012">
            <w:pPr>
              <w:pStyle w:val="Numeroelenco"/>
              <w:numPr>
                <w:ilvl w:val="0"/>
                <w:numId w:val="0"/>
              </w:numPr>
              <w:jc w:val="center"/>
            </w:pPr>
          </w:p>
        </w:tc>
      </w:tr>
      <w:tr w:rsidR="005C3B11" w14:paraId="08DB4E93" w14:textId="77777777" w:rsidTr="005F4E78">
        <w:trPr>
          <w:trHeight w:val="1424"/>
        </w:trPr>
        <w:tc>
          <w:tcPr>
            <w:tcW w:w="2398" w:type="dxa"/>
          </w:tcPr>
          <w:p w14:paraId="35518050" w14:textId="3F677AE8" w:rsidR="005C3B11" w:rsidRPr="00C01F2C" w:rsidRDefault="00E670C4" w:rsidP="00F93012">
            <w:pPr>
              <w:pStyle w:val="Numeroelenco"/>
              <w:numPr>
                <w:ilvl w:val="0"/>
                <w:numId w:val="0"/>
              </w:numPr>
              <w:jc w:val="center"/>
              <w:rPr>
                <w:u w:val="single"/>
              </w:rPr>
            </w:pPr>
            <w:r>
              <w:rPr>
                <w:u w:val="single"/>
              </w:rPr>
              <w:t>Prende</w:t>
            </w:r>
          </w:p>
        </w:tc>
        <w:tc>
          <w:tcPr>
            <w:tcW w:w="2398" w:type="dxa"/>
          </w:tcPr>
          <w:p w14:paraId="12B4484B" w14:textId="55DC8239" w:rsidR="005C3B11" w:rsidRDefault="00E670C4" w:rsidP="00F93012">
            <w:pPr>
              <w:pStyle w:val="Numeroelenco"/>
              <w:numPr>
                <w:ilvl w:val="0"/>
                <w:numId w:val="0"/>
              </w:numPr>
              <w:jc w:val="center"/>
            </w:pPr>
            <w:r>
              <w:t>Cliente - Prestito</w:t>
            </w:r>
          </w:p>
        </w:tc>
        <w:tc>
          <w:tcPr>
            <w:tcW w:w="3137" w:type="dxa"/>
          </w:tcPr>
          <w:p w14:paraId="294626CF" w14:textId="12F77623" w:rsidR="005C3B11" w:rsidRDefault="008A6BFE" w:rsidP="00F93012">
            <w:pPr>
              <w:pStyle w:val="Numeroelenco"/>
              <w:numPr>
                <w:ilvl w:val="0"/>
                <w:numId w:val="0"/>
              </w:numPr>
              <w:jc w:val="center"/>
            </w:pPr>
            <w:r>
              <w:t>Un cliente può prendere un articolo tramite un prestito</w:t>
            </w:r>
          </w:p>
        </w:tc>
        <w:tc>
          <w:tcPr>
            <w:tcW w:w="1659" w:type="dxa"/>
          </w:tcPr>
          <w:p w14:paraId="034BAA92" w14:textId="77777777" w:rsidR="005C3B11" w:rsidRDefault="005C3B11" w:rsidP="00F93012">
            <w:pPr>
              <w:pStyle w:val="Numeroelenco"/>
              <w:numPr>
                <w:ilvl w:val="0"/>
                <w:numId w:val="0"/>
              </w:numPr>
              <w:jc w:val="center"/>
            </w:pPr>
          </w:p>
        </w:tc>
      </w:tr>
      <w:tr w:rsidR="005C3B11" w14:paraId="761485A4" w14:textId="77777777" w:rsidTr="005F4E78">
        <w:trPr>
          <w:trHeight w:val="1403"/>
        </w:trPr>
        <w:tc>
          <w:tcPr>
            <w:tcW w:w="2398" w:type="dxa"/>
          </w:tcPr>
          <w:p w14:paraId="60622556" w14:textId="62AEF36B" w:rsidR="005C3B11" w:rsidRPr="00C01F2C" w:rsidRDefault="003E5889" w:rsidP="00F93012">
            <w:pPr>
              <w:pStyle w:val="Numeroelenco"/>
              <w:numPr>
                <w:ilvl w:val="0"/>
                <w:numId w:val="0"/>
              </w:numPr>
              <w:jc w:val="center"/>
              <w:rPr>
                <w:u w:val="single"/>
              </w:rPr>
            </w:pPr>
            <w:r>
              <w:rPr>
                <w:u w:val="single"/>
              </w:rPr>
              <w:t>Organizza</w:t>
            </w:r>
          </w:p>
        </w:tc>
        <w:tc>
          <w:tcPr>
            <w:tcW w:w="2398" w:type="dxa"/>
          </w:tcPr>
          <w:p w14:paraId="303F2D19" w14:textId="7C6EC156" w:rsidR="005C3B11" w:rsidRDefault="00D04AFE" w:rsidP="00F93012">
            <w:pPr>
              <w:pStyle w:val="Numeroelenco"/>
              <w:numPr>
                <w:ilvl w:val="0"/>
                <w:numId w:val="0"/>
              </w:numPr>
              <w:jc w:val="center"/>
            </w:pPr>
            <w:r>
              <w:t>Evento – Volontario</w:t>
            </w:r>
          </w:p>
        </w:tc>
        <w:tc>
          <w:tcPr>
            <w:tcW w:w="3137" w:type="dxa"/>
          </w:tcPr>
          <w:p w14:paraId="02B1F2F9" w14:textId="2F3ED2C4" w:rsidR="005C3B11" w:rsidRDefault="008A6BFE" w:rsidP="00D04AFE">
            <w:pPr>
              <w:pStyle w:val="Numeroelenco"/>
              <w:numPr>
                <w:ilvl w:val="0"/>
                <w:numId w:val="0"/>
              </w:numPr>
              <w:jc w:val="center"/>
            </w:pPr>
            <w:r>
              <w:t>Un evento è organizzato da un volontario</w:t>
            </w:r>
          </w:p>
        </w:tc>
        <w:tc>
          <w:tcPr>
            <w:tcW w:w="1659" w:type="dxa"/>
          </w:tcPr>
          <w:p w14:paraId="7FC2FA98" w14:textId="77777777" w:rsidR="005C3B11" w:rsidRDefault="005C3B11" w:rsidP="00F93012">
            <w:pPr>
              <w:pStyle w:val="Numeroelenco"/>
              <w:numPr>
                <w:ilvl w:val="0"/>
                <w:numId w:val="0"/>
              </w:numPr>
              <w:jc w:val="center"/>
            </w:pPr>
          </w:p>
        </w:tc>
      </w:tr>
      <w:tr w:rsidR="005C3B11" w14:paraId="4DB5C1C2" w14:textId="77777777" w:rsidTr="005F4E78">
        <w:trPr>
          <w:trHeight w:val="1408"/>
        </w:trPr>
        <w:tc>
          <w:tcPr>
            <w:tcW w:w="2398" w:type="dxa"/>
          </w:tcPr>
          <w:p w14:paraId="4F3AE52C" w14:textId="2F34AAE0" w:rsidR="005C3B11" w:rsidRPr="003E5889" w:rsidRDefault="003E5889" w:rsidP="003E5889">
            <w:pPr>
              <w:pStyle w:val="Numeroelenco"/>
              <w:numPr>
                <w:ilvl w:val="0"/>
                <w:numId w:val="0"/>
              </w:numPr>
              <w:jc w:val="center"/>
              <w:rPr>
                <w:u w:val="single"/>
              </w:rPr>
            </w:pPr>
            <w:r>
              <w:rPr>
                <w:u w:val="single"/>
              </w:rPr>
              <w:t>Presenta</w:t>
            </w:r>
          </w:p>
        </w:tc>
        <w:tc>
          <w:tcPr>
            <w:tcW w:w="2398" w:type="dxa"/>
          </w:tcPr>
          <w:p w14:paraId="2176AEAA" w14:textId="6739F92D" w:rsidR="005C3B11" w:rsidRDefault="00D04AFE" w:rsidP="00F93012">
            <w:pPr>
              <w:pStyle w:val="Numeroelenco"/>
              <w:numPr>
                <w:ilvl w:val="0"/>
                <w:numId w:val="0"/>
              </w:numPr>
              <w:jc w:val="center"/>
            </w:pPr>
            <w:r>
              <w:t>Evento – Volontario</w:t>
            </w:r>
          </w:p>
        </w:tc>
        <w:tc>
          <w:tcPr>
            <w:tcW w:w="3137" w:type="dxa"/>
          </w:tcPr>
          <w:p w14:paraId="611775E4" w14:textId="663A091D" w:rsidR="005C3B11" w:rsidRDefault="008A6BFE" w:rsidP="00F93012">
            <w:pPr>
              <w:pStyle w:val="Numeroelenco"/>
              <w:numPr>
                <w:ilvl w:val="0"/>
                <w:numId w:val="0"/>
              </w:numPr>
              <w:jc w:val="center"/>
            </w:pPr>
            <w:r>
              <w:t xml:space="preserve">Un volontario può </w:t>
            </w:r>
            <w:r w:rsidR="005F4E78">
              <w:t>presentare</w:t>
            </w:r>
            <w:r>
              <w:t xml:space="preserve"> un evento</w:t>
            </w:r>
          </w:p>
        </w:tc>
        <w:tc>
          <w:tcPr>
            <w:tcW w:w="1659" w:type="dxa"/>
          </w:tcPr>
          <w:p w14:paraId="5C128644" w14:textId="77777777" w:rsidR="005C3B11" w:rsidRDefault="005C3B11" w:rsidP="00F93012">
            <w:pPr>
              <w:pStyle w:val="Numeroelenco"/>
              <w:numPr>
                <w:ilvl w:val="0"/>
                <w:numId w:val="0"/>
              </w:numPr>
              <w:jc w:val="center"/>
            </w:pPr>
          </w:p>
        </w:tc>
      </w:tr>
    </w:tbl>
    <w:p w14:paraId="0CEB624E" w14:textId="2DF29AD3" w:rsidR="002A1FE3" w:rsidRDefault="002A1FE3" w:rsidP="002A1FE3">
      <w:pPr>
        <w:jc w:val="both"/>
        <w:rPr>
          <w:rFonts w:asciiTheme="majorHAnsi" w:eastAsiaTheme="majorEastAsia" w:hAnsiTheme="majorHAnsi" w:cstheme="majorBidi"/>
          <w:b/>
          <w:bCs/>
          <w:caps/>
          <w:sz w:val="44"/>
          <w:szCs w:val="18"/>
          <w:lang w:bidi="it-IT"/>
        </w:rPr>
      </w:pPr>
      <w:r w:rsidRPr="002A1FE3">
        <w:rPr>
          <w:rFonts w:asciiTheme="majorHAnsi" w:eastAsiaTheme="majorEastAsia" w:hAnsiTheme="majorHAnsi" w:cstheme="majorBidi"/>
          <w:b/>
          <w:bCs/>
          <w:caps/>
          <w:sz w:val="44"/>
          <w:szCs w:val="18"/>
          <w:lang w:bidi="it-IT"/>
        </w:rPr>
        <w:lastRenderedPageBreak/>
        <w:t>SPECIFICHE SULLE OPERAZIONI</w:t>
      </w:r>
    </w:p>
    <w:p w14:paraId="5DEBCDF3" w14:textId="77777777" w:rsidR="00D61859" w:rsidRPr="004D7523" w:rsidRDefault="00D61859" w:rsidP="00D61859">
      <w:pPr>
        <w:jc w:val="both"/>
        <w:rPr>
          <w:rFonts w:cstheme="minorHAnsi"/>
          <w:color w:val="auto"/>
          <w:lang w:bidi="it-IT"/>
        </w:rPr>
      </w:pPr>
      <w:r w:rsidRPr="003D107A">
        <w:rPr>
          <w:rFonts w:cstheme="minorHAnsi"/>
          <w:color w:val="auto"/>
          <w:lang w:bidi="it-IT"/>
        </w:rPr>
        <w:t xml:space="preserve">Si intende realizzare una base di dati relativa alla gestione di una biblioteca, ove è possibile </w:t>
      </w:r>
      <w:r w:rsidRPr="004D7523">
        <w:rPr>
          <w:rFonts w:cstheme="minorHAnsi"/>
          <w:color w:val="auto"/>
          <w:lang w:bidi="it-IT"/>
        </w:rPr>
        <w:t xml:space="preserve">prendere in prestito degli articoli e partecipare ad eventi. </w:t>
      </w:r>
    </w:p>
    <w:p w14:paraId="3A48D82B" w14:textId="616BA060" w:rsidR="00D61859" w:rsidRPr="00E00691" w:rsidRDefault="00D61859" w:rsidP="00D61859">
      <w:pPr>
        <w:jc w:val="both"/>
        <w:rPr>
          <w:rFonts w:cstheme="minorHAnsi"/>
          <w:color w:val="auto"/>
          <w:lang w:bidi="it-IT"/>
        </w:rPr>
      </w:pPr>
      <w:r w:rsidRPr="00D61859">
        <w:rPr>
          <w:rFonts w:cstheme="minorHAnsi"/>
          <w:color w:val="FF0000"/>
          <w:u w:val="single"/>
          <w:lang w:bidi="it-IT"/>
        </w:rPr>
        <w:t>Circa 30 clienti si tesserano in biblioteca quotidianamente</w:t>
      </w:r>
      <w:r w:rsidRPr="00A6737B">
        <w:rPr>
          <w:rFonts w:cstheme="minorHAnsi"/>
          <w:color w:val="auto"/>
          <w:lang w:bidi="it-IT"/>
        </w:rPr>
        <w:t>; in totale sono registrati circa 1200 clienti. Conoscere i clienti in biblioteca garantisce un’efficiente gestione di prestiti e prenotazioni. Per registrarsi (e quindi tesserarsi) gli utenti devono indicare in un portale i seguenti dati anagrafici</w:t>
      </w:r>
      <w:r w:rsidRPr="004D7523">
        <w:rPr>
          <w:rFonts w:cstheme="minorHAnsi"/>
          <w:color w:val="auto"/>
          <w:lang w:bidi="it-IT"/>
        </w:rPr>
        <w:t>: nome, cognome, indirizzo civico, recapito telefonico, e-mail, sesso (indicato come “M” o “F”) e codice fiscale. Un cliente può prendere in prestito gli articoli solo singolarmente (quindi prima di prendere in prestito un articolo deve avere restituito quello precedente</w:t>
      </w:r>
      <w:r w:rsidR="008B331F">
        <w:rPr>
          <w:rFonts w:cstheme="minorHAnsi"/>
          <w:color w:val="auto"/>
          <w:lang w:bidi="it-IT"/>
        </w:rPr>
        <w:t>mente</w:t>
      </w:r>
      <w:r w:rsidRPr="004D7523">
        <w:rPr>
          <w:rFonts w:cstheme="minorHAnsi"/>
          <w:color w:val="auto"/>
          <w:lang w:bidi="it-IT"/>
        </w:rPr>
        <w:t xml:space="preserve"> preso in prestito). I clienti devono infine attenersi a due regole (pena l’esclusione dal servizio): restituire l’articolo entro e non oltre trenta giorni e conservarlo con cura (ovvero non restituire un </w:t>
      </w:r>
      <w:r w:rsidRPr="00E00691">
        <w:rPr>
          <w:rFonts w:cstheme="minorHAnsi"/>
          <w:color w:val="auto"/>
          <w:lang w:bidi="it-IT"/>
        </w:rPr>
        <w:t xml:space="preserve">articolo in “pessime condizioni”). L’esclusione dal servizio si indica attraverso lo “stato” del cliente che è pari a “1” se il cliente può prendere in prestito e prenotare gli articoli o pari a “0” altrimenti. </w:t>
      </w:r>
    </w:p>
    <w:p w14:paraId="1799AAE3" w14:textId="77777777" w:rsidR="00D61859" w:rsidRPr="00E00691" w:rsidRDefault="00D61859" w:rsidP="00D61859">
      <w:pPr>
        <w:jc w:val="both"/>
        <w:rPr>
          <w:rFonts w:cstheme="minorHAnsi"/>
          <w:color w:val="auto"/>
          <w:lang w:bidi="it-IT"/>
        </w:rPr>
      </w:pPr>
      <w:r w:rsidRPr="00E00691">
        <w:rPr>
          <w:rFonts w:cstheme="minorHAnsi"/>
          <w:color w:val="auto"/>
          <w:lang w:bidi="it-IT"/>
        </w:rPr>
        <w:t>Le altre persone coinvolte in biblioteca sono i volontari (circa 18) che compongono il personale bibliotecario. Ogni volontario è registrato nella banca dati con gli stessi dati anagrafici dei clienti (nome, cognome, sesso, indirizzo, telefono</w:t>
      </w:r>
      <w:r>
        <w:rPr>
          <w:rFonts w:cstheme="minorHAnsi"/>
          <w:color w:val="auto"/>
          <w:lang w:bidi="it-IT"/>
        </w:rPr>
        <w:t xml:space="preserve"> ed e-mail</w:t>
      </w:r>
      <w:r w:rsidRPr="00E00691">
        <w:rPr>
          <w:rFonts w:cstheme="minorHAnsi"/>
          <w:color w:val="auto"/>
          <w:lang w:bidi="it-IT"/>
        </w:rPr>
        <w:t xml:space="preserve">) ed è identificato tramite numero matricola. Per i volontari non è obbligatorio indicare il recapito telefonico e l’e-mail. </w:t>
      </w:r>
      <w:r w:rsidRPr="00D61859">
        <w:rPr>
          <w:rFonts w:cstheme="minorHAnsi"/>
          <w:color w:val="FF0000"/>
          <w:u w:val="single"/>
          <w:lang w:bidi="it-IT"/>
        </w:rPr>
        <w:t>Ogni anno circa otto persone possono chiedere di diventare operatori volontari</w:t>
      </w:r>
      <w:r w:rsidRPr="00E00691">
        <w:rPr>
          <w:rFonts w:cstheme="minorHAnsi"/>
          <w:color w:val="auto"/>
          <w:lang w:bidi="it-IT"/>
        </w:rPr>
        <w:t xml:space="preserve">. Il personale si occupa di gestire i prestiti, le prenotazioni e gli eventi. </w:t>
      </w:r>
    </w:p>
    <w:p w14:paraId="7D3D81F4" w14:textId="77777777" w:rsidR="00D61859" w:rsidRPr="004D7523" w:rsidRDefault="00D61859" w:rsidP="00D61859">
      <w:pPr>
        <w:jc w:val="both"/>
        <w:rPr>
          <w:rFonts w:cstheme="minorHAnsi"/>
          <w:color w:val="auto"/>
          <w:lang w:bidi="it-IT"/>
        </w:rPr>
      </w:pPr>
      <w:r w:rsidRPr="00E00691">
        <w:rPr>
          <w:rFonts w:cstheme="minorHAnsi"/>
          <w:color w:val="auto"/>
          <w:lang w:bidi="it-IT"/>
        </w:rPr>
        <w:t>Per quanto riguarda i prestiti, essi sono univocamente identificati tramite codice ID. Ogni prestito ha queste caratteristiche: data rilascio, codice ID del materiale prestato e suo stato iniziale. Alcuni prestiti hanno queste ulteriori informazioni: data di restituzione e stato finale dell’articolo dato in prestito. Per ragioni tecniche, si devono indicare anche il codice fiscale dell’utente che preleva l’articolo e il numero di matricola del volontario che registra</w:t>
      </w:r>
      <w:r w:rsidRPr="004D7523">
        <w:rPr>
          <w:rFonts w:cstheme="minorHAnsi"/>
          <w:color w:val="auto"/>
          <w:lang w:bidi="it-IT"/>
        </w:rPr>
        <w:t xml:space="preserve"> il prestito. </w:t>
      </w:r>
      <w:r w:rsidRPr="00D61859">
        <w:rPr>
          <w:rFonts w:cstheme="minorHAnsi"/>
          <w:color w:val="FF0000"/>
          <w:u w:val="single"/>
          <w:lang w:bidi="it-IT"/>
        </w:rPr>
        <w:t>In un giorno sono registrati circa 40 prestiti</w:t>
      </w:r>
      <w:r w:rsidRPr="004D7523">
        <w:rPr>
          <w:rFonts w:cstheme="minorHAnsi"/>
          <w:color w:val="auto"/>
          <w:lang w:bidi="it-IT"/>
        </w:rPr>
        <w:t>. Ovviamente, il materiale può essere dato in prestito solo se esso è disponibile</w:t>
      </w:r>
      <w:r>
        <w:rPr>
          <w:rFonts w:cstheme="minorHAnsi"/>
          <w:color w:val="auto"/>
          <w:lang w:bidi="it-IT"/>
        </w:rPr>
        <w:t xml:space="preserve"> (quindi se è già stato restituito)</w:t>
      </w:r>
      <w:r w:rsidRPr="004D7523">
        <w:rPr>
          <w:rFonts w:cstheme="minorHAnsi"/>
          <w:color w:val="auto"/>
          <w:lang w:bidi="it-IT"/>
        </w:rPr>
        <w:t>. Bisogna osservare che se lo stato finale dell’articolo riferito al prestito cambia, anche lo stato dell’articolo deve cambiare.</w:t>
      </w:r>
    </w:p>
    <w:p w14:paraId="3BAF7663" w14:textId="77777777" w:rsidR="00D61859" w:rsidRPr="004D7523" w:rsidRDefault="00D61859" w:rsidP="00D61859">
      <w:pPr>
        <w:jc w:val="both"/>
        <w:rPr>
          <w:rFonts w:cstheme="minorHAnsi"/>
          <w:color w:val="auto"/>
          <w:lang w:bidi="it-IT"/>
        </w:rPr>
      </w:pPr>
      <w:r w:rsidRPr="004D7523">
        <w:rPr>
          <w:rFonts w:cstheme="minorHAnsi"/>
          <w:color w:val="auto"/>
          <w:lang w:bidi="it-IT"/>
        </w:rPr>
        <w:t xml:space="preserve">Per quanto riguarda le prenotazioni, </w:t>
      </w:r>
      <w:r w:rsidRPr="0096095B">
        <w:rPr>
          <w:rFonts w:cstheme="minorHAnsi"/>
          <w:color w:val="auto"/>
          <w:lang w:bidi="it-IT"/>
        </w:rPr>
        <w:t>esse sono univocamente identificate tramite codice ID. Per ragioni tecniche, occorre indicare codice fiscale e recapito telefonico del cliente che richiede il materiale e la matricola del volontario che registra la prenotazione. Ogni prenotazione ha queste ulteriori informazioni: data di richiesta e codice ID dell’articolo</w:t>
      </w:r>
      <w:r w:rsidRPr="004D7523">
        <w:rPr>
          <w:rFonts w:cstheme="minorHAnsi"/>
          <w:color w:val="auto"/>
          <w:lang w:bidi="it-IT"/>
        </w:rPr>
        <w:t xml:space="preserve"> richiesto. </w:t>
      </w:r>
      <w:r>
        <w:rPr>
          <w:rFonts w:cstheme="minorHAnsi"/>
          <w:color w:val="auto"/>
          <w:lang w:bidi="it-IT"/>
        </w:rPr>
        <w:t xml:space="preserve">Le </w:t>
      </w:r>
      <w:r w:rsidRPr="004D7523">
        <w:rPr>
          <w:rFonts w:cstheme="minorHAnsi"/>
          <w:color w:val="auto"/>
          <w:lang w:bidi="it-IT"/>
        </w:rPr>
        <w:t>prenotazioni andate a buon fine</w:t>
      </w:r>
      <w:r>
        <w:rPr>
          <w:rFonts w:cstheme="minorHAnsi"/>
          <w:color w:val="auto"/>
          <w:lang w:bidi="it-IT"/>
        </w:rPr>
        <w:t xml:space="preserve"> possono avere</w:t>
      </w:r>
      <w:r w:rsidRPr="004D7523">
        <w:rPr>
          <w:rFonts w:cstheme="minorHAnsi"/>
          <w:color w:val="auto"/>
          <w:lang w:bidi="it-IT"/>
        </w:rPr>
        <w:t xml:space="preserve"> indicat</w:t>
      </w:r>
      <w:r>
        <w:rPr>
          <w:rFonts w:cstheme="minorHAnsi"/>
          <w:color w:val="auto"/>
          <w:lang w:bidi="it-IT"/>
        </w:rPr>
        <w:t>a anche</w:t>
      </w:r>
      <w:r w:rsidRPr="004D7523">
        <w:rPr>
          <w:rFonts w:cstheme="minorHAnsi"/>
          <w:color w:val="auto"/>
          <w:lang w:bidi="it-IT"/>
        </w:rPr>
        <w:t xml:space="preserve"> la data di conferma della prenotazione. </w:t>
      </w:r>
      <w:r w:rsidRPr="00D61859">
        <w:rPr>
          <w:rFonts w:cstheme="minorHAnsi"/>
          <w:color w:val="FF0000"/>
          <w:u w:val="single"/>
          <w:lang w:bidi="it-IT"/>
        </w:rPr>
        <w:t>In un giorno vengono registrate circa 90 prenotazioni</w:t>
      </w:r>
      <w:r w:rsidRPr="004D7523">
        <w:rPr>
          <w:rFonts w:cstheme="minorHAnsi"/>
          <w:color w:val="auto"/>
          <w:lang w:bidi="it-IT"/>
        </w:rPr>
        <w:t>. Il materiale può essere prenotato solo se non è “in pessime condizioni”.</w:t>
      </w:r>
    </w:p>
    <w:p w14:paraId="555D7A79" w14:textId="77777777" w:rsidR="00D61859" w:rsidRPr="003D107A" w:rsidRDefault="00D61859" w:rsidP="00D61859">
      <w:pPr>
        <w:jc w:val="both"/>
        <w:rPr>
          <w:rFonts w:cstheme="minorHAnsi"/>
          <w:color w:val="auto"/>
          <w:lang w:bidi="it-IT"/>
        </w:rPr>
      </w:pPr>
      <w:r w:rsidRPr="004D7523">
        <w:rPr>
          <w:rFonts w:cstheme="minorHAnsi"/>
          <w:color w:val="auto"/>
          <w:lang w:bidi="it-IT"/>
        </w:rPr>
        <w:lastRenderedPageBreak/>
        <w:t>In biblioteca sono presenti circa 700 articoli univocamente identificati tramite codice ID. Ogni articolo ha queste caratteristiche: nome, categoria e genere. In particolare, per “categoria” si intende il tipo di prodotto (c.d. libro, DVD, CD, fumetto…) e per “genere” si intende un canonico genere letterario e/o artistico</w:t>
      </w:r>
      <w:r w:rsidRPr="003D107A">
        <w:rPr>
          <w:rFonts w:cstheme="minorHAnsi"/>
          <w:color w:val="auto"/>
          <w:lang w:bidi="it-IT"/>
        </w:rPr>
        <w:t xml:space="preserve"> (c.d. noir, horror, rosa…).</w:t>
      </w:r>
      <w:r>
        <w:rPr>
          <w:rFonts w:cstheme="minorHAnsi"/>
          <w:color w:val="auto"/>
          <w:lang w:bidi="it-IT"/>
        </w:rPr>
        <w:t xml:space="preserve"> Alcuni articoli hanno inoltre indicato il nome dell’autore e il numero del volume (se si tratta di una saga).</w:t>
      </w:r>
      <w:r w:rsidRPr="003D107A">
        <w:rPr>
          <w:rFonts w:cstheme="minorHAnsi"/>
          <w:color w:val="auto"/>
          <w:lang w:bidi="it-IT"/>
        </w:rPr>
        <w:t xml:space="preserve"> </w:t>
      </w:r>
      <w:r>
        <w:rPr>
          <w:rFonts w:cstheme="minorHAnsi"/>
          <w:color w:val="auto"/>
          <w:lang w:bidi="it-IT"/>
        </w:rPr>
        <w:t>O</w:t>
      </w:r>
      <w:r w:rsidRPr="003D107A">
        <w:rPr>
          <w:rFonts w:cstheme="minorHAnsi"/>
          <w:color w:val="auto"/>
          <w:lang w:bidi="it-IT"/>
        </w:rPr>
        <w:t xml:space="preserve">gni articolo è identificato dal suo stato che può essere “in </w:t>
      </w:r>
      <w:r>
        <w:rPr>
          <w:rFonts w:cstheme="minorHAnsi"/>
          <w:color w:val="auto"/>
          <w:lang w:bidi="it-IT"/>
        </w:rPr>
        <w:t xml:space="preserve">buone </w:t>
      </w:r>
      <w:r w:rsidRPr="003D107A">
        <w:rPr>
          <w:rFonts w:cstheme="minorHAnsi"/>
          <w:color w:val="auto"/>
          <w:lang w:bidi="it-IT"/>
        </w:rPr>
        <w:t>condizioni”, “</w:t>
      </w:r>
      <w:r>
        <w:rPr>
          <w:rFonts w:cstheme="minorHAnsi"/>
          <w:color w:val="auto"/>
          <w:lang w:bidi="it-IT"/>
        </w:rPr>
        <w:t>evidenziato/sottolineato</w:t>
      </w:r>
      <w:r w:rsidRPr="003D107A">
        <w:rPr>
          <w:rFonts w:cstheme="minorHAnsi"/>
          <w:color w:val="auto"/>
          <w:lang w:bidi="it-IT"/>
        </w:rPr>
        <w:t>” o “in pessime condizioni”.</w:t>
      </w:r>
      <w:r>
        <w:rPr>
          <w:rFonts w:cstheme="minorHAnsi"/>
          <w:color w:val="auto"/>
          <w:lang w:bidi="it-IT"/>
        </w:rPr>
        <w:t xml:space="preserve"> </w:t>
      </w:r>
      <w:r w:rsidRPr="00D61859">
        <w:rPr>
          <w:rFonts w:cstheme="minorHAnsi"/>
          <w:color w:val="FF0000"/>
          <w:u w:val="single"/>
          <w:lang w:bidi="it-IT"/>
        </w:rPr>
        <w:t>In un mese sono aggiunti circa 15 articoli.</w:t>
      </w:r>
    </w:p>
    <w:p w14:paraId="7E304ADF" w14:textId="184F4BB0" w:rsidR="00D61859" w:rsidRPr="003D107A" w:rsidRDefault="00D61859" w:rsidP="00D61859">
      <w:pPr>
        <w:jc w:val="both"/>
        <w:rPr>
          <w:rFonts w:cstheme="minorHAnsi"/>
          <w:color w:val="auto"/>
          <w:lang w:bidi="it-IT"/>
        </w:rPr>
      </w:pPr>
      <w:r w:rsidRPr="003D107A">
        <w:rPr>
          <w:rFonts w:cstheme="minorHAnsi"/>
          <w:color w:val="auto"/>
          <w:lang w:bidi="it-IT"/>
        </w:rPr>
        <w:t xml:space="preserve">Per finire, </w:t>
      </w:r>
      <w:r w:rsidRPr="00D61859">
        <w:rPr>
          <w:rFonts w:cstheme="minorHAnsi"/>
          <w:color w:val="FF0000"/>
          <w:u w:val="single"/>
          <w:lang w:bidi="it-IT"/>
        </w:rPr>
        <w:t>in biblioteca circa tre volte al mese sono tenuti eventi cultural</w:t>
      </w:r>
      <w:r w:rsidRPr="003D107A">
        <w:rPr>
          <w:rFonts w:cstheme="minorHAnsi"/>
          <w:color w:val="auto"/>
          <w:lang w:bidi="it-IT"/>
        </w:rPr>
        <w:t xml:space="preserve">i. Ogni evento è univocamente identificato dalla data in cui </w:t>
      </w:r>
      <w:r>
        <w:rPr>
          <w:rFonts w:cstheme="minorHAnsi"/>
          <w:color w:val="auto"/>
          <w:lang w:bidi="it-IT"/>
        </w:rPr>
        <w:t>è tenuto</w:t>
      </w:r>
      <w:r w:rsidRPr="003D107A">
        <w:rPr>
          <w:rFonts w:cstheme="minorHAnsi"/>
          <w:color w:val="auto"/>
          <w:lang w:bidi="it-IT"/>
        </w:rPr>
        <w:t>. Ogni evento ha inoltre queste caratteristiche: il nome, il tipo</w:t>
      </w:r>
      <w:r>
        <w:rPr>
          <w:rFonts w:cstheme="minorHAnsi"/>
          <w:color w:val="auto"/>
          <w:lang w:bidi="it-IT"/>
        </w:rPr>
        <w:t xml:space="preserve"> e il numero di spettatori. </w:t>
      </w:r>
      <w:r w:rsidRPr="003D107A">
        <w:rPr>
          <w:rFonts w:cstheme="minorHAnsi"/>
          <w:color w:val="auto"/>
          <w:lang w:bidi="it-IT"/>
        </w:rPr>
        <w:t>In particolare, per “tipo” si intende la categoria dell’evento ed eventualmente la sua tematica principale</w:t>
      </w:r>
      <w:r>
        <w:rPr>
          <w:rFonts w:cstheme="minorHAnsi"/>
          <w:color w:val="auto"/>
          <w:lang w:bidi="it-IT"/>
        </w:rPr>
        <w:t>.</w:t>
      </w:r>
      <w:r w:rsidRPr="003D107A">
        <w:rPr>
          <w:rFonts w:cstheme="minorHAnsi"/>
          <w:color w:val="auto"/>
          <w:lang w:bidi="it-IT"/>
        </w:rPr>
        <w:t xml:space="preserve"> </w:t>
      </w:r>
      <w:r>
        <w:rPr>
          <w:rFonts w:cstheme="minorHAnsi"/>
          <w:color w:val="auto"/>
          <w:lang w:bidi="it-IT"/>
        </w:rPr>
        <w:t xml:space="preserve">Un evento può avere anche queste ulteriori caratteristiche: </w:t>
      </w:r>
      <w:r w:rsidRPr="003D107A">
        <w:rPr>
          <w:rFonts w:cstheme="minorHAnsi"/>
          <w:color w:val="auto"/>
          <w:lang w:bidi="it-IT"/>
        </w:rPr>
        <w:t>una breve descrizione, il nome dell’ospite e la fama</w:t>
      </w:r>
      <w:r>
        <w:rPr>
          <w:rFonts w:cstheme="minorHAnsi"/>
          <w:color w:val="auto"/>
          <w:lang w:bidi="it-IT"/>
        </w:rPr>
        <w:t xml:space="preserve"> dell’evento</w:t>
      </w:r>
      <w:r w:rsidRPr="003D107A">
        <w:rPr>
          <w:rFonts w:cstheme="minorHAnsi"/>
          <w:color w:val="auto"/>
          <w:lang w:bidi="it-IT"/>
        </w:rPr>
        <w:t xml:space="preserve">. </w:t>
      </w:r>
      <w:r>
        <w:rPr>
          <w:rFonts w:cstheme="minorHAnsi"/>
          <w:color w:val="auto"/>
          <w:lang w:bidi="it-IT"/>
        </w:rPr>
        <w:t>In particolare, p</w:t>
      </w:r>
      <w:r w:rsidRPr="003D107A">
        <w:rPr>
          <w:rFonts w:cstheme="minorHAnsi"/>
          <w:color w:val="auto"/>
          <w:lang w:bidi="it-IT"/>
        </w:rPr>
        <w:t xml:space="preserve">er “fama” si intende la notorietà dell’evento che può essere nazionale (“N”) o internazionale (“I”). Si indica inoltre il numero di matricola del volontario che organizza l’evento. Infine, durante un evento un volontario può svolgere il ruolo di presentatore: in questo caso </w:t>
      </w:r>
      <w:r w:rsidR="00546553">
        <w:rPr>
          <w:rFonts w:cstheme="minorHAnsi"/>
          <w:color w:val="auto"/>
          <w:lang w:bidi="it-IT"/>
        </w:rPr>
        <w:t>sono</w:t>
      </w:r>
      <w:r w:rsidRPr="003D107A">
        <w:rPr>
          <w:rFonts w:cstheme="minorHAnsi"/>
          <w:color w:val="auto"/>
          <w:lang w:bidi="it-IT"/>
        </w:rPr>
        <w:t xml:space="preserve"> indicati il suo nome e la sua matricola. </w:t>
      </w:r>
    </w:p>
    <w:p w14:paraId="47A5A7D1" w14:textId="77777777" w:rsidR="003D107A" w:rsidRDefault="003D107A" w:rsidP="002A1FE3">
      <w:pPr>
        <w:jc w:val="both"/>
        <w:rPr>
          <w:rFonts w:asciiTheme="majorHAnsi" w:eastAsiaTheme="majorEastAsia" w:hAnsiTheme="majorHAnsi" w:cstheme="majorBidi"/>
          <w:b/>
          <w:bCs/>
          <w:caps/>
          <w:sz w:val="44"/>
          <w:szCs w:val="18"/>
          <w:lang w:bidi="it-IT"/>
        </w:rPr>
      </w:pPr>
    </w:p>
    <w:p w14:paraId="4BA55C6B" w14:textId="1CA8EAB2" w:rsidR="002A1FE3" w:rsidRDefault="00473240" w:rsidP="002604B9">
      <w:pPr>
        <w:jc w:val="both"/>
        <w:rPr>
          <w:sz w:val="32"/>
          <w:szCs w:val="24"/>
          <w:u w:val="single"/>
          <w:lang w:bidi="it-IT"/>
        </w:rPr>
      </w:pPr>
      <w:r w:rsidRPr="00272E90">
        <w:rPr>
          <w:sz w:val="32"/>
          <w:szCs w:val="24"/>
          <w:u w:val="single"/>
          <w:lang w:bidi="it-IT"/>
        </w:rPr>
        <w:t>OPERAZIONI</w:t>
      </w:r>
    </w:p>
    <w:p w14:paraId="57CD7B56" w14:textId="4CECFBC2" w:rsidR="00B47BBC" w:rsidRPr="005A46A9" w:rsidRDefault="005A46A9" w:rsidP="002604B9">
      <w:pPr>
        <w:jc w:val="both"/>
        <w:rPr>
          <w:color w:val="auto"/>
          <w:sz w:val="32"/>
          <w:szCs w:val="24"/>
          <w:lang w:bidi="it-IT"/>
        </w:rPr>
      </w:pPr>
      <w:r w:rsidRPr="005A46A9">
        <w:rPr>
          <w:b/>
          <w:bCs/>
          <w:color w:val="auto"/>
          <w:lang w:bidi="it-IT"/>
        </w:rPr>
        <w:t>O1</w:t>
      </w:r>
      <w:r w:rsidRPr="005A46A9">
        <w:rPr>
          <w:color w:val="auto"/>
          <w:lang w:bidi="it-IT"/>
        </w:rPr>
        <w:t xml:space="preserve">: </w:t>
      </w:r>
      <w:r w:rsidR="003A40C7">
        <w:rPr>
          <w:color w:val="auto"/>
          <w:lang w:bidi="it-IT"/>
        </w:rPr>
        <w:t xml:space="preserve">Tesseramento clienti della biblioteca (frequenza: 30 volte al giorno) </w:t>
      </w:r>
    </w:p>
    <w:p w14:paraId="2F4E6B49" w14:textId="06FEC1BC" w:rsidR="00B47BBC" w:rsidRPr="005A46A9" w:rsidRDefault="005A46A9" w:rsidP="002604B9">
      <w:pPr>
        <w:jc w:val="both"/>
        <w:rPr>
          <w:color w:val="auto"/>
          <w:sz w:val="32"/>
          <w:szCs w:val="24"/>
          <w:lang w:bidi="it-IT"/>
        </w:rPr>
      </w:pPr>
      <w:r w:rsidRPr="005A46A9">
        <w:rPr>
          <w:rFonts w:cstheme="minorHAnsi"/>
          <w:b/>
          <w:bCs/>
          <w:color w:val="auto"/>
          <w:lang w:bidi="it-IT"/>
        </w:rPr>
        <w:t>O</w:t>
      </w:r>
      <w:r w:rsidR="00C62D88">
        <w:rPr>
          <w:rFonts w:cstheme="minorHAnsi"/>
          <w:b/>
          <w:bCs/>
          <w:color w:val="auto"/>
          <w:lang w:bidi="it-IT"/>
        </w:rPr>
        <w:t>2</w:t>
      </w:r>
      <w:r>
        <w:rPr>
          <w:rFonts w:cstheme="minorHAnsi"/>
          <w:b/>
          <w:bCs/>
          <w:color w:val="auto"/>
          <w:lang w:bidi="it-IT"/>
        </w:rPr>
        <w:t xml:space="preserve">: </w:t>
      </w:r>
      <w:r w:rsidR="00754643">
        <w:rPr>
          <w:rFonts w:cstheme="minorHAnsi"/>
          <w:color w:val="auto"/>
          <w:lang w:bidi="it-IT"/>
        </w:rPr>
        <w:t>Aggiunta</w:t>
      </w:r>
      <w:r w:rsidR="00C945FE">
        <w:rPr>
          <w:rFonts w:cstheme="minorHAnsi"/>
          <w:color w:val="auto"/>
          <w:lang w:bidi="it-IT"/>
        </w:rPr>
        <w:t xml:space="preserve"> di un volontario (</w:t>
      </w:r>
      <w:r w:rsidR="00AA460C">
        <w:rPr>
          <w:rFonts w:cstheme="minorHAnsi"/>
          <w:color w:val="auto"/>
          <w:lang w:bidi="it-IT"/>
        </w:rPr>
        <w:t>frequenza: 8 volte all’anno)</w:t>
      </w:r>
    </w:p>
    <w:p w14:paraId="4A5092CC" w14:textId="5A3DD6B0" w:rsidR="00B47BBC" w:rsidRPr="005A46A9" w:rsidRDefault="005A46A9" w:rsidP="002604B9">
      <w:pPr>
        <w:jc w:val="both"/>
        <w:rPr>
          <w:color w:val="auto"/>
          <w:lang w:bidi="it-IT"/>
        </w:rPr>
      </w:pPr>
      <w:r w:rsidRPr="005A46A9">
        <w:rPr>
          <w:b/>
          <w:bCs/>
          <w:color w:val="auto"/>
          <w:lang w:bidi="it-IT"/>
        </w:rPr>
        <w:t>O</w:t>
      </w:r>
      <w:r w:rsidR="00C62D88">
        <w:rPr>
          <w:b/>
          <w:bCs/>
          <w:color w:val="auto"/>
          <w:lang w:bidi="it-IT"/>
        </w:rPr>
        <w:t>3</w:t>
      </w:r>
      <w:r>
        <w:rPr>
          <w:color w:val="auto"/>
          <w:lang w:bidi="it-IT"/>
        </w:rPr>
        <w:t>:</w:t>
      </w:r>
      <w:r w:rsidRPr="005A46A9">
        <w:rPr>
          <w:b/>
          <w:bCs/>
          <w:color w:val="auto"/>
          <w:lang w:bidi="it-IT"/>
        </w:rPr>
        <w:t xml:space="preserve"> </w:t>
      </w:r>
      <w:r w:rsidR="00AA460C">
        <w:rPr>
          <w:color w:val="auto"/>
          <w:lang w:bidi="it-IT"/>
        </w:rPr>
        <w:t xml:space="preserve">Registrazione prestiti </w:t>
      </w:r>
      <w:r w:rsidR="00A54C20">
        <w:rPr>
          <w:color w:val="auto"/>
          <w:lang w:bidi="it-IT"/>
        </w:rPr>
        <w:t xml:space="preserve">(frequenza: 40 volte al giorno) </w:t>
      </w:r>
    </w:p>
    <w:p w14:paraId="364734B8" w14:textId="788206E8" w:rsidR="00B47BBC" w:rsidRPr="005A46A9" w:rsidRDefault="005A46A9" w:rsidP="002604B9">
      <w:pPr>
        <w:jc w:val="both"/>
        <w:rPr>
          <w:color w:val="auto"/>
          <w:lang w:bidi="it-IT"/>
        </w:rPr>
      </w:pPr>
      <w:r w:rsidRPr="005A46A9">
        <w:rPr>
          <w:b/>
          <w:bCs/>
          <w:color w:val="auto"/>
          <w:lang w:bidi="it-IT"/>
        </w:rPr>
        <w:t>O</w:t>
      </w:r>
      <w:r w:rsidR="00C62D88">
        <w:rPr>
          <w:b/>
          <w:bCs/>
          <w:color w:val="auto"/>
          <w:lang w:bidi="it-IT"/>
        </w:rPr>
        <w:t>4</w:t>
      </w:r>
      <w:r>
        <w:rPr>
          <w:color w:val="auto"/>
          <w:lang w:bidi="it-IT"/>
        </w:rPr>
        <w:t>:</w:t>
      </w:r>
      <w:r w:rsidRPr="005A46A9">
        <w:rPr>
          <w:b/>
          <w:bCs/>
          <w:color w:val="auto"/>
          <w:lang w:bidi="it-IT"/>
        </w:rPr>
        <w:t xml:space="preserve"> </w:t>
      </w:r>
      <w:r w:rsidR="00A54C20">
        <w:rPr>
          <w:color w:val="auto"/>
          <w:lang w:bidi="it-IT"/>
        </w:rPr>
        <w:t xml:space="preserve">Registrazione prenotazioni (frequenza: 90 volte al giorno) </w:t>
      </w:r>
    </w:p>
    <w:p w14:paraId="1AF64B82" w14:textId="2921D047" w:rsidR="00B47BBC" w:rsidRPr="005A46A9" w:rsidRDefault="005A46A9" w:rsidP="002604B9">
      <w:pPr>
        <w:jc w:val="both"/>
        <w:rPr>
          <w:color w:val="auto"/>
          <w:sz w:val="32"/>
          <w:szCs w:val="24"/>
          <w:lang w:bidi="it-IT"/>
        </w:rPr>
      </w:pPr>
      <w:r w:rsidRPr="005A46A9">
        <w:rPr>
          <w:b/>
          <w:bCs/>
          <w:color w:val="auto"/>
          <w:lang w:bidi="it-IT"/>
        </w:rPr>
        <w:t>O</w:t>
      </w:r>
      <w:r w:rsidR="00C62D88">
        <w:rPr>
          <w:b/>
          <w:bCs/>
          <w:color w:val="auto"/>
          <w:lang w:bidi="it-IT"/>
        </w:rPr>
        <w:t>5</w:t>
      </w:r>
      <w:r>
        <w:rPr>
          <w:color w:val="auto"/>
          <w:lang w:bidi="it-IT"/>
        </w:rPr>
        <w:t>:</w:t>
      </w:r>
      <w:r w:rsidRPr="005A46A9">
        <w:rPr>
          <w:b/>
          <w:bCs/>
          <w:color w:val="auto"/>
          <w:lang w:bidi="it-IT"/>
        </w:rPr>
        <w:t xml:space="preserve"> </w:t>
      </w:r>
      <w:r w:rsidR="0048368A">
        <w:rPr>
          <w:color w:val="auto"/>
          <w:lang w:bidi="it-IT"/>
        </w:rPr>
        <w:t xml:space="preserve">Inserimento articoli (frequenza: 15 volte al mese) </w:t>
      </w:r>
    </w:p>
    <w:p w14:paraId="2FCBB29B" w14:textId="5FD982B9" w:rsidR="00B47BBC" w:rsidRDefault="005A46A9" w:rsidP="002604B9">
      <w:pPr>
        <w:jc w:val="both"/>
        <w:rPr>
          <w:color w:val="auto"/>
          <w:lang w:bidi="it-IT"/>
        </w:rPr>
      </w:pPr>
      <w:r w:rsidRPr="005A46A9">
        <w:rPr>
          <w:b/>
          <w:bCs/>
          <w:color w:val="auto"/>
          <w:lang w:bidi="it-IT"/>
        </w:rPr>
        <w:t>O</w:t>
      </w:r>
      <w:r w:rsidR="00C62D88">
        <w:rPr>
          <w:b/>
          <w:bCs/>
          <w:color w:val="auto"/>
          <w:lang w:bidi="it-IT"/>
        </w:rPr>
        <w:t>6</w:t>
      </w:r>
      <w:r>
        <w:rPr>
          <w:color w:val="auto"/>
          <w:lang w:bidi="it-IT"/>
        </w:rPr>
        <w:t>:</w:t>
      </w:r>
      <w:r w:rsidRPr="005A46A9">
        <w:rPr>
          <w:b/>
          <w:bCs/>
          <w:color w:val="auto"/>
          <w:lang w:bidi="it-IT"/>
        </w:rPr>
        <w:t xml:space="preserve"> </w:t>
      </w:r>
      <w:r w:rsidR="0048368A">
        <w:rPr>
          <w:color w:val="auto"/>
          <w:lang w:bidi="it-IT"/>
        </w:rPr>
        <w:t xml:space="preserve">Organizzazione eventi culturali (frequenza: 3 volte al mese) </w:t>
      </w:r>
    </w:p>
    <w:p w14:paraId="2664ACD4" w14:textId="77777777" w:rsidR="002A1D64" w:rsidRPr="005A46A9" w:rsidRDefault="002A1D64" w:rsidP="002604B9">
      <w:pPr>
        <w:jc w:val="both"/>
        <w:rPr>
          <w:color w:val="auto"/>
          <w:lang w:bidi="it-IT"/>
        </w:rPr>
      </w:pPr>
    </w:p>
    <w:p w14:paraId="4CA9290E" w14:textId="77777777" w:rsidR="00B47BBC" w:rsidRDefault="00B47BBC" w:rsidP="002604B9">
      <w:pPr>
        <w:jc w:val="both"/>
        <w:rPr>
          <w:color w:val="FF0000"/>
          <w:u w:val="single"/>
          <w:lang w:bidi="it-IT"/>
        </w:rPr>
      </w:pPr>
    </w:p>
    <w:p w14:paraId="523D34F9" w14:textId="77777777" w:rsidR="00C01F2C" w:rsidRDefault="00C01F2C" w:rsidP="002604B9">
      <w:pPr>
        <w:jc w:val="both"/>
        <w:rPr>
          <w:rFonts w:asciiTheme="majorHAnsi" w:eastAsiaTheme="majorEastAsia" w:hAnsiTheme="majorHAnsi" w:cstheme="majorBidi"/>
          <w:b/>
          <w:bCs/>
          <w:caps/>
          <w:sz w:val="48"/>
          <w:lang w:bidi="it-IT"/>
        </w:rPr>
      </w:pPr>
    </w:p>
    <w:p w14:paraId="76752CCA" w14:textId="77777777" w:rsidR="00D61859" w:rsidRDefault="00D61859" w:rsidP="002604B9">
      <w:pPr>
        <w:jc w:val="both"/>
        <w:rPr>
          <w:rFonts w:asciiTheme="majorHAnsi" w:eastAsiaTheme="majorEastAsia" w:hAnsiTheme="majorHAnsi" w:cstheme="majorBidi"/>
          <w:b/>
          <w:bCs/>
          <w:caps/>
          <w:sz w:val="48"/>
          <w:lang w:bidi="it-IT"/>
        </w:rPr>
      </w:pPr>
    </w:p>
    <w:p w14:paraId="6F9621F3" w14:textId="77777777" w:rsidR="00095020" w:rsidRDefault="00095020" w:rsidP="002604B9">
      <w:pPr>
        <w:jc w:val="both"/>
        <w:rPr>
          <w:rFonts w:asciiTheme="majorHAnsi" w:eastAsiaTheme="majorEastAsia" w:hAnsiTheme="majorHAnsi" w:cstheme="majorBidi"/>
          <w:b/>
          <w:bCs/>
          <w:caps/>
          <w:sz w:val="48"/>
          <w:lang w:bidi="it-IT"/>
        </w:rPr>
      </w:pPr>
    </w:p>
    <w:p w14:paraId="69EBE270" w14:textId="77777777" w:rsidR="00F55B92" w:rsidRDefault="00F55B92" w:rsidP="002604B9">
      <w:pPr>
        <w:jc w:val="both"/>
        <w:rPr>
          <w:rFonts w:asciiTheme="majorHAnsi" w:eastAsiaTheme="majorEastAsia" w:hAnsiTheme="majorHAnsi" w:cstheme="majorBidi"/>
          <w:b/>
          <w:bCs/>
          <w:caps/>
          <w:sz w:val="48"/>
          <w:lang w:bidi="it-IT"/>
        </w:rPr>
      </w:pPr>
    </w:p>
    <w:p w14:paraId="6CDEA49D" w14:textId="3E9EB754" w:rsidR="002A1FE3" w:rsidRDefault="00387E57" w:rsidP="002604B9">
      <w:pPr>
        <w:jc w:val="both"/>
        <w:rPr>
          <w:rFonts w:asciiTheme="majorHAnsi" w:eastAsiaTheme="majorEastAsia" w:hAnsiTheme="majorHAnsi" w:cstheme="majorBidi"/>
          <w:b/>
          <w:bCs/>
          <w:caps/>
          <w:sz w:val="48"/>
          <w:lang w:bidi="it-IT"/>
        </w:rPr>
      </w:pPr>
      <w:r>
        <w:rPr>
          <w:rFonts w:asciiTheme="majorHAnsi" w:eastAsiaTheme="majorEastAsia" w:hAnsiTheme="majorHAnsi" w:cstheme="majorBidi"/>
          <w:b/>
          <w:bCs/>
          <w:caps/>
          <w:sz w:val="48"/>
          <w:lang w:bidi="it-IT"/>
        </w:rPr>
        <w:lastRenderedPageBreak/>
        <w:t>T</w:t>
      </w:r>
      <w:r w:rsidR="0046438F">
        <w:rPr>
          <w:rFonts w:asciiTheme="majorHAnsi" w:eastAsiaTheme="majorEastAsia" w:hAnsiTheme="majorHAnsi" w:cstheme="majorBidi"/>
          <w:b/>
          <w:bCs/>
          <w:caps/>
          <w:sz w:val="48"/>
          <w:lang w:bidi="it-IT"/>
        </w:rPr>
        <w:t>avola delle frequenze</w:t>
      </w:r>
    </w:p>
    <w:tbl>
      <w:tblPr>
        <w:tblStyle w:val="Grigliatabella"/>
        <w:tblpPr w:leftFromText="141" w:rightFromText="141" w:vertAnchor="text" w:horzAnchor="margin" w:tblpY="387"/>
        <w:tblW w:w="9322" w:type="dxa"/>
        <w:shd w:val="clear" w:color="auto" w:fill="D9D9D9" w:themeFill="background1" w:themeFillShade="D9"/>
        <w:tblLook w:val="04A0" w:firstRow="1" w:lastRow="0" w:firstColumn="1" w:lastColumn="0" w:noHBand="0" w:noVBand="1"/>
      </w:tblPr>
      <w:tblGrid>
        <w:gridCol w:w="2088"/>
        <w:gridCol w:w="4431"/>
        <w:gridCol w:w="1919"/>
        <w:gridCol w:w="884"/>
      </w:tblGrid>
      <w:tr w:rsidR="00280F6E" w:rsidRPr="002659FF" w14:paraId="2F5B7304" w14:textId="77777777" w:rsidTr="0046438F">
        <w:trPr>
          <w:cnfStyle w:val="100000000000" w:firstRow="1" w:lastRow="0" w:firstColumn="0" w:lastColumn="0" w:oddVBand="0" w:evenVBand="0" w:oddHBand="0" w:evenHBand="0" w:firstRowFirstColumn="0" w:firstRowLastColumn="0" w:lastRowFirstColumn="0" w:lastRowLastColumn="0"/>
          <w:trHeight w:val="775"/>
        </w:trPr>
        <w:tc>
          <w:tcPr>
            <w:tcW w:w="0" w:type="auto"/>
            <w:shd w:val="clear" w:color="auto" w:fill="D9D9D9" w:themeFill="background1" w:themeFillShade="D9"/>
          </w:tcPr>
          <w:p w14:paraId="3C89B2F0" w14:textId="77777777" w:rsidR="0046438F" w:rsidRPr="002659FF" w:rsidRDefault="0046438F" w:rsidP="0046438F">
            <w:pPr>
              <w:rPr>
                <w:rFonts w:asciiTheme="majorHAnsi" w:eastAsiaTheme="majorEastAsia" w:hAnsiTheme="majorHAnsi" w:cstheme="majorBidi"/>
                <w:caps/>
                <w:sz w:val="28"/>
                <w:szCs w:val="10"/>
                <w:lang w:bidi="it-IT"/>
              </w:rPr>
            </w:pPr>
            <w:r w:rsidRPr="002659FF">
              <w:rPr>
                <w:rFonts w:asciiTheme="majorHAnsi" w:eastAsiaTheme="majorEastAsia" w:hAnsiTheme="majorHAnsi" w:cstheme="majorBidi"/>
                <w:caps/>
                <w:sz w:val="28"/>
                <w:szCs w:val="10"/>
                <w:lang w:bidi="it-IT"/>
              </w:rPr>
              <w:t>OPERAZIONE</w:t>
            </w:r>
          </w:p>
        </w:tc>
        <w:tc>
          <w:tcPr>
            <w:tcW w:w="0" w:type="auto"/>
            <w:shd w:val="clear" w:color="auto" w:fill="D9D9D9" w:themeFill="background1" w:themeFillShade="D9"/>
          </w:tcPr>
          <w:p w14:paraId="09A27243" w14:textId="77777777" w:rsidR="0046438F" w:rsidRPr="002659FF" w:rsidRDefault="0046438F" w:rsidP="0046438F">
            <w:pPr>
              <w:rPr>
                <w:rFonts w:asciiTheme="majorHAnsi" w:eastAsiaTheme="majorEastAsia" w:hAnsiTheme="majorHAnsi" w:cstheme="majorBidi"/>
                <w:caps/>
                <w:sz w:val="28"/>
                <w:szCs w:val="10"/>
                <w:lang w:bidi="it-IT"/>
              </w:rPr>
            </w:pPr>
            <w:r w:rsidRPr="002659FF">
              <w:rPr>
                <w:rFonts w:asciiTheme="majorHAnsi" w:eastAsiaTheme="majorEastAsia" w:hAnsiTheme="majorHAnsi" w:cstheme="majorBidi"/>
                <w:caps/>
                <w:sz w:val="28"/>
                <w:szCs w:val="10"/>
                <w:lang w:bidi="it-IT"/>
              </w:rPr>
              <w:t>DESCRIZIONE</w:t>
            </w:r>
          </w:p>
        </w:tc>
        <w:tc>
          <w:tcPr>
            <w:tcW w:w="0" w:type="auto"/>
            <w:shd w:val="clear" w:color="auto" w:fill="D9D9D9" w:themeFill="background1" w:themeFillShade="D9"/>
          </w:tcPr>
          <w:p w14:paraId="38063C59" w14:textId="77777777" w:rsidR="0046438F" w:rsidRPr="002659FF" w:rsidRDefault="0046438F" w:rsidP="0046438F">
            <w:pPr>
              <w:rPr>
                <w:rFonts w:asciiTheme="majorHAnsi" w:eastAsiaTheme="majorEastAsia" w:hAnsiTheme="majorHAnsi" w:cstheme="majorBidi"/>
                <w:caps/>
                <w:sz w:val="28"/>
                <w:szCs w:val="10"/>
                <w:lang w:bidi="it-IT"/>
              </w:rPr>
            </w:pPr>
            <w:r w:rsidRPr="002659FF">
              <w:rPr>
                <w:rFonts w:asciiTheme="majorHAnsi" w:eastAsiaTheme="majorEastAsia" w:hAnsiTheme="majorHAnsi" w:cstheme="majorBidi"/>
                <w:caps/>
                <w:sz w:val="28"/>
                <w:szCs w:val="10"/>
                <w:lang w:bidi="it-IT"/>
              </w:rPr>
              <w:t>FREQUENZA</w:t>
            </w:r>
          </w:p>
        </w:tc>
        <w:tc>
          <w:tcPr>
            <w:tcW w:w="0" w:type="auto"/>
            <w:shd w:val="clear" w:color="auto" w:fill="D9D9D9" w:themeFill="background1" w:themeFillShade="D9"/>
          </w:tcPr>
          <w:p w14:paraId="6245EB29" w14:textId="77777777" w:rsidR="0046438F" w:rsidRPr="002659FF" w:rsidRDefault="0046438F" w:rsidP="0046438F">
            <w:pPr>
              <w:rPr>
                <w:rFonts w:asciiTheme="majorHAnsi" w:eastAsiaTheme="majorEastAsia" w:hAnsiTheme="majorHAnsi" w:cstheme="majorBidi"/>
                <w:caps/>
                <w:sz w:val="28"/>
                <w:szCs w:val="10"/>
                <w:lang w:bidi="it-IT"/>
              </w:rPr>
            </w:pPr>
            <w:r w:rsidRPr="002659FF">
              <w:rPr>
                <w:rFonts w:asciiTheme="majorHAnsi" w:eastAsiaTheme="majorEastAsia" w:hAnsiTheme="majorHAnsi" w:cstheme="majorBidi"/>
                <w:caps/>
                <w:sz w:val="28"/>
                <w:szCs w:val="10"/>
                <w:lang w:bidi="it-IT"/>
              </w:rPr>
              <w:t>TIPO</w:t>
            </w:r>
          </w:p>
        </w:tc>
      </w:tr>
      <w:tr w:rsidR="00280F6E" w:rsidRPr="002659FF" w14:paraId="1102057C" w14:textId="77777777" w:rsidTr="0046438F">
        <w:trPr>
          <w:trHeight w:val="775"/>
        </w:trPr>
        <w:tc>
          <w:tcPr>
            <w:tcW w:w="0" w:type="auto"/>
            <w:shd w:val="clear" w:color="auto" w:fill="FFFFFF" w:themeFill="background1"/>
          </w:tcPr>
          <w:p w14:paraId="6258223D" w14:textId="77777777" w:rsidR="0046438F" w:rsidRPr="002659FF" w:rsidRDefault="0046438F" w:rsidP="0046438F">
            <w:pPr>
              <w:jc w:val="center"/>
              <w:rPr>
                <w:rFonts w:asciiTheme="majorHAnsi" w:eastAsiaTheme="majorEastAsia" w:hAnsiTheme="majorHAnsi" w:cstheme="majorBidi"/>
                <w:caps/>
                <w:sz w:val="28"/>
                <w:szCs w:val="10"/>
                <w:u w:val="single"/>
                <w:lang w:bidi="it-IT"/>
              </w:rPr>
            </w:pPr>
            <w:r w:rsidRPr="002659FF">
              <w:rPr>
                <w:rFonts w:asciiTheme="majorHAnsi" w:eastAsiaTheme="majorEastAsia" w:hAnsiTheme="majorHAnsi" w:cstheme="majorBidi"/>
                <w:caps/>
                <w:sz w:val="28"/>
                <w:szCs w:val="10"/>
                <w:u w:val="single"/>
                <w:lang w:bidi="it-IT"/>
              </w:rPr>
              <w:t>O1</w:t>
            </w:r>
          </w:p>
        </w:tc>
        <w:tc>
          <w:tcPr>
            <w:tcW w:w="0" w:type="auto"/>
            <w:shd w:val="clear" w:color="auto" w:fill="FFFFFF" w:themeFill="background1"/>
          </w:tcPr>
          <w:p w14:paraId="6A266A6E" w14:textId="3127EA01" w:rsidR="0046438F" w:rsidRPr="002659FF" w:rsidRDefault="00D75774"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sz w:val="28"/>
                <w:szCs w:val="10"/>
                <w:lang w:bidi="it-IT"/>
              </w:rPr>
              <w:t>INSERIMENTO CLIENTE</w:t>
            </w:r>
          </w:p>
        </w:tc>
        <w:tc>
          <w:tcPr>
            <w:tcW w:w="0" w:type="auto"/>
            <w:shd w:val="clear" w:color="auto" w:fill="FFFFFF" w:themeFill="background1"/>
          </w:tcPr>
          <w:p w14:paraId="5ECDE9DB" w14:textId="77777777" w:rsidR="0046438F" w:rsidRPr="00CB0AB2" w:rsidRDefault="0046438F" w:rsidP="0046438F">
            <w:pPr>
              <w:jc w:val="center"/>
              <w:rPr>
                <w:rFonts w:asciiTheme="majorHAnsi" w:eastAsiaTheme="majorEastAsia" w:hAnsiTheme="majorHAnsi" w:cstheme="majorBidi"/>
                <w:sz w:val="28"/>
                <w:szCs w:val="10"/>
                <w:lang w:bidi="it-IT"/>
              </w:rPr>
            </w:pPr>
            <w:r>
              <w:rPr>
                <w:rFonts w:asciiTheme="majorHAnsi" w:eastAsiaTheme="majorEastAsia" w:hAnsiTheme="majorHAnsi" w:cstheme="majorBidi"/>
                <w:sz w:val="28"/>
                <w:szCs w:val="10"/>
                <w:lang w:bidi="it-IT"/>
              </w:rPr>
              <w:t>30 / giorno</w:t>
            </w:r>
          </w:p>
        </w:tc>
        <w:tc>
          <w:tcPr>
            <w:tcW w:w="0" w:type="auto"/>
            <w:shd w:val="clear" w:color="auto" w:fill="FFFFFF" w:themeFill="background1"/>
          </w:tcPr>
          <w:p w14:paraId="1C9165FB" w14:textId="77777777" w:rsidR="0046438F" w:rsidRPr="002659FF" w:rsidRDefault="0046438F"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I</w:t>
            </w:r>
          </w:p>
        </w:tc>
      </w:tr>
      <w:tr w:rsidR="00280F6E" w:rsidRPr="002659FF" w14:paraId="589C1F77" w14:textId="77777777" w:rsidTr="0046438F">
        <w:trPr>
          <w:trHeight w:val="775"/>
        </w:trPr>
        <w:tc>
          <w:tcPr>
            <w:tcW w:w="0" w:type="auto"/>
            <w:shd w:val="clear" w:color="auto" w:fill="FFFFFF" w:themeFill="background1"/>
          </w:tcPr>
          <w:p w14:paraId="044DC9A1" w14:textId="1DA1C4B4" w:rsidR="0046438F" w:rsidRPr="002659FF" w:rsidRDefault="0046438F" w:rsidP="0046438F">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O</w:t>
            </w:r>
            <w:r w:rsidR="00C62D88">
              <w:rPr>
                <w:rFonts w:asciiTheme="majorHAnsi" w:eastAsiaTheme="majorEastAsia" w:hAnsiTheme="majorHAnsi" w:cstheme="majorBidi"/>
                <w:caps/>
                <w:sz w:val="28"/>
                <w:szCs w:val="10"/>
                <w:u w:val="single"/>
                <w:lang w:bidi="it-IT"/>
              </w:rPr>
              <w:t>2</w:t>
            </w:r>
          </w:p>
        </w:tc>
        <w:tc>
          <w:tcPr>
            <w:tcW w:w="0" w:type="auto"/>
            <w:shd w:val="clear" w:color="auto" w:fill="FFFFFF" w:themeFill="background1"/>
          </w:tcPr>
          <w:p w14:paraId="373CEA59" w14:textId="4CB86F90" w:rsidR="0046438F" w:rsidRPr="002659FF" w:rsidRDefault="00D75774"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sz w:val="28"/>
                <w:szCs w:val="10"/>
                <w:lang w:bidi="it-IT"/>
              </w:rPr>
              <w:t>INSERIMENTO VOLONTARIO</w:t>
            </w:r>
          </w:p>
        </w:tc>
        <w:tc>
          <w:tcPr>
            <w:tcW w:w="0" w:type="auto"/>
            <w:shd w:val="clear" w:color="auto" w:fill="FFFFFF" w:themeFill="background1"/>
          </w:tcPr>
          <w:p w14:paraId="36F72F66" w14:textId="77777777" w:rsidR="0046438F" w:rsidRPr="00CB0AB2" w:rsidRDefault="0046438F" w:rsidP="0046438F">
            <w:pPr>
              <w:jc w:val="center"/>
              <w:rPr>
                <w:rFonts w:asciiTheme="majorHAnsi" w:eastAsiaTheme="majorEastAsia" w:hAnsiTheme="majorHAnsi" w:cstheme="majorBidi"/>
                <w:sz w:val="28"/>
                <w:szCs w:val="10"/>
                <w:lang w:bidi="it-IT"/>
              </w:rPr>
            </w:pPr>
            <w:r>
              <w:rPr>
                <w:rFonts w:asciiTheme="majorHAnsi" w:eastAsiaTheme="majorEastAsia" w:hAnsiTheme="majorHAnsi" w:cstheme="majorBidi"/>
                <w:sz w:val="28"/>
                <w:szCs w:val="10"/>
                <w:lang w:bidi="it-IT"/>
              </w:rPr>
              <w:t>8 / anno</w:t>
            </w:r>
          </w:p>
        </w:tc>
        <w:tc>
          <w:tcPr>
            <w:tcW w:w="0" w:type="auto"/>
            <w:shd w:val="clear" w:color="auto" w:fill="FFFFFF" w:themeFill="background1"/>
          </w:tcPr>
          <w:p w14:paraId="43E23871" w14:textId="77777777" w:rsidR="0046438F" w:rsidRPr="002659FF" w:rsidRDefault="0046438F"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B</w:t>
            </w:r>
          </w:p>
        </w:tc>
      </w:tr>
      <w:tr w:rsidR="00280F6E" w:rsidRPr="002659FF" w14:paraId="6E84981B" w14:textId="77777777" w:rsidTr="0046438F">
        <w:trPr>
          <w:trHeight w:val="775"/>
        </w:trPr>
        <w:tc>
          <w:tcPr>
            <w:tcW w:w="0" w:type="auto"/>
            <w:shd w:val="clear" w:color="auto" w:fill="FFFFFF" w:themeFill="background1"/>
          </w:tcPr>
          <w:p w14:paraId="704DEFCB" w14:textId="4FEBF3A4" w:rsidR="0046438F" w:rsidRDefault="0046438F" w:rsidP="0046438F">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O</w:t>
            </w:r>
            <w:r w:rsidR="00C62D88">
              <w:rPr>
                <w:rFonts w:asciiTheme="majorHAnsi" w:eastAsiaTheme="majorEastAsia" w:hAnsiTheme="majorHAnsi" w:cstheme="majorBidi"/>
                <w:caps/>
                <w:sz w:val="28"/>
                <w:szCs w:val="10"/>
                <w:u w:val="single"/>
                <w:lang w:bidi="it-IT"/>
              </w:rPr>
              <w:t>3</w:t>
            </w:r>
          </w:p>
        </w:tc>
        <w:tc>
          <w:tcPr>
            <w:tcW w:w="0" w:type="auto"/>
            <w:shd w:val="clear" w:color="auto" w:fill="FFFFFF" w:themeFill="background1"/>
          </w:tcPr>
          <w:p w14:paraId="78F52745" w14:textId="328E2DCA" w:rsidR="0046438F" w:rsidRPr="002659FF" w:rsidRDefault="00D75774"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INSERIMENTO PRESTITO</w:t>
            </w:r>
          </w:p>
        </w:tc>
        <w:tc>
          <w:tcPr>
            <w:tcW w:w="0" w:type="auto"/>
            <w:shd w:val="clear" w:color="auto" w:fill="FFFFFF" w:themeFill="background1"/>
          </w:tcPr>
          <w:p w14:paraId="6FF06AE3" w14:textId="214C1599" w:rsidR="0046438F" w:rsidRPr="00CB0AB2" w:rsidRDefault="00D75774" w:rsidP="0046438F">
            <w:pPr>
              <w:jc w:val="center"/>
              <w:rPr>
                <w:rFonts w:asciiTheme="majorHAnsi" w:eastAsiaTheme="majorEastAsia" w:hAnsiTheme="majorHAnsi" w:cstheme="majorBidi"/>
                <w:sz w:val="28"/>
                <w:szCs w:val="10"/>
                <w:lang w:bidi="it-IT"/>
              </w:rPr>
            </w:pPr>
            <w:r>
              <w:rPr>
                <w:rFonts w:asciiTheme="majorHAnsi" w:eastAsiaTheme="majorEastAsia" w:hAnsiTheme="majorHAnsi" w:cstheme="majorBidi"/>
                <w:sz w:val="28"/>
                <w:szCs w:val="10"/>
                <w:lang w:bidi="it-IT"/>
              </w:rPr>
              <w:t xml:space="preserve">40 </w:t>
            </w:r>
            <w:r w:rsidR="0046438F">
              <w:rPr>
                <w:rFonts w:asciiTheme="majorHAnsi" w:eastAsiaTheme="majorEastAsia" w:hAnsiTheme="majorHAnsi" w:cstheme="majorBidi"/>
                <w:sz w:val="28"/>
                <w:szCs w:val="10"/>
                <w:lang w:bidi="it-IT"/>
              </w:rPr>
              <w:t xml:space="preserve">/ </w:t>
            </w:r>
            <w:r>
              <w:rPr>
                <w:rFonts w:asciiTheme="majorHAnsi" w:eastAsiaTheme="majorEastAsia" w:hAnsiTheme="majorHAnsi" w:cstheme="majorBidi"/>
                <w:sz w:val="28"/>
                <w:szCs w:val="10"/>
                <w:lang w:bidi="it-IT"/>
              </w:rPr>
              <w:t>giorno</w:t>
            </w:r>
          </w:p>
        </w:tc>
        <w:tc>
          <w:tcPr>
            <w:tcW w:w="0" w:type="auto"/>
            <w:shd w:val="clear" w:color="auto" w:fill="FFFFFF" w:themeFill="background1"/>
          </w:tcPr>
          <w:p w14:paraId="75418B29" w14:textId="77777777" w:rsidR="0046438F" w:rsidRPr="002659FF" w:rsidRDefault="0046438F"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I</w:t>
            </w:r>
          </w:p>
        </w:tc>
      </w:tr>
      <w:tr w:rsidR="00280F6E" w:rsidRPr="002659FF" w14:paraId="30F1FC95" w14:textId="77777777" w:rsidTr="0046438F">
        <w:trPr>
          <w:trHeight w:val="775"/>
        </w:trPr>
        <w:tc>
          <w:tcPr>
            <w:tcW w:w="0" w:type="auto"/>
            <w:shd w:val="clear" w:color="auto" w:fill="FFFFFF" w:themeFill="background1"/>
          </w:tcPr>
          <w:p w14:paraId="6FCC3985" w14:textId="46D6CFAC" w:rsidR="0046438F" w:rsidRDefault="0046438F" w:rsidP="0046438F">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O</w:t>
            </w:r>
            <w:r w:rsidR="00C62D88">
              <w:rPr>
                <w:rFonts w:asciiTheme="majorHAnsi" w:eastAsiaTheme="majorEastAsia" w:hAnsiTheme="majorHAnsi" w:cstheme="majorBidi"/>
                <w:caps/>
                <w:sz w:val="28"/>
                <w:szCs w:val="10"/>
                <w:u w:val="single"/>
                <w:lang w:bidi="it-IT"/>
              </w:rPr>
              <w:t>4</w:t>
            </w:r>
          </w:p>
        </w:tc>
        <w:tc>
          <w:tcPr>
            <w:tcW w:w="0" w:type="auto"/>
            <w:shd w:val="clear" w:color="auto" w:fill="FFFFFF" w:themeFill="background1"/>
          </w:tcPr>
          <w:p w14:paraId="08C78AF2" w14:textId="02B3C2A3" w:rsidR="0046438F" w:rsidRPr="002659FF" w:rsidRDefault="00D75774"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inserimento prenotazione</w:t>
            </w:r>
          </w:p>
        </w:tc>
        <w:tc>
          <w:tcPr>
            <w:tcW w:w="0" w:type="auto"/>
            <w:shd w:val="clear" w:color="auto" w:fill="FFFFFF" w:themeFill="background1"/>
          </w:tcPr>
          <w:p w14:paraId="6A2A217B" w14:textId="2287FC87" w:rsidR="0046438F" w:rsidRPr="00CB0AB2" w:rsidRDefault="00D75774" w:rsidP="0046438F">
            <w:pPr>
              <w:jc w:val="center"/>
              <w:rPr>
                <w:rFonts w:asciiTheme="majorHAnsi" w:eastAsiaTheme="majorEastAsia" w:hAnsiTheme="majorHAnsi" w:cstheme="majorBidi"/>
                <w:sz w:val="28"/>
                <w:szCs w:val="10"/>
                <w:lang w:bidi="it-IT"/>
              </w:rPr>
            </w:pPr>
            <w:r>
              <w:rPr>
                <w:rFonts w:asciiTheme="majorHAnsi" w:eastAsiaTheme="majorEastAsia" w:hAnsiTheme="majorHAnsi" w:cstheme="majorBidi"/>
                <w:sz w:val="28"/>
                <w:szCs w:val="10"/>
                <w:lang w:bidi="it-IT"/>
              </w:rPr>
              <w:t>90</w:t>
            </w:r>
            <w:r w:rsidR="0046438F">
              <w:rPr>
                <w:rFonts w:asciiTheme="majorHAnsi" w:eastAsiaTheme="majorEastAsia" w:hAnsiTheme="majorHAnsi" w:cstheme="majorBidi"/>
                <w:sz w:val="28"/>
                <w:szCs w:val="10"/>
                <w:lang w:bidi="it-IT"/>
              </w:rPr>
              <w:t xml:space="preserve"> / giorno</w:t>
            </w:r>
          </w:p>
        </w:tc>
        <w:tc>
          <w:tcPr>
            <w:tcW w:w="0" w:type="auto"/>
            <w:shd w:val="clear" w:color="auto" w:fill="FFFFFF" w:themeFill="background1"/>
          </w:tcPr>
          <w:p w14:paraId="6D535508" w14:textId="77777777" w:rsidR="0046438F" w:rsidRPr="002659FF" w:rsidRDefault="0046438F"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I</w:t>
            </w:r>
          </w:p>
        </w:tc>
      </w:tr>
      <w:tr w:rsidR="00280F6E" w:rsidRPr="002659FF" w14:paraId="7477E9AC" w14:textId="77777777" w:rsidTr="0046438F">
        <w:trPr>
          <w:trHeight w:val="775"/>
        </w:trPr>
        <w:tc>
          <w:tcPr>
            <w:tcW w:w="0" w:type="auto"/>
            <w:shd w:val="clear" w:color="auto" w:fill="FFFFFF" w:themeFill="background1"/>
          </w:tcPr>
          <w:p w14:paraId="4E73B087" w14:textId="58436102" w:rsidR="0046438F" w:rsidRDefault="0046438F" w:rsidP="0046438F">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O</w:t>
            </w:r>
            <w:r w:rsidR="00C62D88">
              <w:rPr>
                <w:rFonts w:asciiTheme="majorHAnsi" w:eastAsiaTheme="majorEastAsia" w:hAnsiTheme="majorHAnsi" w:cstheme="majorBidi"/>
                <w:caps/>
                <w:sz w:val="28"/>
                <w:szCs w:val="10"/>
                <w:u w:val="single"/>
                <w:lang w:bidi="it-IT"/>
              </w:rPr>
              <w:t>5</w:t>
            </w:r>
          </w:p>
        </w:tc>
        <w:tc>
          <w:tcPr>
            <w:tcW w:w="0" w:type="auto"/>
            <w:shd w:val="clear" w:color="auto" w:fill="FFFFFF" w:themeFill="background1"/>
          </w:tcPr>
          <w:p w14:paraId="4748010F" w14:textId="7B106D42" w:rsidR="0046438F" w:rsidRPr="002659FF" w:rsidRDefault="00D75774"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inserimento articolo</w:t>
            </w:r>
          </w:p>
        </w:tc>
        <w:tc>
          <w:tcPr>
            <w:tcW w:w="0" w:type="auto"/>
            <w:shd w:val="clear" w:color="auto" w:fill="FFFFFF" w:themeFill="background1"/>
          </w:tcPr>
          <w:p w14:paraId="305D8A5F" w14:textId="04B31035" w:rsidR="0046438F" w:rsidRPr="00CB0AB2" w:rsidRDefault="00D75774" w:rsidP="0046438F">
            <w:pPr>
              <w:jc w:val="center"/>
              <w:rPr>
                <w:rFonts w:asciiTheme="majorHAnsi" w:eastAsiaTheme="majorEastAsia" w:hAnsiTheme="majorHAnsi" w:cstheme="majorBidi"/>
                <w:sz w:val="28"/>
                <w:szCs w:val="10"/>
                <w:lang w:bidi="it-IT"/>
              </w:rPr>
            </w:pPr>
            <w:r>
              <w:rPr>
                <w:rFonts w:asciiTheme="majorHAnsi" w:eastAsiaTheme="majorEastAsia" w:hAnsiTheme="majorHAnsi" w:cstheme="majorBidi"/>
                <w:sz w:val="28"/>
                <w:szCs w:val="10"/>
                <w:lang w:bidi="it-IT"/>
              </w:rPr>
              <w:t>15</w:t>
            </w:r>
            <w:r w:rsidR="0046438F">
              <w:rPr>
                <w:rFonts w:asciiTheme="majorHAnsi" w:eastAsiaTheme="majorEastAsia" w:hAnsiTheme="majorHAnsi" w:cstheme="majorBidi"/>
                <w:sz w:val="28"/>
                <w:szCs w:val="10"/>
                <w:lang w:bidi="it-IT"/>
              </w:rPr>
              <w:t xml:space="preserve"> / </w:t>
            </w:r>
            <w:r>
              <w:rPr>
                <w:rFonts w:asciiTheme="majorHAnsi" w:eastAsiaTheme="majorEastAsia" w:hAnsiTheme="majorHAnsi" w:cstheme="majorBidi"/>
                <w:sz w:val="28"/>
                <w:szCs w:val="10"/>
                <w:lang w:bidi="it-IT"/>
              </w:rPr>
              <w:t>mese</w:t>
            </w:r>
          </w:p>
        </w:tc>
        <w:tc>
          <w:tcPr>
            <w:tcW w:w="0" w:type="auto"/>
            <w:shd w:val="clear" w:color="auto" w:fill="FFFFFF" w:themeFill="background1"/>
          </w:tcPr>
          <w:p w14:paraId="0F9223E6" w14:textId="77777777" w:rsidR="0046438F" w:rsidRPr="002659FF" w:rsidRDefault="0046438F"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I</w:t>
            </w:r>
          </w:p>
        </w:tc>
      </w:tr>
      <w:tr w:rsidR="00280F6E" w:rsidRPr="002659FF" w14:paraId="78920EBE" w14:textId="77777777" w:rsidTr="0046438F">
        <w:trPr>
          <w:trHeight w:val="775"/>
        </w:trPr>
        <w:tc>
          <w:tcPr>
            <w:tcW w:w="0" w:type="auto"/>
            <w:shd w:val="clear" w:color="auto" w:fill="FFFFFF" w:themeFill="background1"/>
          </w:tcPr>
          <w:p w14:paraId="4B9B2AC8" w14:textId="04BCAD58" w:rsidR="0046438F" w:rsidRDefault="0046438F" w:rsidP="0046438F">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O</w:t>
            </w:r>
            <w:r w:rsidR="00C62D88">
              <w:rPr>
                <w:rFonts w:asciiTheme="majorHAnsi" w:eastAsiaTheme="majorEastAsia" w:hAnsiTheme="majorHAnsi" w:cstheme="majorBidi"/>
                <w:caps/>
                <w:sz w:val="28"/>
                <w:szCs w:val="10"/>
                <w:u w:val="single"/>
                <w:lang w:bidi="it-IT"/>
              </w:rPr>
              <w:t>6</w:t>
            </w:r>
          </w:p>
        </w:tc>
        <w:tc>
          <w:tcPr>
            <w:tcW w:w="0" w:type="auto"/>
            <w:shd w:val="clear" w:color="auto" w:fill="FFFFFF" w:themeFill="background1"/>
          </w:tcPr>
          <w:p w14:paraId="1AC51639" w14:textId="4AB3A8AD" w:rsidR="0046438F" w:rsidRPr="002659FF" w:rsidRDefault="00D75774"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INSERIMENTO EVENTO</w:t>
            </w:r>
          </w:p>
        </w:tc>
        <w:tc>
          <w:tcPr>
            <w:tcW w:w="0" w:type="auto"/>
            <w:shd w:val="clear" w:color="auto" w:fill="FFFFFF" w:themeFill="background1"/>
          </w:tcPr>
          <w:p w14:paraId="15F23AD6" w14:textId="3F237B2D" w:rsidR="0046438F" w:rsidRPr="00CB0AB2" w:rsidRDefault="00D75774" w:rsidP="0046438F">
            <w:pPr>
              <w:jc w:val="center"/>
              <w:rPr>
                <w:rFonts w:asciiTheme="majorHAnsi" w:eastAsiaTheme="majorEastAsia" w:hAnsiTheme="majorHAnsi" w:cstheme="majorBidi"/>
                <w:sz w:val="28"/>
                <w:szCs w:val="10"/>
                <w:lang w:bidi="it-IT"/>
              </w:rPr>
            </w:pPr>
            <w:r>
              <w:rPr>
                <w:rFonts w:asciiTheme="majorHAnsi" w:eastAsiaTheme="majorEastAsia" w:hAnsiTheme="majorHAnsi" w:cstheme="majorBidi"/>
                <w:sz w:val="28"/>
                <w:szCs w:val="10"/>
                <w:lang w:bidi="it-IT"/>
              </w:rPr>
              <w:t>3</w:t>
            </w:r>
            <w:r w:rsidR="0046438F">
              <w:rPr>
                <w:rFonts w:asciiTheme="majorHAnsi" w:eastAsiaTheme="majorEastAsia" w:hAnsiTheme="majorHAnsi" w:cstheme="majorBidi"/>
                <w:sz w:val="28"/>
                <w:szCs w:val="10"/>
                <w:lang w:bidi="it-IT"/>
              </w:rPr>
              <w:t xml:space="preserve"> / </w:t>
            </w:r>
            <w:r>
              <w:rPr>
                <w:rFonts w:asciiTheme="majorHAnsi" w:eastAsiaTheme="majorEastAsia" w:hAnsiTheme="majorHAnsi" w:cstheme="majorBidi"/>
                <w:sz w:val="28"/>
                <w:szCs w:val="10"/>
                <w:lang w:bidi="it-IT"/>
              </w:rPr>
              <w:t>mese</w:t>
            </w:r>
          </w:p>
        </w:tc>
        <w:tc>
          <w:tcPr>
            <w:tcW w:w="0" w:type="auto"/>
            <w:shd w:val="clear" w:color="auto" w:fill="FFFFFF" w:themeFill="background1"/>
          </w:tcPr>
          <w:p w14:paraId="08C7EB14" w14:textId="602853BE" w:rsidR="0046438F" w:rsidRPr="002659FF" w:rsidRDefault="00D75774" w:rsidP="0046438F">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B</w:t>
            </w:r>
          </w:p>
        </w:tc>
      </w:tr>
    </w:tbl>
    <w:p w14:paraId="116B09E9" w14:textId="77777777" w:rsidR="00C01F2C" w:rsidRDefault="00C01F2C" w:rsidP="002A1D64">
      <w:pPr>
        <w:jc w:val="both"/>
        <w:rPr>
          <w:rFonts w:asciiTheme="majorHAnsi" w:eastAsiaTheme="majorEastAsia" w:hAnsiTheme="majorHAnsi" w:cstheme="majorBidi"/>
          <w:b/>
          <w:bCs/>
          <w:caps/>
          <w:sz w:val="48"/>
          <w:lang w:bidi="it-IT"/>
        </w:rPr>
      </w:pPr>
    </w:p>
    <w:p w14:paraId="5DD2FBF0" w14:textId="77777777" w:rsidR="00352D2D" w:rsidRDefault="00352D2D" w:rsidP="002A1D64">
      <w:pPr>
        <w:jc w:val="both"/>
        <w:rPr>
          <w:rFonts w:asciiTheme="majorHAnsi" w:eastAsiaTheme="majorEastAsia" w:hAnsiTheme="majorHAnsi" w:cstheme="majorBidi"/>
          <w:b/>
          <w:bCs/>
          <w:caps/>
          <w:sz w:val="48"/>
          <w:lang w:bidi="it-IT"/>
        </w:rPr>
      </w:pPr>
    </w:p>
    <w:p w14:paraId="61352AE6" w14:textId="7C157268" w:rsidR="002A1D64" w:rsidRDefault="002A1D64" w:rsidP="002A1D64">
      <w:pPr>
        <w:jc w:val="both"/>
        <w:rPr>
          <w:rFonts w:asciiTheme="majorHAnsi" w:eastAsiaTheme="majorEastAsia" w:hAnsiTheme="majorHAnsi" w:cstheme="majorBidi"/>
          <w:b/>
          <w:bCs/>
          <w:caps/>
          <w:sz w:val="48"/>
          <w:lang w:bidi="it-IT"/>
        </w:rPr>
      </w:pPr>
      <w:r>
        <w:rPr>
          <w:rFonts w:asciiTheme="majorHAnsi" w:eastAsiaTheme="majorEastAsia" w:hAnsiTheme="majorHAnsi" w:cstheme="majorBidi"/>
          <w:b/>
          <w:bCs/>
          <w:caps/>
          <w:sz w:val="48"/>
          <w:lang w:bidi="it-IT"/>
        </w:rPr>
        <w:t>TAVOLA DEI VOLUMI</w:t>
      </w:r>
    </w:p>
    <w:tbl>
      <w:tblPr>
        <w:tblStyle w:val="Grigliatabella"/>
        <w:tblW w:w="4704" w:type="dxa"/>
        <w:shd w:val="clear" w:color="auto" w:fill="D9D9D9" w:themeFill="background1" w:themeFillShade="D9"/>
        <w:tblLook w:val="04A0" w:firstRow="1" w:lastRow="0" w:firstColumn="1" w:lastColumn="0" w:noHBand="0" w:noVBand="1"/>
      </w:tblPr>
      <w:tblGrid>
        <w:gridCol w:w="2441"/>
        <w:gridCol w:w="879"/>
        <w:gridCol w:w="1384"/>
      </w:tblGrid>
      <w:tr w:rsidR="002A1D64" w:rsidRPr="00717524" w14:paraId="6B487FDA" w14:textId="77777777" w:rsidTr="00206E1A">
        <w:trPr>
          <w:cnfStyle w:val="100000000000" w:firstRow="1" w:lastRow="0" w:firstColumn="0" w:lastColumn="0" w:oddVBand="0" w:evenVBand="0" w:oddHBand="0" w:evenHBand="0" w:firstRowFirstColumn="0" w:firstRowLastColumn="0" w:lastRowFirstColumn="0" w:lastRowLastColumn="0"/>
          <w:trHeight w:val="676"/>
        </w:trPr>
        <w:tc>
          <w:tcPr>
            <w:tcW w:w="0" w:type="auto"/>
            <w:shd w:val="clear" w:color="auto" w:fill="D9D9D9" w:themeFill="background1" w:themeFillShade="D9"/>
          </w:tcPr>
          <w:p w14:paraId="4FBBA946" w14:textId="77777777" w:rsidR="002A1D64" w:rsidRPr="00717524" w:rsidRDefault="002A1D64" w:rsidP="00A124C5">
            <w:pP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CONCETTO</w:t>
            </w:r>
          </w:p>
        </w:tc>
        <w:tc>
          <w:tcPr>
            <w:tcW w:w="0" w:type="auto"/>
            <w:shd w:val="clear" w:color="auto" w:fill="D9D9D9" w:themeFill="background1" w:themeFillShade="D9"/>
          </w:tcPr>
          <w:p w14:paraId="6D59B599" w14:textId="77777777" w:rsidR="002A1D64" w:rsidRPr="00717524" w:rsidRDefault="002A1D64" w:rsidP="00A124C5">
            <w:pP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TIPO</w:t>
            </w:r>
          </w:p>
        </w:tc>
        <w:tc>
          <w:tcPr>
            <w:tcW w:w="0" w:type="auto"/>
            <w:shd w:val="clear" w:color="auto" w:fill="D9D9D9" w:themeFill="background1" w:themeFillShade="D9"/>
          </w:tcPr>
          <w:p w14:paraId="2598A040" w14:textId="77777777" w:rsidR="002A1D64" w:rsidRPr="00717524" w:rsidRDefault="002A1D64" w:rsidP="00A124C5">
            <w:pP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VOLUMI</w:t>
            </w:r>
          </w:p>
        </w:tc>
      </w:tr>
      <w:tr w:rsidR="002A1D64" w:rsidRPr="00717524" w14:paraId="4AD1849B" w14:textId="77777777" w:rsidTr="00206E1A">
        <w:trPr>
          <w:trHeight w:val="676"/>
        </w:trPr>
        <w:tc>
          <w:tcPr>
            <w:tcW w:w="0" w:type="auto"/>
            <w:shd w:val="clear" w:color="auto" w:fill="FFFFFF" w:themeFill="background1"/>
          </w:tcPr>
          <w:p w14:paraId="575DCEC5" w14:textId="77777777" w:rsidR="002A1D64" w:rsidRPr="006C473C" w:rsidRDefault="002A1D64" w:rsidP="00A124C5">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CLIENTE</w:t>
            </w:r>
          </w:p>
        </w:tc>
        <w:tc>
          <w:tcPr>
            <w:tcW w:w="0" w:type="auto"/>
            <w:shd w:val="clear" w:color="auto" w:fill="FFFFFF" w:themeFill="background1"/>
          </w:tcPr>
          <w:p w14:paraId="44D25014" w14:textId="77777777" w:rsidR="002A1D64" w:rsidRDefault="002A1D64"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e</w:t>
            </w:r>
          </w:p>
        </w:tc>
        <w:tc>
          <w:tcPr>
            <w:tcW w:w="0" w:type="auto"/>
            <w:shd w:val="clear" w:color="auto" w:fill="FFFFFF" w:themeFill="background1"/>
          </w:tcPr>
          <w:p w14:paraId="5356FA6A" w14:textId="4CE78B23" w:rsidR="002A1D64" w:rsidRDefault="00FC4260"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1200</w:t>
            </w:r>
          </w:p>
        </w:tc>
      </w:tr>
      <w:tr w:rsidR="002A1D64" w:rsidRPr="00717524" w14:paraId="30B4B0AE" w14:textId="77777777" w:rsidTr="00206E1A">
        <w:trPr>
          <w:trHeight w:val="676"/>
        </w:trPr>
        <w:tc>
          <w:tcPr>
            <w:tcW w:w="0" w:type="auto"/>
            <w:shd w:val="clear" w:color="auto" w:fill="FFFFFF" w:themeFill="background1"/>
          </w:tcPr>
          <w:p w14:paraId="1B761F90" w14:textId="77777777" w:rsidR="002A1D64" w:rsidRDefault="002A1D64" w:rsidP="00A124C5">
            <w:pPr>
              <w:ind w:left="0"/>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PRESTITO</w:t>
            </w:r>
          </w:p>
        </w:tc>
        <w:tc>
          <w:tcPr>
            <w:tcW w:w="0" w:type="auto"/>
            <w:shd w:val="clear" w:color="auto" w:fill="FFFFFF" w:themeFill="background1"/>
          </w:tcPr>
          <w:p w14:paraId="1DA5AADC" w14:textId="77777777" w:rsidR="002A1D64" w:rsidRDefault="002A1D64"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E</w:t>
            </w:r>
          </w:p>
        </w:tc>
        <w:tc>
          <w:tcPr>
            <w:tcW w:w="0" w:type="auto"/>
            <w:shd w:val="clear" w:color="auto" w:fill="FFFFFF" w:themeFill="background1"/>
          </w:tcPr>
          <w:p w14:paraId="779881B3" w14:textId="4ABC185A" w:rsidR="002A1D64" w:rsidRDefault="002A1D64" w:rsidP="00A124C5">
            <w:pPr>
              <w:jc w:val="center"/>
              <w:rPr>
                <w:rFonts w:asciiTheme="majorHAnsi" w:eastAsiaTheme="majorEastAsia" w:hAnsiTheme="majorHAnsi" w:cstheme="majorBidi"/>
                <w:caps/>
                <w:sz w:val="28"/>
                <w:szCs w:val="10"/>
                <w:lang w:bidi="it-IT"/>
              </w:rPr>
            </w:pPr>
          </w:p>
        </w:tc>
      </w:tr>
      <w:tr w:rsidR="002A1D64" w:rsidRPr="00717524" w14:paraId="6EB14848" w14:textId="77777777" w:rsidTr="00206E1A">
        <w:trPr>
          <w:trHeight w:val="676"/>
        </w:trPr>
        <w:tc>
          <w:tcPr>
            <w:tcW w:w="0" w:type="auto"/>
            <w:shd w:val="clear" w:color="auto" w:fill="FFFFFF" w:themeFill="background1"/>
          </w:tcPr>
          <w:p w14:paraId="1EEAD868" w14:textId="77777777" w:rsidR="002A1D64" w:rsidRPr="00627961" w:rsidRDefault="002A1D64" w:rsidP="00A124C5">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PRENOTAZIONE</w:t>
            </w:r>
          </w:p>
        </w:tc>
        <w:tc>
          <w:tcPr>
            <w:tcW w:w="0" w:type="auto"/>
            <w:shd w:val="clear" w:color="auto" w:fill="FFFFFF" w:themeFill="background1"/>
          </w:tcPr>
          <w:p w14:paraId="327CD56A" w14:textId="77777777" w:rsidR="002A1D64" w:rsidRDefault="002A1D64"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 xml:space="preserve">E </w:t>
            </w:r>
          </w:p>
        </w:tc>
        <w:tc>
          <w:tcPr>
            <w:tcW w:w="0" w:type="auto"/>
            <w:shd w:val="clear" w:color="auto" w:fill="FFFFFF" w:themeFill="background1"/>
          </w:tcPr>
          <w:p w14:paraId="7A140FDB" w14:textId="2CFF004D" w:rsidR="002A1D64" w:rsidRDefault="002A1D64" w:rsidP="00A124C5">
            <w:pPr>
              <w:jc w:val="center"/>
              <w:rPr>
                <w:rFonts w:asciiTheme="majorHAnsi" w:eastAsiaTheme="majorEastAsia" w:hAnsiTheme="majorHAnsi" w:cstheme="majorBidi"/>
                <w:caps/>
                <w:sz w:val="28"/>
                <w:szCs w:val="10"/>
                <w:lang w:bidi="it-IT"/>
              </w:rPr>
            </w:pPr>
          </w:p>
        </w:tc>
      </w:tr>
      <w:tr w:rsidR="002A1D64" w:rsidRPr="00717524" w14:paraId="3FFE7BB0" w14:textId="77777777" w:rsidTr="00206E1A">
        <w:trPr>
          <w:trHeight w:val="676"/>
        </w:trPr>
        <w:tc>
          <w:tcPr>
            <w:tcW w:w="0" w:type="auto"/>
            <w:shd w:val="clear" w:color="auto" w:fill="FFFFFF" w:themeFill="background1"/>
          </w:tcPr>
          <w:p w14:paraId="222ED896" w14:textId="77777777" w:rsidR="002A1D64" w:rsidRDefault="002A1D64" w:rsidP="00A124C5">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ARTICOLO</w:t>
            </w:r>
          </w:p>
        </w:tc>
        <w:tc>
          <w:tcPr>
            <w:tcW w:w="0" w:type="auto"/>
            <w:shd w:val="clear" w:color="auto" w:fill="FFFFFF" w:themeFill="background1"/>
          </w:tcPr>
          <w:p w14:paraId="7A37B1A7" w14:textId="77777777" w:rsidR="002A1D64" w:rsidRDefault="002A1D64"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E</w:t>
            </w:r>
          </w:p>
        </w:tc>
        <w:tc>
          <w:tcPr>
            <w:tcW w:w="0" w:type="auto"/>
            <w:shd w:val="clear" w:color="auto" w:fill="FFFFFF" w:themeFill="background1"/>
          </w:tcPr>
          <w:p w14:paraId="45A75897" w14:textId="3B5762B0" w:rsidR="002A1D64" w:rsidRDefault="00E66A58"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700</w:t>
            </w:r>
          </w:p>
        </w:tc>
      </w:tr>
      <w:tr w:rsidR="003F22C7" w:rsidRPr="00717524" w14:paraId="37F001C1" w14:textId="77777777" w:rsidTr="00206E1A">
        <w:trPr>
          <w:trHeight w:val="676"/>
        </w:trPr>
        <w:tc>
          <w:tcPr>
            <w:tcW w:w="0" w:type="auto"/>
            <w:shd w:val="clear" w:color="auto" w:fill="FFFFFF" w:themeFill="background1"/>
          </w:tcPr>
          <w:p w14:paraId="21052264" w14:textId="40202CAB" w:rsidR="003F22C7" w:rsidRDefault="003F22C7" w:rsidP="00A124C5">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EVENTO</w:t>
            </w:r>
          </w:p>
        </w:tc>
        <w:tc>
          <w:tcPr>
            <w:tcW w:w="0" w:type="auto"/>
            <w:shd w:val="clear" w:color="auto" w:fill="FFFFFF" w:themeFill="background1"/>
          </w:tcPr>
          <w:p w14:paraId="5D052261" w14:textId="6170D830" w:rsidR="003F22C7" w:rsidRDefault="003F22C7"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E</w:t>
            </w:r>
          </w:p>
        </w:tc>
        <w:tc>
          <w:tcPr>
            <w:tcW w:w="0" w:type="auto"/>
            <w:shd w:val="clear" w:color="auto" w:fill="FFFFFF" w:themeFill="background1"/>
          </w:tcPr>
          <w:p w14:paraId="2904CB17" w14:textId="4DBB4803" w:rsidR="003F22C7" w:rsidRDefault="003F22C7" w:rsidP="00A124C5">
            <w:pPr>
              <w:jc w:val="center"/>
              <w:rPr>
                <w:rFonts w:asciiTheme="majorHAnsi" w:eastAsiaTheme="majorEastAsia" w:hAnsiTheme="majorHAnsi" w:cstheme="majorBidi"/>
                <w:caps/>
                <w:sz w:val="28"/>
                <w:szCs w:val="10"/>
                <w:lang w:bidi="it-IT"/>
              </w:rPr>
            </w:pPr>
          </w:p>
        </w:tc>
      </w:tr>
      <w:tr w:rsidR="00123ED5" w:rsidRPr="00717524" w14:paraId="221DE790" w14:textId="77777777" w:rsidTr="00206E1A">
        <w:trPr>
          <w:trHeight w:val="676"/>
        </w:trPr>
        <w:tc>
          <w:tcPr>
            <w:tcW w:w="0" w:type="auto"/>
            <w:shd w:val="clear" w:color="auto" w:fill="FFFFFF" w:themeFill="background1"/>
          </w:tcPr>
          <w:p w14:paraId="77F6F1C8" w14:textId="7147B5AD" w:rsidR="00123ED5" w:rsidRDefault="00123ED5" w:rsidP="00123ED5">
            <w:pPr>
              <w:jc w:val="center"/>
              <w:rPr>
                <w:rFonts w:asciiTheme="majorHAnsi" w:eastAsiaTheme="majorEastAsia" w:hAnsiTheme="majorHAnsi" w:cstheme="majorBidi"/>
                <w:caps/>
                <w:sz w:val="28"/>
                <w:szCs w:val="10"/>
                <w:u w:val="single"/>
                <w:lang w:bidi="it-IT"/>
              </w:rPr>
            </w:pPr>
            <w:r>
              <w:rPr>
                <w:rFonts w:asciiTheme="majorHAnsi" w:eastAsiaTheme="majorEastAsia" w:hAnsiTheme="majorHAnsi" w:cstheme="majorBidi"/>
                <w:caps/>
                <w:sz w:val="28"/>
                <w:szCs w:val="10"/>
                <w:u w:val="single"/>
                <w:lang w:bidi="it-IT"/>
              </w:rPr>
              <w:t>VOLONTARIO</w:t>
            </w:r>
          </w:p>
        </w:tc>
        <w:tc>
          <w:tcPr>
            <w:tcW w:w="0" w:type="auto"/>
            <w:shd w:val="clear" w:color="auto" w:fill="FFFFFF" w:themeFill="background1"/>
          </w:tcPr>
          <w:p w14:paraId="57A683D6" w14:textId="67119732" w:rsidR="00123ED5" w:rsidRDefault="00123ED5"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E</w:t>
            </w:r>
          </w:p>
        </w:tc>
        <w:tc>
          <w:tcPr>
            <w:tcW w:w="0" w:type="auto"/>
            <w:shd w:val="clear" w:color="auto" w:fill="FFFFFF" w:themeFill="background1"/>
          </w:tcPr>
          <w:p w14:paraId="2A1C7E16" w14:textId="0B0A652C" w:rsidR="00123ED5" w:rsidRDefault="00123ED5" w:rsidP="00A124C5">
            <w:pPr>
              <w:jc w:val="center"/>
              <w:rPr>
                <w:rFonts w:asciiTheme="majorHAnsi" w:eastAsiaTheme="majorEastAsia" w:hAnsiTheme="majorHAnsi" w:cstheme="majorBidi"/>
                <w:caps/>
                <w:sz w:val="28"/>
                <w:szCs w:val="10"/>
                <w:lang w:bidi="it-IT"/>
              </w:rPr>
            </w:pPr>
            <w:r>
              <w:rPr>
                <w:rFonts w:asciiTheme="majorHAnsi" w:eastAsiaTheme="majorEastAsia" w:hAnsiTheme="majorHAnsi" w:cstheme="majorBidi"/>
                <w:caps/>
                <w:sz w:val="28"/>
                <w:szCs w:val="10"/>
                <w:lang w:bidi="it-IT"/>
              </w:rPr>
              <w:t>18</w:t>
            </w:r>
          </w:p>
        </w:tc>
      </w:tr>
    </w:tbl>
    <w:p w14:paraId="11BCF415" w14:textId="77777777" w:rsidR="00F55B92" w:rsidRDefault="00F55B92" w:rsidP="003F5331">
      <w:pPr>
        <w:rPr>
          <w:rFonts w:asciiTheme="majorHAnsi" w:eastAsiaTheme="majorEastAsia" w:hAnsiTheme="majorHAnsi" w:cstheme="majorBidi"/>
          <w:b/>
          <w:bCs/>
          <w:caps/>
          <w:sz w:val="44"/>
          <w:szCs w:val="18"/>
          <w:lang w:bidi="it-IT"/>
        </w:rPr>
      </w:pPr>
    </w:p>
    <w:p w14:paraId="00830D27" w14:textId="6F2FA43F" w:rsidR="002B2351" w:rsidRPr="00E4551F" w:rsidRDefault="00D03E14" w:rsidP="003F5331">
      <w:pPr>
        <w:rPr>
          <w:rFonts w:asciiTheme="majorHAnsi" w:eastAsiaTheme="majorEastAsia" w:hAnsiTheme="majorHAnsi" w:cstheme="majorBidi"/>
          <w:b/>
          <w:bCs/>
          <w:caps/>
          <w:sz w:val="44"/>
          <w:szCs w:val="18"/>
          <w:u w:val="single"/>
          <w:lang w:bidi="it-IT"/>
        </w:rPr>
      </w:pPr>
      <w:r w:rsidRPr="0046438F">
        <w:rPr>
          <w:rFonts w:asciiTheme="majorHAnsi" w:eastAsiaTheme="majorEastAsia" w:hAnsiTheme="majorHAnsi" w:cstheme="majorBidi"/>
          <w:b/>
          <w:bCs/>
          <w:caps/>
          <w:sz w:val="44"/>
          <w:szCs w:val="18"/>
          <w:lang w:bidi="it-IT"/>
        </w:rPr>
        <w:lastRenderedPageBreak/>
        <w:t>ANALISI DEI COSTI DOVUTI ALLE RIDONDANZE</w:t>
      </w:r>
    </w:p>
    <w:p w14:paraId="7C9B5816" w14:textId="77777777" w:rsidR="003F5331" w:rsidRDefault="003F5331" w:rsidP="002604B9">
      <w:pPr>
        <w:jc w:val="both"/>
        <w:rPr>
          <w:lang w:bidi="it-IT"/>
        </w:rPr>
      </w:pPr>
      <w:r>
        <w:rPr>
          <w:lang w:bidi="it-IT"/>
        </w:rPr>
        <w:t>Gli attributi ridondanti sono:</w:t>
      </w:r>
    </w:p>
    <w:p w14:paraId="2CA4A0EC" w14:textId="7323C1CD" w:rsidR="001D2F19" w:rsidRPr="001D2F19" w:rsidRDefault="003F5331" w:rsidP="00731443">
      <w:pPr>
        <w:pStyle w:val="Paragrafoelenco"/>
        <w:numPr>
          <w:ilvl w:val="0"/>
          <w:numId w:val="5"/>
        </w:numPr>
        <w:jc w:val="both"/>
        <w:rPr>
          <w:lang w:bidi="it-IT"/>
        </w:rPr>
      </w:pPr>
      <w:r>
        <w:rPr>
          <w:lang w:bidi="it-IT"/>
        </w:rPr>
        <w:t>“Recapito telefonico” per</w:t>
      </w:r>
      <w:r w:rsidR="001D2F19">
        <w:rPr>
          <w:lang w:bidi="it-IT"/>
        </w:rPr>
        <w:t xml:space="preserve"> </w:t>
      </w:r>
      <w:r w:rsidR="001D2F19" w:rsidRPr="007C5857">
        <w:rPr>
          <w:u w:val="single"/>
          <w:lang w:bidi="it-IT"/>
        </w:rPr>
        <w:t>prenotazione</w:t>
      </w:r>
    </w:p>
    <w:p w14:paraId="17D41AE0" w14:textId="1AFABDBE" w:rsidR="001D2F19" w:rsidRPr="001D2F19" w:rsidRDefault="001D2F19" w:rsidP="00731443">
      <w:pPr>
        <w:pStyle w:val="Paragrafoelenco"/>
        <w:numPr>
          <w:ilvl w:val="0"/>
          <w:numId w:val="5"/>
        </w:numPr>
        <w:jc w:val="both"/>
        <w:rPr>
          <w:lang w:bidi="it-IT"/>
        </w:rPr>
      </w:pPr>
      <w:r>
        <w:rPr>
          <w:lang w:bidi="it-IT"/>
        </w:rPr>
        <w:t>“</w:t>
      </w:r>
      <w:r w:rsidR="007C5857">
        <w:rPr>
          <w:lang w:bidi="it-IT"/>
        </w:rPr>
        <w:t xml:space="preserve">Stato iniziale” per </w:t>
      </w:r>
      <w:r w:rsidR="007C5857" w:rsidRPr="007C5857">
        <w:rPr>
          <w:u w:val="single"/>
          <w:lang w:bidi="it-IT"/>
        </w:rPr>
        <w:t>prestito</w:t>
      </w:r>
    </w:p>
    <w:p w14:paraId="0D0ACCA5" w14:textId="791E7AAE" w:rsidR="001D2F19" w:rsidRPr="001D2F19" w:rsidRDefault="007C5857" w:rsidP="00731443">
      <w:pPr>
        <w:pStyle w:val="Paragrafoelenco"/>
        <w:numPr>
          <w:ilvl w:val="0"/>
          <w:numId w:val="5"/>
        </w:numPr>
        <w:jc w:val="both"/>
        <w:rPr>
          <w:lang w:bidi="it-IT"/>
        </w:rPr>
      </w:pPr>
      <w:r>
        <w:rPr>
          <w:lang w:bidi="it-IT"/>
        </w:rPr>
        <w:t xml:space="preserve">“Nome presentatore” per </w:t>
      </w:r>
      <w:r w:rsidRPr="007C5857">
        <w:rPr>
          <w:u w:val="single"/>
          <w:lang w:bidi="it-IT"/>
        </w:rPr>
        <w:t>evento</w:t>
      </w:r>
    </w:p>
    <w:p w14:paraId="3F6363A0" w14:textId="77777777" w:rsidR="0080587A" w:rsidRDefault="0080587A" w:rsidP="002E385D">
      <w:pPr>
        <w:jc w:val="both"/>
        <w:rPr>
          <w:i/>
          <w:iCs/>
          <w:lang w:bidi="it-IT"/>
        </w:rPr>
      </w:pPr>
    </w:p>
    <w:p w14:paraId="24D0B28D" w14:textId="0D261C2A" w:rsidR="00A27B66" w:rsidRPr="008A7B19" w:rsidRDefault="00DB77D2" w:rsidP="00A27B66">
      <w:pPr>
        <w:jc w:val="both"/>
        <w:rPr>
          <w:lang w:bidi="it-IT"/>
        </w:rPr>
      </w:pPr>
      <w:r>
        <w:rPr>
          <w:lang w:bidi="it-IT"/>
        </w:rPr>
        <w:t xml:space="preserve">Per analizzare le ridondanze si </w:t>
      </w:r>
      <w:r w:rsidR="00C87326">
        <w:rPr>
          <w:lang w:bidi="it-IT"/>
        </w:rPr>
        <w:t xml:space="preserve">utilizzano </w:t>
      </w:r>
      <w:r w:rsidR="00A41D3D">
        <w:rPr>
          <w:b/>
          <w:bCs/>
          <w:lang w:bidi="it-IT"/>
        </w:rPr>
        <w:t>2L</w:t>
      </w:r>
      <w:r w:rsidR="00A23332">
        <w:rPr>
          <w:lang w:bidi="it-IT"/>
        </w:rPr>
        <w:t xml:space="preserve"> </w:t>
      </w:r>
      <w:r w:rsidR="008A7B19">
        <w:rPr>
          <w:lang w:bidi="it-IT"/>
        </w:rPr>
        <w:t xml:space="preserve">(1 </w:t>
      </w:r>
      <w:r w:rsidR="00A23332">
        <w:rPr>
          <w:i/>
          <w:iCs/>
          <w:lang w:bidi="it-IT"/>
        </w:rPr>
        <w:t>scrittura</w:t>
      </w:r>
      <w:r w:rsidR="008A7B19">
        <w:rPr>
          <w:lang w:bidi="it-IT"/>
        </w:rPr>
        <w:t>)</w:t>
      </w:r>
      <w:r w:rsidR="00A23332">
        <w:rPr>
          <w:lang w:bidi="it-IT"/>
        </w:rPr>
        <w:t xml:space="preserve"> e </w:t>
      </w:r>
      <w:r w:rsidR="00A41D3D">
        <w:rPr>
          <w:b/>
          <w:bCs/>
          <w:lang w:bidi="it-IT"/>
        </w:rPr>
        <w:t>1L</w:t>
      </w:r>
      <w:r w:rsidR="00A23332">
        <w:rPr>
          <w:lang w:bidi="it-IT"/>
        </w:rPr>
        <w:t xml:space="preserve"> </w:t>
      </w:r>
      <w:r w:rsidR="00A23332" w:rsidRPr="008A7B19">
        <w:rPr>
          <w:lang w:bidi="it-IT"/>
        </w:rPr>
        <w:t>(1</w:t>
      </w:r>
      <w:r w:rsidR="00A23332">
        <w:rPr>
          <w:i/>
          <w:iCs/>
          <w:lang w:bidi="it-IT"/>
        </w:rPr>
        <w:t xml:space="preserve"> lettura</w:t>
      </w:r>
      <w:r w:rsidR="008A7B19">
        <w:rPr>
          <w:lang w:bidi="it-IT"/>
        </w:rPr>
        <w:t>).</w:t>
      </w:r>
      <w:r w:rsidR="007717AF">
        <w:rPr>
          <w:lang w:bidi="it-IT"/>
        </w:rPr>
        <w:t xml:space="preserve"> Nei casi a seguire si considereranno i casi peggiori. </w:t>
      </w:r>
    </w:p>
    <w:p w14:paraId="0E71FDA0" w14:textId="77777777" w:rsidR="00A23332" w:rsidRDefault="00A23332" w:rsidP="00A27B66">
      <w:pPr>
        <w:jc w:val="both"/>
        <w:rPr>
          <w:i/>
          <w:iCs/>
          <w:lang w:bidi="it-IT"/>
        </w:rPr>
      </w:pPr>
    </w:p>
    <w:p w14:paraId="3A8A93AD" w14:textId="056A5CBE" w:rsidR="006C3CF5" w:rsidRDefault="006C3CF5" w:rsidP="006C3CF5">
      <w:pPr>
        <w:jc w:val="both"/>
        <w:rPr>
          <w:sz w:val="32"/>
          <w:szCs w:val="24"/>
          <w:u w:val="single"/>
          <w:lang w:bidi="it-IT"/>
        </w:rPr>
      </w:pPr>
      <w:r>
        <w:rPr>
          <w:sz w:val="32"/>
          <w:szCs w:val="24"/>
          <w:u w:val="single"/>
          <w:lang w:bidi="it-IT"/>
        </w:rPr>
        <w:t xml:space="preserve">RECAPITO </w:t>
      </w:r>
      <w:r w:rsidR="003301E0">
        <w:rPr>
          <w:sz w:val="32"/>
          <w:szCs w:val="24"/>
          <w:u w:val="single"/>
          <w:lang w:bidi="it-IT"/>
        </w:rPr>
        <w:t>CLIENTE</w:t>
      </w:r>
    </w:p>
    <w:p w14:paraId="63FF2E73" w14:textId="0EB909C4" w:rsidR="007130A1" w:rsidRDefault="004D458B" w:rsidP="00361235">
      <w:pPr>
        <w:jc w:val="both"/>
        <w:rPr>
          <w:lang w:bidi="it-IT"/>
        </w:rPr>
      </w:pPr>
      <w:r>
        <w:rPr>
          <w:lang w:bidi="it-IT"/>
        </w:rPr>
        <w:t xml:space="preserve">Nell’entità </w:t>
      </w:r>
      <w:r w:rsidR="003B1B59">
        <w:rPr>
          <w:lang w:bidi="it-IT"/>
        </w:rPr>
        <w:t>Prenotazione l’attributo “recapito</w:t>
      </w:r>
      <w:r w:rsidR="003301E0">
        <w:rPr>
          <w:lang w:bidi="it-IT"/>
        </w:rPr>
        <w:t xml:space="preserve"> cliente</w:t>
      </w:r>
      <w:r w:rsidR="003B1B59">
        <w:rPr>
          <w:lang w:bidi="it-IT"/>
        </w:rPr>
        <w:t xml:space="preserve">” </w:t>
      </w:r>
      <w:r w:rsidR="006A7959">
        <w:rPr>
          <w:lang w:bidi="it-IT"/>
        </w:rPr>
        <w:t xml:space="preserve">è ridondante. Per conoscere il recapito telefonico potrebbe infatti essere sufficiente </w:t>
      </w:r>
      <w:r w:rsidR="001528FD">
        <w:rPr>
          <w:lang w:bidi="it-IT"/>
        </w:rPr>
        <w:t>leggere la tabella Clienti individuando tramite codice fiscale il cliente specifico ed il suo recapito telefonico.</w:t>
      </w:r>
      <w:r w:rsidR="00580FE1">
        <w:rPr>
          <w:lang w:bidi="it-IT"/>
        </w:rPr>
        <w:t xml:space="preserve"> </w:t>
      </w:r>
      <w:r w:rsidR="00B53135">
        <w:rPr>
          <w:lang w:bidi="it-IT"/>
        </w:rPr>
        <w:t>La rimozione di tale ridondanza condiziona l’operazione n.</w:t>
      </w:r>
      <w:r w:rsidR="009B39C9">
        <w:rPr>
          <w:lang w:bidi="it-IT"/>
        </w:rPr>
        <w:t>4</w:t>
      </w:r>
      <w:r w:rsidR="00F80C06">
        <w:rPr>
          <w:lang w:bidi="it-IT"/>
        </w:rPr>
        <w:t xml:space="preserve">. </w:t>
      </w:r>
    </w:p>
    <w:p w14:paraId="26983D0A" w14:textId="77777777" w:rsidR="007130A1" w:rsidRDefault="007130A1" w:rsidP="00361235">
      <w:pPr>
        <w:jc w:val="both"/>
        <w:rPr>
          <w:lang w:bidi="it-IT"/>
        </w:rPr>
      </w:pPr>
    </w:p>
    <w:p w14:paraId="4C6F44CE" w14:textId="4620F4A1" w:rsidR="008711DF" w:rsidRDefault="007130A1" w:rsidP="00361235">
      <w:pPr>
        <w:jc w:val="both"/>
        <w:rPr>
          <w:lang w:bidi="it-IT"/>
        </w:rPr>
      </w:pPr>
      <w:r>
        <w:rPr>
          <w:lang w:bidi="it-IT"/>
        </w:rPr>
        <w:t>Con</w:t>
      </w:r>
      <w:r w:rsidR="00361235">
        <w:rPr>
          <w:lang w:bidi="it-IT"/>
        </w:rPr>
        <w:t xml:space="preserve"> ridondanza:</w:t>
      </w:r>
    </w:p>
    <w:p w14:paraId="3442A942" w14:textId="77777777" w:rsidR="00CC49EB" w:rsidRDefault="00361235" w:rsidP="00361235">
      <w:pPr>
        <w:jc w:val="both"/>
        <w:rPr>
          <w:lang w:bidi="it-IT"/>
        </w:rPr>
      </w:pPr>
      <w:r>
        <w:rPr>
          <w:lang w:bidi="it-IT"/>
        </w:rPr>
        <w:t>1S in “Prenotazione”</w:t>
      </w:r>
    </w:p>
    <w:p w14:paraId="3555E64C" w14:textId="6810535C" w:rsidR="00934F32" w:rsidRDefault="00A951E0" w:rsidP="00361235">
      <w:pPr>
        <w:jc w:val="both"/>
        <w:rPr>
          <w:lang w:bidi="it-IT"/>
        </w:rPr>
      </w:pPr>
      <w:r>
        <w:rPr>
          <w:lang w:bidi="it-IT"/>
        </w:rPr>
        <w:t xml:space="preserve">1S </w:t>
      </w:r>
      <w:r w:rsidR="00934F32">
        <w:rPr>
          <w:lang w:bidi="it-IT"/>
        </w:rPr>
        <w:t xml:space="preserve">* </w:t>
      </w:r>
      <w:r w:rsidR="003877EC">
        <w:rPr>
          <w:lang w:bidi="it-IT"/>
        </w:rPr>
        <w:t xml:space="preserve">90 / gg = 2L * 90 / gg = </w:t>
      </w:r>
      <w:r w:rsidR="00CD5B0E">
        <w:rPr>
          <w:lang w:bidi="it-IT"/>
        </w:rPr>
        <w:t>180</w:t>
      </w:r>
      <w:r w:rsidR="003877EC">
        <w:rPr>
          <w:lang w:bidi="it-IT"/>
        </w:rPr>
        <w:t>L / gg</w:t>
      </w:r>
    </w:p>
    <w:p w14:paraId="53FECE0A" w14:textId="77777777" w:rsidR="00934F32" w:rsidRDefault="00934F32" w:rsidP="00361235">
      <w:pPr>
        <w:jc w:val="both"/>
        <w:rPr>
          <w:lang w:bidi="it-IT"/>
        </w:rPr>
      </w:pPr>
    </w:p>
    <w:p w14:paraId="537A6916" w14:textId="3FFFAAC9" w:rsidR="00934F32" w:rsidRDefault="00934F32" w:rsidP="00361235">
      <w:pPr>
        <w:jc w:val="both"/>
        <w:rPr>
          <w:lang w:bidi="it-IT"/>
        </w:rPr>
      </w:pPr>
      <w:r>
        <w:rPr>
          <w:lang w:bidi="it-IT"/>
        </w:rPr>
        <w:t xml:space="preserve">Senza ridondanza: </w:t>
      </w:r>
    </w:p>
    <w:p w14:paraId="331741BB" w14:textId="34129D34" w:rsidR="00934F32" w:rsidRDefault="00934F32" w:rsidP="00361235">
      <w:pPr>
        <w:jc w:val="both"/>
        <w:rPr>
          <w:lang w:bidi="it-IT"/>
        </w:rPr>
      </w:pPr>
      <w:r>
        <w:rPr>
          <w:lang w:bidi="it-IT"/>
        </w:rPr>
        <w:t>1</w:t>
      </w:r>
      <w:r w:rsidR="00D85C64">
        <w:rPr>
          <w:lang w:bidi="it-IT"/>
        </w:rPr>
        <w:t>S in “Prenotazione”</w:t>
      </w:r>
      <w:r w:rsidR="00C335C9">
        <w:rPr>
          <w:lang w:bidi="it-IT"/>
        </w:rPr>
        <w:t xml:space="preserve"> </w:t>
      </w:r>
      <w:r>
        <w:rPr>
          <w:lang w:bidi="it-IT"/>
        </w:rPr>
        <w:t xml:space="preserve"> </w:t>
      </w:r>
    </w:p>
    <w:p w14:paraId="443843EB" w14:textId="13A7F42F" w:rsidR="00934F32" w:rsidRDefault="00934F32" w:rsidP="00361235">
      <w:pPr>
        <w:jc w:val="both"/>
        <w:rPr>
          <w:lang w:bidi="it-IT"/>
        </w:rPr>
      </w:pPr>
      <w:r>
        <w:rPr>
          <w:lang w:bidi="it-IT"/>
        </w:rPr>
        <w:t>1</w:t>
      </w:r>
      <w:r w:rsidR="0088139C">
        <w:rPr>
          <w:lang w:bidi="it-IT"/>
        </w:rPr>
        <w:t>L in “Cliente”</w:t>
      </w:r>
    </w:p>
    <w:p w14:paraId="2A6AAEC5" w14:textId="52A88241" w:rsidR="00050958" w:rsidRDefault="00A951E0" w:rsidP="006C3CF5">
      <w:pPr>
        <w:jc w:val="both"/>
        <w:rPr>
          <w:lang w:bidi="it-IT"/>
        </w:rPr>
      </w:pPr>
      <w:r>
        <w:rPr>
          <w:lang w:bidi="it-IT"/>
        </w:rPr>
        <w:t>1</w:t>
      </w:r>
      <w:r w:rsidR="006F2E87">
        <w:rPr>
          <w:lang w:bidi="it-IT"/>
        </w:rPr>
        <w:t>S</w:t>
      </w:r>
      <w:r>
        <w:rPr>
          <w:lang w:bidi="it-IT"/>
        </w:rPr>
        <w:t xml:space="preserve"> + 1L * </w:t>
      </w:r>
      <w:r w:rsidR="00C50257">
        <w:rPr>
          <w:lang w:bidi="it-IT"/>
        </w:rPr>
        <w:t>1200</w:t>
      </w:r>
      <w:r w:rsidR="00CD5B0E">
        <w:rPr>
          <w:lang w:bidi="it-IT"/>
        </w:rPr>
        <w:t xml:space="preserve"> </w:t>
      </w:r>
      <w:r w:rsidR="00C50257">
        <w:rPr>
          <w:lang w:bidi="it-IT"/>
        </w:rPr>
        <w:t>*</w:t>
      </w:r>
      <w:r w:rsidR="007452B6">
        <w:rPr>
          <w:lang w:bidi="it-IT"/>
        </w:rPr>
        <w:t xml:space="preserve"> 90 / gg</w:t>
      </w:r>
      <w:r w:rsidR="00B40F3E">
        <w:rPr>
          <w:lang w:bidi="it-IT"/>
        </w:rPr>
        <w:t xml:space="preserve"> = </w:t>
      </w:r>
      <w:r w:rsidR="006F2E87">
        <w:rPr>
          <w:lang w:bidi="it-IT"/>
        </w:rPr>
        <w:t>3</w:t>
      </w:r>
      <w:r w:rsidR="00B40F3E">
        <w:rPr>
          <w:lang w:bidi="it-IT"/>
        </w:rPr>
        <w:t xml:space="preserve">L </w:t>
      </w:r>
      <w:r w:rsidR="00C50257">
        <w:rPr>
          <w:lang w:bidi="it-IT"/>
        </w:rPr>
        <w:t xml:space="preserve">* </w:t>
      </w:r>
      <w:r w:rsidR="00895594">
        <w:rPr>
          <w:lang w:bidi="it-IT"/>
        </w:rPr>
        <w:t xml:space="preserve">108.000 / gg </w:t>
      </w:r>
      <w:r w:rsidR="00B40F3E">
        <w:rPr>
          <w:lang w:bidi="it-IT"/>
        </w:rPr>
        <w:t xml:space="preserve">= </w:t>
      </w:r>
      <w:r w:rsidR="00C349A5">
        <w:rPr>
          <w:lang w:bidi="it-IT"/>
        </w:rPr>
        <w:t>324</w:t>
      </w:r>
      <w:r w:rsidR="00897D49">
        <w:rPr>
          <w:lang w:bidi="it-IT"/>
        </w:rPr>
        <w:t>.000</w:t>
      </w:r>
      <w:r w:rsidR="002B6BE6">
        <w:rPr>
          <w:lang w:bidi="it-IT"/>
        </w:rPr>
        <w:t>L</w:t>
      </w:r>
      <w:r w:rsidR="00897D49">
        <w:rPr>
          <w:lang w:bidi="it-IT"/>
        </w:rPr>
        <w:t xml:space="preserve"> / gg</w:t>
      </w:r>
    </w:p>
    <w:p w14:paraId="6A4CE979" w14:textId="77777777" w:rsidR="003F22C7" w:rsidRDefault="003F22C7" w:rsidP="00EE3619">
      <w:pPr>
        <w:jc w:val="both"/>
        <w:rPr>
          <w:sz w:val="32"/>
          <w:szCs w:val="24"/>
          <w:u w:val="single"/>
          <w:lang w:bidi="it-IT"/>
        </w:rPr>
      </w:pPr>
    </w:p>
    <w:p w14:paraId="0C3C8E4A" w14:textId="1E6D8325" w:rsidR="00EE3619" w:rsidRDefault="00EE3619" w:rsidP="00EE3619">
      <w:pPr>
        <w:jc w:val="both"/>
        <w:rPr>
          <w:sz w:val="32"/>
          <w:szCs w:val="24"/>
          <w:u w:val="single"/>
          <w:lang w:bidi="it-IT"/>
        </w:rPr>
      </w:pPr>
      <w:r>
        <w:rPr>
          <w:sz w:val="32"/>
          <w:szCs w:val="24"/>
          <w:u w:val="single"/>
          <w:lang w:bidi="it-IT"/>
        </w:rPr>
        <w:t>NOME PRESENTATORE</w:t>
      </w:r>
    </w:p>
    <w:p w14:paraId="660F1E05" w14:textId="77777777" w:rsidR="007130A1" w:rsidRDefault="003F22C7" w:rsidP="00A27B66">
      <w:pPr>
        <w:jc w:val="both"/>
        <w:rPr>
          <w:lang w:bidi="it-IT"/>
        </w:rPr>
      </w:pPr>
      <w:r>
        <w:rPr>
          <w:lang w:bidi="it-IT"/>
        </w:rPr>
        <w:t xml:space="preserve">Nell’entità Evento è presente </w:t>
      </w:r>
      <w:r w:rsidR="00123ED5">
        <w:rPr>
          <w:lang w:bidi="it-IT"/>
        </w:rPr>
        <w:t>l’attributo “nome presentatore” che può essere derivato dalla lettura del nome del volontario associato alla matricola. La rimozione di tale ridondanza condiziona l’operazione n.7.</w:t>
      </w:r>
      <w:r w:rsidR="00ED6F61">
        <w:rPr>
          <w:lang w:bidi="it-IT"/>
        </w:rPr>
        <w:t xml:space="preserve"> Se si toglie la ridondanza per ottenere il nome del presentatore occorre leggere l’entità Volontario. Quindi, </w:t>
      </w:r>
    </w:p>
    <w:p w14:paraId="240CFC76" w14:textId="77777777" w:rsidR="007130A1" w:rsidRDefault="007130A1" w:rsidP="00A27B66">
      <w:pPr>
        <w:jc w:val="both"/>
        <w:rPr>
          <w:lang w:bidi="it-IT"/>
        </w:rPr>
      </w:pPr>
    </w:p>
    <w:p w14:paraId="7F9F4319" w14:textId="1F60DAE0" w:rsidR="00ED6F61" w:rsidRDefault="007130A1" w:rsidP="00A27B66">
      <w:pPr>
        <w:jc w:val="both"/>
        <w:rPr>
          <w:lang w:bidi="it-IT"/>
        </w:rPr>
      </w:pPr>
      <w:r>
        <w:rPr>
          <w:lang w:bidi="it-IT"/>
        </w:rPr>
        <w:t>C</w:t>
      </w:r>
      <w:r w:rsidR="00ED6F61">
        <w:rPr>
          <w:lang w:bidi="it-IT"/>
        </w:rPr>
        <w:t xml:space="preserve">on ridondanza: </w:t>
      </w:r>
    </w:p>
    <w:p w14:paraId="6FFA4385" w14:textId="77777777" w:rsidR="004C4565" w:rsidRDefault="00ED6F61" w:rsidP="00A27B66">
      <w:pPr>
        <w:jc w:val="both"/>
        <w:rPr>
          <w:lang w:bidi="it-IT"/>
        </w:rPr>
      </w:pPr>
      <w:r>
        <w:rPr>
          <w:lang w:bidi="it-IT"/>
        </w:rPr>
        <w:t>1S in “Evento”</w:t>
      </w:r>
    </w:p>
    <w:p w14:paraId="59324299" w14:textId="4AB2CF5F" w:rsidR="00ED6F61" w:rsidRPr="00427AEA" w:rsidRDefault="00ED6F61" w:rsidP="00A27B66">
      <w:pPr>
        <w:jc w:val="both"/>
        <w:rPr>
          <w:lang w:bidi="it-IT"/>
        </w:rPr>
      </w:pPr>
      <w:r>
        <w:rPr>
          <w:lang w:bidi="it-IT"/>
        </w:rPr>
        <w:t>1S</w:t>
      </w:r>
      <w:r w:rsidR="004C4565">
        <w:rPr>
          <w:lang w:bidi="it-IT"/>
        </w:rPr>
        <w:t xml:space="preserve"> </w:t>
      </w:r>
      <w:r w:rsidR="00427AEA">
        <w:rPr>
          <w:lang w:bidi="it-IT"/>
        </w:rPr>
        <w:t>* 3 / mese</w:t>
      </w:r>
      <w:r>
        <w:rPr>
          <w:lang w:bidi="it-IT"/>
        </w:rPr>
        <w:t>=</w:t>
      </w:r>
      <w:r w:rsidR="004C4565">
        <w:rPr>
          <w:lang w:bidi="it-IT"/>
        </w:rPr>
        <w:t xml:space="preserve"> </w:t>
      </w:r>
      <w:r w:rsidR="00C349A5">
        <w:rPr>
          <w:lang w:bidi="it-IT"/>
        </w:rPr>
        <w:t>2L</w:t>
      </w:r>
      <w:r>
        <w:rPr>
          <w:lang w:bidi="it-IT"/>
        </w:rPr>
        <w:t xml:space="preserve"> </w:t>
      </w:r>
      <w:r w:rsidR="00427AEA">
        <w:rPr>
          <w:lang w:bidi="it-IT"/>
        </w:rPr>
        <w:t>* 3 / mese</w:t>
      </w:r>
      <w:r>
        <w:rPr>
          <w:lang w:bidi="it-IT"/>
        </w:rPr>
        <w:t xml:space="preserve"> =</w:t>
      </w:r>
      <w:r w:rsidR="00D85C64">
        <w:rPr>
          <w:lang w:bidi="it-IT"/>
        </w:rPr>
        <w:t xml:space="preserve"> </w:t>
      </w:r>
      <w:r w:rsidR="00C349A5">
        <w:rPr>
          <w:lang w:bidi="it-IT"/>
        </w:rPr>
        <w:t>6</w:t>
      </w:r>
      <w:r>
        <w:rPr>
          <w:lang w:bidi="it-IT"/>
        </w:rPr>
        <w:t>L</w:t>
      </w:r>
      <w:r w:rsidR="00C349A5">
        <w:rPr>
          <w:lang w:bidi="it-IT"/>
        </w:rPr>
        <w:t xml:space="preserve"> / mese</w:t>
      </w:r>
    </w:p>
    <w:p w14:paraId="7E255119" w14:textId="77777777" w:rsidR="007130A1" w:rsidRDefault="007130A1" w:rsidP="00A27B66">
      <w:pPr>
        <w:jc w:val="both"/>
        <w:rPr>
          <w:i/>
          <w:iCs/>
          <w:lang w:bidi="it-IT"/>
        </w:rPr>
      </w:pPr>
    </w:p>
    <w:p w14:paraId="25133BAD" w14:textId="77777777" w:rsidR="00427AEA" w:rsidRDefault="00427AEA" w:rsidP="00A27B66">
      <w:pPr>
        <w:jc w:val="both"/>
        <w:rPr>
          <w:i/>
          <w:iCs/>
          <w:lang w:bidi="it-IT"/>
        </w:rPr>
      </w:pPr>
    </w:p>
    <w:p w14:paraId="0E9A4BB1" w14:textId="77777777" w:rsidR="00D85C64" w:rsidRDefault="00D85C64" w:rsidP="00A27B66">
      <w:pPr>
        <w:jc w:val="both"/>
        <w:rPr>
          <w:lang w:bidi="it-IT"/>
        </w:rPr>
      </w:pPr>
    </w:p>
    <w:p w14:paraId="74A092AE" w14:textId="2FCE0B75" w:rsidR="007130A1" w:rsidRDefault="007130A1" w:rsidP="00A27B66">
      <w:pPr>
        <w:jc w:val="both"/>
        <w:rPr>
          <w:lang w:bidi="it-IT"/>
        </w:rPr>
      </w:pPr>
      <w:r>
        <w:rPr>
          <w:lang w:bidi="it-IT"/>
        </w:rPr>
        <w:t xml:space="preserve">Senza ridondanza: </w:t>
      </w:r>
    </w:p>
    <w:p w14:paraId="1F7BBB9D" w14:textId="07035638" w:rsidR="007130A1" w:rsidRDefault="007130A1" w:rsidP="00A27B66">
      <w:pPr>
        <w:jc w:val="both"/>
        <w:rPr>
          <w:lang w:bidi="it-IT"/>
        </w:rPr>
      </w:pPr>
      <w:r>
        <w:rPr>
          <w:lang w:bidi="it-IT"/>
        </w:rPr>
        <w:t>1</w:t>
      </w:r>
      <w:r w:rsidR="00605771">
        <w:rPr>
          <w:lang w:bidi="it-IT"/>
        </w:rPr>
        <w:t>S</w:t>
      </w:r>
      <w:r>
        <w:rPr>
          <w:lang w:bidi="it-IT"/>
        </w:rPr>
        <w:t xml:space="preserve"> in “Evento” </w:t>
      </w:r>
    </w:p>
    <w:p w14:paraId="5CA41AA6" w14:textId="041B02B2" w:rsidR="007130A1" w:rsidRDefault="007130A1" w:rsidP="00A27B66">
      <w:pPr>
        <w:jc w:val="both"/>
        <w:rPr>
          <w:lang w:bidi="it-IT"/>
        </w:rPr>
      </w:pPr>
      <w:r>
        <w:rPr>
          <w:lang w:bidi="it-IT"/>
        </w:rPr>
        <w:t>1L in “Volontario”</w:t>
      </w:r>
    </w:p>
    <w:p w14:paraId="2510AC24" w14:textId="771AB71D" w:rsidR="00A14E87" w:rsidRDefault="007130A1" w:rsidP="00A27B66">
      <w:pPr>
        <w:jc w:val="both"/>
        <w:rPr>
          <w:lang w:bidi="it-IT"/>
        </w:rPr>
      </w:pPr>
      <w:r>
        <w:rPr>
          <w:lang w:bidi="it-IT"/>
        </w:rPr>
        <w:t>1</w:t>
      </w:r>
      <w:r w:rsidR="00815FDE">
        <w:rPr>
          <w:lang w:bidi="it-IT"/>
        </w:rPr>
        <w:t>S</w:t>
      </w:r>
      <w:r>
        <w:rPr>
          <w:lang w:bidi="it-IT"/>
        </w:rPr>
        <w:t xml:space="preserve"> + 1L * </w:t>
      </w:r>
      <w:r w:rsidR="00C349A5">
        <w:rPr>
          <w:lang w:bidi="it-IT"/>
        </w:rPr>
        <w:t>18 * 3</w:t>
      </w:r>
      <w:r w:rsidR="00673097">
        <w:rPr>
          <w:lang w:bidi="it-IT"/>
        </w:rPr>
        <w:t xml:space="preserve"> / mese</w:t>
      </w:r>
      <w:r w:rsidR="00A14E87">
        <w:rPr>
          <w:lang w:bidi="it-IT"/>
        </w:rPr>
        <w:t xml:space="preserve"> = </w:t>
      </w:r>
      <w:r w:rsidR="00815FDE">
        <w:rPr>
          <w:lang w:bidi="it-IT"/>
        </w:rPr>
        <w:t>3</w:t>
      </w:r>
      <w:r w:rsidR="00A14E87">
        <w:rPr>
          <w:lang w:bidi="it-IT"/>
        </w:rPr>
        <w:t>L *</w:t>
      </w:r>
      <w:r w:rsidR="00C349A5">
        <w:rPr>
          <w:lang w:bidi="it-IT"/>
        </w:rPr>
        <w:t xml:space="preserve"> 18 * 3</w:t>
      </w:r>
      <w:r w:rsidR="00A14E87">
        <w:rPr>
          <w:lang w:bidi="it-IT"/>
        </w:rPr>
        <w:t xml:space="preserve"> </w:t>
      </w:r>
      <w:r w:rsidR="00673097">
        <w:rPr>
          <w:lang w:bidi="it-IT"/>
        </w:rPr>
        <w:t xml:space="preserve">/ mese </w:t>
      </w:r>
      <w:r w:rsidR="00A14E87">
        <w:rPr>
          <w:lang w:bidi="it-IT"/>
        </w:rPr>
        <w:t xml:space="preserve">= </w:t>
      </w:r>
      <w:r w:rsidR="00673097">
        <w:rPr>
          <w:lang w:bidi="it-IT"/>
        </w:rPr>
        <w:t>162L / mese</w:t>
      </w:r>
      <w:r w:rsidR="00741D6F">
        <w:rPr>
          <w:lang w:bidi="it-IT"/>
        </w:rPr>
        <w:t xml:space="preserve">   </w:t>
      </w:r>
    </w:p>
    <w:p w14:paraId="09ACF8A4" w14:textId="77777777" w:rsidR="00113A5C" w:rsidRDefault="00113A5C" w:rsidP="00A27B66">
      <w:pPr>
        <w:jc w:val="both"/>
        <w:rPr>
          <w:lang w:bidi="it-IT"/>
        </w:rPr>
      </w:pPr>
    </w:p>
    <w:p w14:paraId="6874831F" w14:textId="05B72A96" w:rsidR="00A14E87" w:rsidRDefault="00A14E87" w:rsidP="00A14E87">
      <w:pPr>
        <w:jc w:val="both"/>
        <w:rPr>
          <w:sz w:val="32"/>
          <w:szCs w:val="24"/>
          <w:u w:val="single"/>
          <w:lang w:bidi="it-IT"/>
        </w:rPr>
      </w:pPr>
      <w:r>
        <w:rPr>
          <w:sz w:val="32"/>
          <w:szCs w:val="24"/>
          <w:u w:val="single"/>
          <w:lang w:bidi="it-IT"/>
        </w:rPr>
        <w:t>STATO INIZIALE</w:t>
      </w:r>
    </w:p>
    <w:p w14:paraId="535F699E" w14:textId="77777777" w:rsidR="00A14E87" w:rsidRDefault="00A14E87" w:rsidP="00A14E87">
      <w:pPr>
        <w:jc w:val="both"/>
        <w:rPr>
          <w:lang w:bidi="it-IT"/>
        </w:rPr>
      </w:pPr>
      <w:r>
        <w:rPr>
          <w:lang w:bidi="it-IT"/>
        </w:rPr>
        <w:t>Nell’entità Prestito è presente l’attributo “stato iniziale” che può essere derivato dalla lettura dello stato dell’articolo associato alla matricola. La rimozione di tale ridondanza condiziona l’operazione n.4. Se si toglie la ridondanza per ottenere il nome del presentatore occorre leggere l’entità Volontario. Quindi,</w:t>
      </w:r>
    </w:p>
    <w:p w14:paraId="22FE38E0" w14:textId="77777777" w:rsidR="00A14E87" w:rsidRDefault="00A14E87" w:rsidP="00A14E87">
      <w:pPr>
        <w:jc w:val="both"/>
        <w:rPr>
          <w:lang w:bidi="it-IT"/>
        </w:rPr>
      </w:pPr>
    </w:p>
    <w:p w14:paraId="758C77DD" w14:textId="77777777" w:rsidR="00A14E87" w:rsidRDefault="00A14E87" w:rsidP="00A14E87">
      <w:pPr>
        <w:jc w:val="both"/>
        <w:rPr>
          <w:lang w:bidi="it-IT"/>
        </w:rPr>
      </w:pPr>
      <w:r>
        <w:rPr>
          <w:lang w:bidi="it-IT"/>
        </w:rPr>
        <w:t xml:space="preserve">con ridondanza: </w:t>
      </w:r>
    </w:p>
    <w:p w14:paraId="3F039E03" w14:textId="77777777" w:rsidR="00815FDE" w:rsidRDefault="00A14E87" w:rsidP="00A14E87">
      <w:pPr>
        <w:jc w:val="both"/>
        <w:rPr>
          <w:lang w:bidi="it-IT"/>
        </w:rPr>
      </w:pPr>
      <w:r>
        <w:rPr>
          <w:lang w:bidi="it-IT"/>
        </w:rPr>
        <w:t>1S in “Prestito”</w:t>
      </w:r>
    </w:p>
    <w:p w14:paraId="538895AC" w14:textId="1BFEFB9F" w:rsidR="00897B65" w:rsidRDefault="00A14E87" w:rsidP="00A14E87">
      <w:pPr>
        <w:jc w:val="both"/>
        <w:rPr>
          <w:lang w:bidi="it-IT"/>
        </w:rPr>
      </w:pPr>
      <w:r>
        <w:rPr>
          <w:lang w:bidi="it-IT"/>
        </w:rPr>
        <w:t xml:space="preserve">1S * </w:t>
      </w:r>
      <w:r w:rsidR="000B312B">
        <w:rPr>
          <w:lang w:bidi="it-IT"/>
        </w:rPr>
        <w:t>40 / gg</w:t>
      </w:r>
      <w:r>
        <w:rPr>
          <w:lang w:bidi="it-IT"/>
        </w:rPr>
        <w:t xml:space="preserve"> = </w:t>
      </w:r>
      <w:r w:rsidR="000B312B">
        <w:rPr>
          <w:lang w:bidi="it-IT"/>
        </w:rPr>
        <w:t>2</w:t>
      </w:r>
      <w:r>
        <w:rPr>
          <w:lang w:bidi="it-IT"/>
        </w:rPr>
        <w:t xml:space="preserve">L * </w:t>
      </w:r>
      <w:r w:rsidR="000B312B">
        <w:rPr>
          <w:lang w:bidi="it-IT"/>
        </w:rPr>
        <w:t>40/gg</w:t>
      </w:r>
      <w:r>
        <w:rPr>
          <w:lang w:bidi="it-IT"/>
        </w:rPr>
        <w:t xml:space="preserve"> = </w:t>
      </w:r>
      <w:r w:rsidR="000B312B">
        <w:rPr>
          <w:lang w:bidi="it-IT"/>
        </w:rPr>
        <w:t>80</w:t>
      </w:r>
      <w:r w:rsidR="00897B65">
        <w:rPr>
          <w:lang w:bidi="it-IT"/>
        </w:rPr>
        <w:t>L</w:t>
      </w:r>
      <w:r w:rsidR="000B312B">
        <w:rPr>
          <w:lang w:bidi="it-IT"/>
        </w:rPr>
        <w:t xml:space="preserve"> / gg</w:t>
      </w:r>
    </w:p>
    <w:p w14:paraId="4AF160E5" w14:textId="77777777" w:rsidR="00897B65" w:rsidRDefault="00897B65" w:rsidP="00A14E87">
      <w:pPr>
        <w:jc w:val="both"/>
        <w:rPr>
          <w:lang w:bidi="it-IT"/>
        </w:rPr>
      </w:pPr>
    </w:p>
    <w:p w14:paraId="2F5BA2E6" w14:textId="77777777" w:rsidR="00897B65" w:rsidRDefault="00897B65" w:rsidP="00A14E87">
      <w:pPr>
        <w:jc w:val="both"/>
        <w:rPr>
          <w:lang w:bidi="it-IT"/>
        </w:rPr>
      </w:pPr>
      <w:r>
        <w:rPr>
          <w:lang w:bidi="it-IT"/>
        </w:rPr>
        <w:t xml:space="preserve">Senza ridondanza: </w:t>
      </w:r>
    </w:p>
    <w:p w14:paraId="39F7AC9B" w14:textId="70E6B954" w:rsidR="00897B65" w:rsidRDefault="00897B65" w:rsidP="00A14E87">
      <w:pPr>
        <w:jc w:val="both"/>
        <w:rPr>
          <w:lang w:bidi="it-IT"/>
        </w:rPr>
      </w:pPr>
      <w:r>
        <w:rPr>
          <w:lang w:bidi="it-IT"/>
        </w:rPr>
        <w:t>1</w:t>
      </w:r>
      <w:r w:rsidR="00815FDE">
        <w:rPr>
          <w:lang w:bidi="it-IT"/>
        </w:rPr>
        <w:t>S</w:t>
      </w:r>
      <w:r>
        <w:rPr>
          <w:lang w:bidi="it-IT"/>
        </w:rPr>
        <w:t xml:space="preserve"> in “Prestito” </w:t>
      </w:r>
    </w:p>
    <w:p w14:paraId="1BDE6B78" w14:textId="48C10BA6" w:rsidR="00897B65" w:rsidRDefault="00897B65" w:rsidP="00A14E87">
      <w:pPr>
        <w:jc w:val="both"/>
        <w:rPr>
          <w:lang w:bidi="it-IT"/>
        </w:rPr>
      </w:pPr>
      <w:r>
        <w:rPr>
          <w:lang w:bidi="it-IT"/>
        </w:rPr>
        <w:t>1L in “Articolo”</w:t>
      </w:r>
    </w:p>
    <w:p w14:paraId="6B6F2276" w14:textId="435D5CFA" w:rsidR="008D334D" w:rsidRDefault="00897B65" w:rsidP="00A14E87">
      <w:pPr>
        <w:jc w:val="both"/>
        <w:rPr>
          <w:lang w:bidi="it-IT"/>
        </w:rPr>
      </w:pPr>
      <w:r>
        <w:rPr>
          <w:lang w:bidi="it-IT"/>
        </w:rPr>
        <w:t>1</w:t>
      </w:r>
      <w:r w:rsidR="000B312B">
        <w:rPr>
          <w:lang w:bidi="it-IT"/>
        </w:rPr>
        <w:t>S</w:t>
      </w:r>
      <w:r>
        <w:rPr>
          <w:lang w:bidi="it-IT"/>
        </w:rPr>
        <w:t xml:space="preserve"> + 1L * </w:t>
      </w:r>
      <w:r w:rsidR="000B312B">
        <w:rPr>
          <w:lang w:bidi="it-IT"/>
        </w:rPr>
        <w:t>700 *</w:t>
      </w:r>
      <w:r w:rsidR="000D61B8">
        <w:rPr>
          <w:lang w:bidi="it-IT"/>
        </w:rPr>
        <w:t xml:space="preserve"> 40/gg</w:t>
      </w:r>
      <w:r w:rsidR="008D334D">
        <w:rPr>
          <w:lang w:bidi="it-IT"/>
        </w:rPr>
        <w:t xml:space="preserve"> = 2L * </w:t>
      </w:r>
      <w:r w:rsidR="00EE5FFF">
        <w:rPr>
          <w:lang w:bidi="it-IT"/>
        </w:rPr>
        <w:t>28.000/gg</w:t>
      </w:r>
      <w:r w:rsidR="008D334D">
        <w:rPr>
          <w:lang w:bidi="it-IT"/>
        </w:rPr>
        <w:t xml:space="preserve"> = </w:t>
      </w:r>
      <w:r w:rsidR="00EE5FFF">
        <w:rPr>
          <w:lang w:bidi="it-IT"/>
        </w:rPr>
        <w:t>56.000</w:t>
      </w:r>
      <w:r w:rsidR="008D334D">
        <w:rPr>
          <w:lang w:bidi="it-IT"/>
        </w:rPr>
        <w:t>L</w:t>
      </w:r>
      <w:r w:rsidR="00EE5FFF">
        <w:rPr>
          <w:lang w:bidi="it-IT"/>
        </w:rPr>
        <w:t xml:space="preserve"> / gg</w:t>
      </w:r>
    </w:p>
    <w:p w14:paraId="3B095F52" w14:textId="082B2887" w:rsidR="00A14E87" w:rsidRPr="008D334D" w:rsidRDefault="00A14E87" w:rsidP="00A14E87">
      <w:pPr>
        <w:jc w:val="both"/>
        <w:rPr>
          <w:lang w:bidi="it-IT"/>
        </w:rPr>
      </w:pPr>
      <w:r>
        <w:rPr>
          <w:lang w:bidi="it-IT"/>
        </w:rPr>
        <w:t xml:space="preserve"> </w:t>
      </w:r>
    </w:p>
    <w:p w14:paraId="476F71BC" w14:textId="77777777" w:rsidR="0094324C" w:rsidRDefault="0094324C" w:rsidP="00A27B66">
      <w:pPr>
        <w:jc w:val="both"/>
        <w:rPr>
          <w:i/>
          <w:iCs/>
          <w:lang w:bidi="it-IT"/>
        </w:rPr>
      </w:pPr>
    </w:p>
    <w:p w14:paraId="000A23FC" w14:textId="38ED9475" w:rsidR="001F72F7" w:rsidRDefault="001F72F7" w:rsidP="00A27B66">
      <w:pPr>
        <w:jc w:val="both"/>
        <w:rPr>
          <w:i/>
          <w:iCs/>
          <w:lang w:bidi="it-IT"/>
        </w:rPr>
      </w:pPr>
    </w:p>
    <w:p w14:paraId="0D650DEB" w14:textId="77777777" w:rsidR="001F72F7" w:rsidRDefault="001F72F7">
      <w:pPr>
        <w:spacing w:after="180" w:line="336" w:lineRule="auto"/>
        <w:contextualSpacing w:val="0"/>
        <w:rPr>
          <w:i/>
          <w:iCs/>
          <w:lang w:bidi="it-IT"/>
        </w:rPr>
      </w:pPr>
      <w:r>
        <w:rPr>
          <w:i/>
          <w:iCs/>
          <w:lang w:bidi="it-IT"/>
        </w:rPr>
        <w:br w:type="page"/>
      </w:r>
    </w:p>
    <w:p w14:paraId="4E0E430E" w14:textId="5A878872" w:rsidR="00392266" w:rsidRDefault="00392266" w:rsidP="00392266">
      <w:pPr>
        <w:rPr>
          <w:rFonts w:asciiTheme="majorHAnsi" w:eastAsiaTheme="majorEastAsia" w:hAnsiTheme="majorHAnsi" w:cstheme="majorBidi"/>
          <w:b/>
          <w:bCs/>
          <w:caps/>
          <w:sz w:val="44"/>
          <w:szCs w:val="18"/>
          <w:lang w:bidi="it-IT"/>
        </w:rPr>
      </w:pPr>
      <w:r>
        <w:rPr>
          <w:rFonts w:asciiTheme="majorHAnsi" w:eastAsiaTheme="majorEastAsia" w:hAnsiTheme="majorHAnsi" w:cstheme="majorBidi"/>
          <w:b/>
          <w:bCs/>
          <w:caps/>
          <w:sz w:val="44"/>
          <w:szCs w:val="18"/>
          <w:lang w:bidi="it-IT"/>
        </w:rPr>
        <w:lastRenderedPageBreak/>
        <w:t>CONSEGUENZE DELL’ANALISI DEI COSTI</w:t>
      </w:r>
    </w:p>
    <w:p w14:paraId="097DC4A5" w14:textId="72C62F6B" w:rsidR="001F72F7" w:rsidRDefault="000251A0" w:rsidP="00A27B66">
      <w:pPr>
        <w:jc w:val="both"/>
        <w:rPr>
          <w:lang w:bidi="it-IT"/>
        </w:rPr>
      </w:pPr>
      <w:r>
        <w:rPr>
          <w:lang w:bidi="it-IT"/>
        </w:rPr>
        <w:t>Si considerano ora i risultati ottenuti</w:t>
      </w:r>
      <w:r w:rsidR="005032FB">
        <w:rPr>
          <w:lang w:bidi="it-IT"/>
        </w:rPr>
        <w:t xml:space="preserve"> (nel caso in cui si abbia ridondanza e nel caso in cui non si abbia ridondanza) per decidere se </w:t>
      </w:r>
      <w:r w:rsidR="00887442">
        <w:rPr>
          <w:lang w:bidi="it-IT"/>
        </w:rPr>
        <w:t xml:space="preserve">conviene o meno tenere un determinato </w:t>
      </w:r>
      <w:r w:rsidR="008B79B1">
        <w:rPr>
          <w:lang w:bidi="it-IT"/>
        </w:rPr>
        <w:t>attributo.</w:t>
      </w:r>
    </w:p>
    <w:p w14:paraId="3F322569" w14:textId="77777777" w:rsidR="008B79B1" w:rsidRDefault="008B79B1" w:rsidP="00A27B66">
      <w:pPr>
        <w:jc w:val="both"/>
        <w:rPr>
          <w:lang w:bidi="it-IT"/>
        </w:rPr>
      </w:pPr>
    </w:p>
    <w:p w14:paraId="1867CFEF" w14:textId="68F0E990" w:rsidR="004E1BBD" w:rsidRDefault="004E1BBD" w:rsidP="004E1BBD">
      <w:pPr>
        <w:jc w:val="both"/>
        <w:rPr>
          <w:b/>
          <w:bCs/>
          <w:u w:val="single"/>
          <w:lang w:bidi="it-IT"/>
        </w:rPr>
      </w:pPr>
      <w:r>
        <w:rPr>
          <w:b/>
          <w:bCs/>
          <w:u w:val="single"/>
          <w:lang w:bidi="it-IT"/>
        </w:rPr>
        <w:t>RECAPITO</w:t>
      </w:r>
      <w:r w:rsidR="00844616">
        <w:rPr>
          <w:b/>
          <w:bCs/>
          <w:u w:val="single"/>
          <w:lang w:bidi="it-IT"/>
        </w:rPr>
        <w:t xml:space="preserve"> CLIENTE</w:t>
      </w:r>
    </w:p>
    <w:p w14:paraId="04E4F62F" w14:textId="77777777" w:rsidR="00B66422" w:rsidRDefault="004E1BBD" w:rsidP="00731443">
      <w:pPr>
        <w:pStyle w:val="Paragrafoelenco"/>
        <w:numPr>
          <w:ilvl w:val="0"/>
          <w:numId w:val="6"/>
        </w:numPr>
        <w:jc w:val="both"/>
        <w:rPr>
          <w:lang w:bidi="it-IT"/>
        </w:rPr>
      </w:pPr>
      <w:r>
        <w:rPr>
          <w:lang w:bidi="it-IT"/>
        </w:rPr>
        <w:t xml:space="preserve">Con ridondanza: </w:t>
      </w:r>
      <w:r w:rsidR="00B66422">
        <w:rPr>
          <w:lang w:bidi="it-IT"/>
        </w:rPr>
        <w:t>180L / gg</w:t>
      </w:r>
    </w:p>
    <w:p w14:paraId="7942C43C" w14:textId="3DEAC9C4" w:rsidR="00B66422" w:rsidRDefault="00B66422" w:rsidP="00731443">
      <w:pPr>
        <w:pStyle w:val="Paragrafoelenco"/>
        <w:numPr>
          <w:ilvl w:val="0"/>
          <w:numId w:val="6"/>
        </w:numPr>
        <w:jc w:val="both"/>
        <w:rPr>
          <w:lang w:bidi="it-IT"/>
        </w:rPr>
      </w:pPr>
      <w:r>
        <w:rPr>
          <w:lang w:bidi="it-IT"/>
        </w:rPr>
        <w:t>Senza ridondanza: 324.000L / gg</w:t>
      </w:r>
    </w:p>
    <w:p w14:paraId="481EE663" w14:textId="5C3400FC" w:rsidR="00B66422" w:rsidRPr="00B66422" w:rsidRDefault="00B66422" w:rsidP="00731443">
      <w:pPr>
        <w:pStyle w:val="Paragrafoelenco"/>
        <w:numPr>
          <w:ilvl w:val="0"/>
          <w:numId w:val="4"/>
        </w:numPr>
        <w:jc w:val="both"/>
        <w:rPr>
          <w:lang w:bidi="it-IT"/>
        </w:rPr>
      </w:pPr>
      <w:r>
        <w:rPr>
          <w:b/>
          <w:bCs/>
          <w:lang w:bidi="it-IT"/>
        </w:rPr>
        <w:t>Conviene mantenere l’attributo</w:t>
      </w:r>
    </w:p>
    <w:p w14:paraId="4CB9E16F" w14:textId="77777777" w:rsidR="00B66422" w:rsidRDefault="00B66422" w:rsidP="00B66422">
      <w:pPr>
        <w:jc w:val="both"/>
        <w:rPr>
          <w:lang w:bidi="it-IT"/>
        </w:rPr>
      </w:pPr>
    </w:p>
    <w:p w14:paraId="1B4CB8B0" w14:textId="44A39D23" w:rsidR="00B66422" w:rsidRDefault="00B66422" w:rsidP="00B66422">
      <w:pPr>
        <w:jc w:val="both"/>
        <w:rPr>
          <w:b/>
          <w:bCs/>
          <w:u w:val="single"/>
          <w:lang w:bidi="it-IT"/>
        </w:rPr>
      </w:pPr>
      <w:r>
        <w:rPr>
          <w:b/>
          <w:bCs/>
          <w:u w:val="single"/>
          <w:lang w:bidi="it-IT"/>
        </w:rPr>
        <w:t>NOME PRESENTATORE</w:t>
      </w:r>
    </w:p>
    <w:p w14:paraId="74CBFD6D" w14:textId="734B42C3" w:rsidR="00B66422" w:rsidRPr="00B66422" w:rsidRDefault="00B66422" w:rsidP="00731443">
      <w:pPr>
        <w:pStyle w:val="Paragrafoelenco"/>
        <w:numPr>
          <w:ilvl w:val="0"/>
          <w:numId w:val="7"/>
        </w:numPr>
        <w:jc w:val="both"/>
        <w:rPr>
          <w:b/>
          <w:bCs/>
          <w:u w:val="single"/>
          <w:lang w:bidi="it-IT"/>
        </w:rPr>
      </w:pPr>
      <w:r>
        <w:rPr>
          <w:lang w:bidi="it-IT"/>
        </w:rPr>
        <w:t>Con ridondanza: 3</w:t>
      </w:r>
      <w:r w:rsidR="00924D00">
        <w:rPr>
          <w:lang w:bidi="it-IT"/>
        </w:rPr>
        <w:t>L</w:t>
      </w:r>
      <w:r>
        <w:rPr>
          <w:lang w:bidi="it-IT"/>
        </w:rPr>
        <w:t xml:space="preserve"> / mese</w:t>
      </w:r>
    </w:p>
    <w:p w14:paraId="42BD6947" w14:textId="080D530C" w:rsidR="00924D00" w:rsidRPr="00924D00" w:rsidRDefault="00B66422" w:rsidP="00731443">
      <w:pPr>
        <w:pStyle w:val="Paragrafoelenco"/>
        <w:numPr>
          <w:ilvl w:val="0"/>
          <w:numId w:val="7"/>
        </w:numPr>
        <w:jc w:val="both"/>
        <w:rPr>
          <w:b/>
          <w:bCs/>
          <w:u w:val="single"/>
          <w:lang w:bidi="it-IT"/>
        </w:rPr>
      </w:pPr>
      <w:r>
        <w:rPr>
          <w:lang w:bidi="it-IT"/>
        </w:rPr>
        <w:t xml:space="preserve">Senza ridondanza: </w:t>
      </w:r>
      <w:r w:rsidR="00924D00">
        <w:rPr>
          <w:lang w:bidi="it-IT"/>
        </w:rPr>
        <w:t>162L / mese</w:t>
      </w:r>
    </w:p>
    <w:p w14:paraId="2DF3BB4D" w14:textId="00F7221D" w:rsidR="00924D00" w:rsidRPr="00924D00" w:rsidRDefault="00924D00" w:rsidP="00731443">
      <w:pPr>
        <w:pStyle w:val="Paragrafoelenco"/>
        <w:numPr>
          <w:ilvl w:val="0"/>
          <w:numId w:val="4"/>
        </w:numPr>
        <w:jc w:val="both"/>
        <w:rPr>
          <w:b/>
          <w:bCs/>
          <w:u w:val="single"/>
          <w:lang w:bidi="it-IT"/>
        </w:rPr>
      </w:pPr>
      <w:r>
        <w:rPr>
          <w:b/>
          <w:bCs/>
          <w:lang w:bidi="it-IT"/>
        </w:rPr>
        <w:t>Conviene mantenere l’attributo</w:t>
      </w:r>
    </w:p>
    <w:p w14:paraId="6573CCD0" w14:textId="77777777" w:rsidR="00924D00" w:rsidRDefault="00924D00" w:rsidP="00924D00">
      <w:pPr>
        <w:jc w:val="both"/>
        <w:rPr>
          <w:b/>
          <w:bCs/>
          <w:u w:val="single"/>
          <w:lang w:bidi="it-IT"/>
        </w:rPr>
      </w:pPr>
    </w:p>
    <w:p w14:paraId="0F1D7B68" w14:textId="7C86D52B" w:rsidR="00924D00" w:rsidRDefault="00924D00" w:rsidP="00924D00">
      <w:pPr>
        <w:jc w:val="both"/>
        <w:rPr>
          <w:b/>
          <w:bCs/>
          <w:u w:val="single"/>
          <w:lang w:bidi="it-IT"/>
        </w:rPr>
      </w:pPr>
      <w:r>
        <w:rPr>
          <w:b/>
          <w:bCs/>
          <w:u w:val="single"/>
          <w:lang w:bidi="it-IT"/>
        </w:rPr>
        <w:t xml:space="preserve">STATO INIZIALE </w:t>
      </w:r>
    </w:p>
    <w:p w14:paraId="119389A5" w14:textId="613EEDBC" w:rsidR="00924D00" w:rsidRPr="00924D00" w:rsidRDefault="00924D00" w:rsidP="00731443">
      <w:pPr>
        <w:pStyle w:val="Paragrafoelenco"/>
        <w:numPr>
          <w:ilvl w:val="0"/>
          <w:numId w:val="7"/>
        </w:numPr>
        <w:jc w:val="both"/>
        <w:rPr>
          <w:b/>
          <w:bCs/>
          <w:u w:val="single"/>
          <w:lang w:bidi="it-IT"/>
        </w:rPr>
      </w:pPr>
      <w:r>
        <w:rPr>
          <w:lang w:bidi="it-IT"/>
        </w:rPr>
        <w:t>Con ridondanza: 40/gg</w:t>
      </w:r>
    </w:p>
    <w:p w14:paraId="34B0F732" w14:textId="35D3AF1E" w:rsidR="00924D00" w:rsidRPr="00924D00" w:rsidRDefault="00924D00" w:rsidP="00731443">
      <w:pPr>
        <w:pStyle w:val="Paragrafoelenco"/>
        <w:numPr>
          <w:ilvl w:val="0"/>
          <w:numId w:val="7"/>
        </w:numPr>
        <w:jc w:val="both"/>
        <w:rPr>
          <w:b/>
          <w:bCs/>
          <w:u w:val="single"/>
          <w:lang w:bidi="it-IT"/>
        </w:rPr>
      </w:pPr>
      <w:r>
        <w:rPr>
          <w:lang w:bidi="it-IT"/>
        </w:rPr>
        <w:t>Senza ridondanza: 56.000L / gg</w:t>
      </w:r>
    </w:p>
    <w:p w14:paraId="1D13642F" w14:textId="497D7340" w:rsidR="00924D00" w:rsidRPr="00924D00" w:rsidRDefault="00924D00" w:rsidP="00731443">
      <w:pPr>
        <w:pStyle w:val="Paragrafoelenco"/>
        <w:numPr>
          <w:ilvl w:val="0"/>
          <w:numId w:val="4"/>
        </w:numPr>
        <w:jc w:val="both"/>
        <w:rPr>
          <w:b/>
          <w:bCs/>
          <w:u w:val="single"/>
          <w:lang w:bidi="it-IT"/>
        </w:rPr>
      </w:pPr>
      <w:r>
        <w:rPr>
          <w:b/>
          <w:bCs/>
          <w:lang w:bidi="it-IT"/>
        </w:rPr>
        <w:t>Conviene mantenere l’attributo</w:t>
      </w:r>
    </w:p>
    <w:p w14:paraId="65581C8B" w14:textId="77777777" w:rsidR="00924D00" w:rsidRDefault="00924D00" w:rsidP="00924D00">
      <w:pPr>
        <w:jc w:val="both"/>
        <w:rPr>
          <w:b/>
          <w:bCs/>
          <w:u w:val="single"/>
          <w:lang w:bidi="it-IT"/>
        </w:rPr>
      </w:pPr>
    </w:p>
    <w:p w14:paraId="2159D325" w14:textId="77777777" w:rsidR="00924D00" w:rsidRDefault="00924D00" w:rsidP="00924D00">
      <w:pPr>
        <w:jc w:val="both"/>
        <w:rPr>
          <w:b/>
          <w:bCs/>
          <w:u w:val="single"/>
          <w:lang w:bidi="it-IT"/>
        </w:rPr>
      </w:pPr>
    </w:p>
    <w:p w14:paraId="785499F3" w14:textId="77777777" w:rsidR="001F72F7" w:rsidRDefault="001F72F7">
      <w:pPr>
        <w:spacing w:after="180" w:line="336" w:lineRule="auto"/>
        <w:contextualSpacing w:val="0"/>
        <w:rPr>
          <w:i/>
          <w:iCs/>
          <w:lang w:bidi="it-IT"/>
        </w:rPr>
      </w:pPr>
      <w:r>
        <w:rPr>
          <w:i/>
          <w:iCs/>
          <w:lang w:bidi="it-IT"/>
        </w:rPr>
        <w:br w:type="page"/>
      </w:r>
    </w:p>
    <w:p w14:paraId="4D10CE5E" w14:textId="77777777" w:rsidR="002608E2" w:rsidRDefault="002608E2" w:rsidP="002608E2">
      <w:pPr>
        <w:jc w:val="both"/>
        <w:rPr>
          <w:rFonts w:asciiTheme="majorHAnsi" w:eastAsiaTheme="majorEastAsia" w:hAnsiTheme="majorHAnsi" w:cstheme="majorBidi"/>
          <w:b/>
          <w:bCs/>
          <w:caps/>
          <w:sz w:val="44"/>
          <w:szCs w:val="18"/>
          <w:lang w:bidi="it-IT"/>
        </w:rPr>
      </w:pPr>
      <w:r>
        <w:rPr>
          <w:rFonts w:asciiTheme="majorHAnsi" w:eastAsiaTheme="majorEastAsia" w:hAnsiTheme="majorHAnsi" w:cstheme="majorBidi"/>
          <w:b/>
          <w:bCs/>
          <w:caps/>
          <w:sz w:val="44"/>
          <w:szCs w:val="18"/>
          <w:lang w:bidi="it-IT"/>
        </w:rPr>
        <w:lastRenderedPageBreak/>
        <w:t>RISTRUTTURAZIONE DELLO SCHEMA ER</w:t>
      </w:r>
    </w:p>
    <w:p w14:paraId="18C9D2E1" w14:textId="77777777" w:rsidR="002608E2" w:rsidRPr="00924D00" w:rsidRDefault="002608E2" w:rsidP="002608E2">
      <w:pPr>
        <w:jc w:val="both"/>
        <w:rPr>
          <w:lang w:bidi="it-IT"/>
        </w:rPr>
      </w:pPr>
      <w:r>
        <w:rPr>
          <w:lang w:bidi="it-IT"/>
        </w:rPr>
        <w:t>Lo schema ER resta uguale in quanto non è stato tolto nessun attributo</w:t>
      </w:r>
    </w:p>
    <w:p w14:paraId="3798A46B" w14:textId="77777777" w:rsidR="002608E2" w:rsidRDefault="002608E2" w:rsidP="002608E2">
      <w:pPr>
        <w:jc w:val="both"/>
        <w:rPr>
          <w:b/>
          <w:bCs/>
          <w:u w:val="single"/>
          <w:lang w:bidi="it-IT"/>
        </w:rPr>
      </w:pPr>
    </w:p>
    <w:p w14:paraId="16ADAFF9" w14:textId="77777777" w:rsidR="00F67D17" w:rsidRPr="004E1BBD" w:rsidRDefault="00F67D17" w:rsidP="002608E2">
      <w:pPr>
        <w:jc w:val="both"/>
        <w:rPr>
          <w:lang w:bidi="it-IT"/>
        </w:rPr>
      </w:pPr>
    </w:p>
    <w:p w14:paraId="71390022" w14:textId="1ED81EDE" w:rsidR="002608E2" w:rsidRDefault="00F67D17" w:rsidP="002608E2">
      <w:pPr>
        <w:jc w:val="both"/>
        <w:rPr>
          <w:i/>
          <w:iCs/>
          <w:lang w:bidi="it-IT"/>
        </w:rPr>
      </w:pPr>
      <w:r>
        <w:rPr>
          <w:i/>
          <w:iCs/>
          <w:noProof/>
          <w:lang w:bidi="it-IT"/>
        </w:rPr>
        <w:drawing>
          <wp:inline distT="0" distB="0" distL="0" distR="0" wp14:anchorId="6424E6D0" wp14:editId="7CF9DF2A">
            <wp:extent cx="6097270" cy="3204845"/>
            <wp:effectExtent l="0" t="0" r="0" b="0"/>
            <wp:docPr id="2100210031" name="Immagine 2"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10031" name="Immagine 2" descr="Immagine che contiene diagramma, testo, Piano, Disegno tecnico&#10;&#10;Descrizione generata automaticamente"/>
                    <pic:cNvPicPr/>
                  </pic:nvPicPr>
                  <pic:blipFill>
                    <a:blip r:embed="rId35"/>
                    <a:stretch>
                      <a:fillRect/>
                    </a:stretch>
                  </pic:blipFill>
                  <pic:spPr>
                    <a:xfrm>
                      <a:off x="0" y="0"/>
                      <a:ext cx="6097270" cy="3204845"/>
                    </a:xfrm>
                    <a:prstGeom prst="rect">
                      <a:avLst/>
                    </a:prstGeom>
                  </pic:spPr>
                </pic:pic>
              </a:graphicData>
            </a:graphic>
          </wp:inline>
        </w:drawing>
      </w:r>
    </w:p>
    <w:p w14:paraId="1202C5DC" w14:textId="77777777" w:rsidR="002608E2" w:rsidRDefault="002608E2" w:rsidP="00924D00">
      <w:pPr>
        <w:jc w:val="both"/>
        <w:rPr>
          <w:rFonts w:asciiTheme="majorHAnsi" w:eastAsiaTheme="majorEastAsia" w:hAnsiTheme="majorHAnsi" w:cstheme="majorBidi"/>
          <w:b/>
          <w:bCs/>
          <w:caps/>
          <w:sz w:val="44"/>
          <w:szCs w:val="18"/>
          <w:lang w:bidi="it-IT"/>
        </w:rPr>
      </w:pPr>
    </w:p>
    <w:p w14:paraId="6D681594" w14:textId="77777777" w:rsidR="002608E2" w:rsidRDefault="002608E2" w:rsidP="00924D00">
      <w:pPr>
        <w:jc w:val="both"/>
        <w:rPr>
          <w:rFonts w:asciiTheme="majorHAnsi" w:eastAsiaTheme="majorEastAsia" w:hAnsiTheme="majorHAnsi" w:cstheme="majorBidi"/>
          <w:b/>
          <w:bCs/>
          <w:caps/>
          <w:sz w:val="44"/>
          <w:szCs w:val="18"/>
          <w:lang w:bidi="it-IT"/>
        </w:rPr>
      </w:pPr>
    </w:p>
    <w:p w14:paraId="5BDFE5B8" w14:textId="0F6D4120" w:rsidR="00AE2680" w:rsidRDefault="00D0616D" w:rsidP="00924D00">
      <w:pPr>
        <w:jc w:val="both"/>
        <w:rPr>
          <w:rFonts w:asciiTheme="majorHAnsi" w:eastAsiaTheme="majorEastAsia" w:hAnsiTheme="majorHAnsi" w:cstheme="majorBidi"/>
          <w:b/>
          <w:bCs/>
          <w:caps/>
          <w:sz w:val="44"/>
          <w:szCs w:val="18"/>
          <w:lang w:bidi="it-IT"/>
        </w:rPr>
      </w:pPr>
      <w:r>
        <w:rPr>
          <w:rFonts w:asciiTheme="majorHAnsi" w:eastAsiaTheme="majorEastAsia" w:hAnsiTheme="majorHAnsi" w:cstheme="majorBidi"/>
          <w:b/>
          <w:bCs/>
          <w:caps/>
          <w:sz w:val="44"/>
          <w:szCs w:val="18"/>
          <w:lang w:bidi="it-IT"/>
        </w:rPr>
        <w:t>traduzione nel modello logico</w:t>
      </w:r>
    </w:p>
    <w:p w14:paraId="1DCA3028" w14:textId="1126EBE8" w:rsidR="00332369" w:rsidRPr="00425FFA" w:rsidRDefault="00EE1B67" w:rsidP="00731443">
      <w:pPr>
        <w:pStyle w:val="Paragrafoelenco"/>
        <w:numPr>
          <w:ilvl w:val="0"/>
          <w:numId w:val="6"/>
        </w:numPr>
        <w:spacing w:line="240" w:lineRule="auto"/>
        <w:jc w:val="both"/>
        <w:rPr>
          <w:sz w:val="22"/>
          <w:szCs w:val="18"/>
          <w:lang w:bidi="it-IT"/>
        </w:rPr>
      </w:pPr>
      <w:r w:rsidRPr="00425FFA">
        <w:rPr>
          <w:sz w:val="22"/>
          <w:szCs w:val="18"/>
          <w:lang w:bidi="it-IT"/>
        </w:rPr>
        <w:t>Prenotazione (</w:t>
      </w:r>
      <w:r w:rsidRPr="00425FFA">
        <w:rPr>
          <w:b/>
          <w:bCs/>
          <w:sz w:val="22"/>
          <w:szCs w:val="18"/>
          <w:u w:val="dash"/>
          <w:lang w:bidi="it-IT"/>
        </w:rPr>
        <w:t>id</w:t>
      </w:r>
      <w:r w:rsidRPr="00425FFA">
        <w:rPr>
          <w:sz w:val="22"/>
          <w:szCs w:val="18"/>
          <w:lang w:bidi="it-IT"/>
        </w:rPr>
        <w:t>, data</w:t>
      </w:r>
      <w:r w:rsidR="00486880" w:rsidRPr="00425FFA">
        <w:rPr>
          <w:sz w:val="22"/>
          <w:szCs w:val="18"/>
          <w:lang w:bidi="it-IT"/>
        </w:rPr>
        <w:t>_</w:t>
      </w:r>
      <w:r w:rsidRPr="00425FFA">
        <w:rPr>
          <w:sz w:val="22"/>
          <w:szCs w:val="18"/>
          <w:lang w:bidi="it-IT"/>
        </w:rPr>
        <w:t>richiesta, data</w:t>
      </w:r>
      <w:r w:rsidR="00486880" w:rsidRPr="00425FFA">
        <w:rPr>
          <w:sz w:val="22"/>
          <w:szCs w:val="18"/>
          <w:lang w:bidi="it-IT"/>
        </w:rPr>
        <w:t>_</w:t>
      </w:r>
      <w:r w:rsidRPr="00425FFA">
        <w:rPr>
          <w:sz w:val="22"/>
          <w:szCs w:val="18"/>
          <w:lang w:bidi="it-IT"/>
        </w:rPr>
        <w:t>conferma, recapito</w:t>
      </w:r>
      <w:r w:rsidR="00844616" w:rsidRPr="00425FFA">
        <w:rPr>
          <w:sz w:val="22"/>
          <w:szCs w:val="18"/>
          <w:lang w:bidi="it-IT"/>
        </w:rPr>
        <w:t>_cliente</w:t>
      </w:r>
      <w:r w:rsidR="00077885" w:rsidRPr="00425FFA">
        <w:rPr>
          <w:sz w:val="22"/>
          <w:szCs w:val="18"/>
          <w:lang w:bidi="it-IT"/>
        </w:rPr>
        <w:t xml:space="preserve">, </w:t>
      </w:r>
      <w:r w:rsidRPr="00425FFA">
        <w:rPr>
          <w:sz w:val="22"/>
          <w:szCs w:val="18"/>
          <w:u w:val="dash"/>
          <w:lang w:bidi="it-IT"/>
        </w:rPr>
        <w:t>cf_cliente</w:t>
      </w:r>
      <w:r w:rsidR="00077885" w:rsidRPr="00425FFA">
        <w:rPr>
          <w:sz w:val="22"/>
          <w:szCs w:val="18"/>
          <w:lang w:bidi="it-IT"/>
        </w:rPr>
        <w:t xml:space="preserve">, </w:t>
      </w:r>
      <w:r w:rsidRPr="00425FFA">
        <w:rPr>
          <w:sz w:val="22"/>
          <w:szCs w:val="18"/>
          <w:u w:val="dash"/>
          <w:lang w:bidi="it-IT"/>
        </w:rPr>
        <w:t>id_volontario</w:t>
      </w:r>
      <w:r w:rsidR="00077885" w:rsidRPr="00425FFA">
        <w:rPr>
          <w:sz w:val="22"/>
          <w:szCs w:val="18"/>
          <w:lang w:bidi="it-IT"/>
        </w:rPr>
        <w:t xml:space="preserve">, </w:t>
      </w:r>
      <w:r w:rsidRPr="00425FFA">
        <w:rPr>
          <w:sz w:val="22"/>
          <w:szCs w:val="18"/>
          <w:u w:val="dash"/>
          <w:lang w:bidi="it-IT"/>
        </w:rPr>
        <w:t>id_articolo</w:t>
      </w:r>
      <w:r w:rsidR="00077885" w:rsidRPr="00425FFA">
        <w:rPr>
          <w:sz w:val="22"/>
          <w:szCs w:val="18"/>
          <w:lang w:bidi="it-IT"/>
        </w:rPr>
        <w:t>)</w:t>
      </w:r>
    </w:p>
    <w:p w14:paraId="7F67C712" w14:textId="77777777" w:rsidR="00332369" w:rsidRPr="00332369" w:rsidRDefault="00332369" w:rsidP="00332369">
      <w:pPr>
        <w:spacing w:line="240" w:lineRule="auto"/>
        <w:jc w:val="both"/>
        <w:rPr>
          <w:sz w:val="22"/>
          <w:szCs w:val="18"/>
          <w:lang w:bidi="it-IT"/>
        </w:rPr>
      </w:pPr>
    </w:p>
    <w:p w14:paraId="57A03DF8" w14:textId="6AB7396E" w:rsidR="00080F41" w:rsidRPr="00A71C6B" w:rsidRDefault="00EE1B67" w:rsidP="00731443">
      <w:pPr>
        <w:pStyle w:val="Paragrafoelenco"/>
        <w:numPr>
          <w:ilvl w:val="0"/>
          <w:numId w:val="6"/>
        </w:numPr>
        <w:spacing w:line="240" w:lineRule="auto"/>
        <w:jc w:val="both"/>
        <w:rPr>
          <w:sz w:val="22"/>
          <w:szCs w:val="18"/>
          <w:lang w:bidi="it-IT"/>
        </w:rPr>
      </w:pPr>
      <w:r w:rsidRPr="00A71C6B">
        <w:rPr>
          <w:sz w:val="22"/>
          <w:szCs w:val="18"/>
          <w:lang w:bidi="it-IT"/>
        </w:rPr>
        <w:t>Articolo (</w:t>
      </w:r>
      <w:r w:rsidR="00452E34" w:rsidRPr="00A71C6B">
        <w:rPr>
          <w:b/>
          <w:bCs/>
          <w:sz w:val="22"/>
          <w:szCs w:val="18"/>
          <w:u w:val="dash"/>
          <w:lang w:bidi="it-IT"/>
        </w:rPr>
        <w:t>ID</w:t>
      </w:r>
      <w:r w:rsidRPr="00A71C6B">
        <w:rPr>
          <w:sz w:val="22"/>
          <w:szCs w:val="18"/>
          <w:lang w:bidi="it-IT"/>
        </w:rPr>
        <w:t xml:space="preserve">, </w:t>
      </w:r>
      <w:r w:rsidR="00452E34">
        <w:rPr>
          <w:sz w:val="22"/>
          <w:szCs w:val="18"/>
          <w:lang w:bidi="it-IT"/>
        </w:rPr>
        <w:t xml:space="preserve">nome, </w:t>
      </w:r>
      <w:r w:rsidRPr="00A71C6B">
        <w:rPr>
          <w:sz w:val="22"/>
          <w:szCs w:val="18"/>
          <w:lang w:bidi="it-IT"/>
        </w:rPr>
        <w:t>stato, autore, volume, categoria, genere)</w:t>
      </w:r>
    </w:p>
    <w:p w14:paraId="03BB12A0" w14:textId="77777777" w:rsidR="00332369" w:rsidRPr="00332369" w:rsidRDefault="00332369" w:rsidP="00332369">
      <w:pPr>
        <w:spacing w:line="240" w:lineRule="auto"/>
        <w:jc w:val="both"/>
        <w:rPr>
          <w:sz w:val="22"/>
          <w:szCs w:val="18"/>
          <w:lang w:bidi="it-IT"/>
        </w:rPr>
      </w:pPr>
    </w:p>
    <w:p w14:paraId="3B374DA3" w14:textId="7D687FC7" w:rsidR="00A51D80" w:rsidRPr="0010270C" w:rsidRDefault="00EE1B67" w:rsidP="00731443">
      <w:pPr>
        <w:pStyle w:val="Paragrafoelenco"/>
        <w:numPr>
          <w:ilvl w:val="0"/>
          <w:numId w:val="6"/>
        </w:numPr>
        <w:spacing w:line="240" w:lineRule="auto"/>
        <w:jc w:val="both"/>
        <w:rPr>
          <w:sz w:val="22"/>
          <w:szCs w:val="18"/>
          <w:lang w:bidi="it-IT"/>
        </w:rPr>
      </w:pPr>
      <w:r w:rsidRPr="0010270C">
        <w:rPr>
          <w:sz w:val="22"/>
          <w:szCs w:val="18"/>
          <w:lang w:bidi="it-IT"/>
        </w:rPr>
        <w:t>Cliente (</w:t>
      </w:r>
      <w:r w:rsidRPr="0010270C">
        <w:rPr>
          <w:b/>
          <w:bCs/>
          <w:sz w:val="22"/>
          <w:szCs w:val="18"/>
          <w:u w:val="dash"/>
          <w:lang w:bidi="it-IT"/>
        </w:rPr>
        <w:t>codice fiscale</w:t>
      </w:r>
      <w:r w:rsidRPr="0010270C">
        <w:rPr>
          <w:sz w:val="22"/>
          <w:szCs w:val="18"/>
          <w:lang w:bidi="it-IT"/>
        </w:rPr>
        <w:t xml:space="preserve">, </w:t>
      </w:r>
      <w:r w:rsidR="00EA7261" w:rsidRPr="0010270C">
        <w:rPr>
          <w:sz w:val="22"/>
          <w:szCs w:val="18"/>
          <w:lang w:bidi="it-IT"/>
        </w:rPr>
        <w:t>nome, cognome</w:t>
      </w:r>
      <w:r w:rsidR="00EA7261">
        <w:rPr>
          <w:sz w:val="22"/>
          <w:szCs w:val="18"/>
          <w:lang w:bidi="it-IT"/>
        </w:rPr>
        <w:t>,</w:t>
      </w:r>
      <w:r w:rsidR="00EA7261" w:rsidRPr="0010270C">
        <w:rPr>
          <w:sz w:val="22"/>
          <w:szCs w:val="18"/>
          <w:lang w:bidi="it-IT"/>
        </w:rPr>
        <w:t xml:space="preserve"> </w:t>
      </w:r>
      <w:proofErr w:type="gramStart"/>
      <w:r w:rsidR="00BC3EFE" w:rsidRPr="0010270C">
        <w:rPr>
          <w:sz w:val="22"/>
          <w:szCs w:val="18"/>
          <w:lang w:bidi="it-IT"/>
        </w:rPr>
        <w:t>em</w:t>
      </w:r>
      <w:r w:rsidRPr="0010270C">
        <w:rPr>
          <w:sz w:val="22"/>
          <w:szCs w:val="18"/>
          <w:lang w:bidi="it-IT"/>
        </w:rPr>
        <w:t>ail</w:t>
      </w:r>
      <w:proofErr w:type="gramEnd"/>
      <w:r w:rsidRPr="0010270C">
        <w:rPr>
          <w:sz w:val="22"/>
          <w:szCs w:val="18"/>
          <w:lang w:bidi="it-IT"/>
        </w:rPr>
        <w:t>, telefono, indirizzo, sesso, stato)</w:t>
      </w:r>
    </w:p>
    <w:p w14:paraId="000675B0" w14:textId="77777777" w:rsidR="00332369" w:rsidRPr="00332369" w:rsidRDefault="00332369" w:rsidP="00332369">
      <w:pPr>
        <w:spacing w:line="240" w:lineRule="auto"/>
        <w:jc w:val="both"/>
        <w:rPr>
          <w:sz w:val="22"/>
          <w:szCs w:val="18"/>
          <w:lang w:bidi="it-IT"/>
        </w:rPr>
      </w:pPr>
    </w:p>
    <w:p w14:paraId="7AD0A1F5" w14:textId="36D70642" w:rsidR="00762355" w:rsidRPr="00E4551F" w:rsidRDefault="00EE1B67" w:rsidP="00731443">
      <w:pPr>
        <w:pStyle w:val="Paragrafoelenco"/>
        <w:numPr>
          <w:ilvl w:val="0"/>
          <w:numId w:val="6"/>
        </w:numPr>
        <w:spacing w:line="240" w:lineRule="auto"/>
        <w:jc w:val="both"/>
        <w:rPr>
          <w:sz w:val="22"/>
          <w:szCs w:val="18"/>
          <w:lang w:bidi="it-IT"/>
        </w:rPr>
      </w:pPr>
      <w:r w:rsidRPr="00E4551F">
        <w:rPr>
          <w:sz w:val="22"/>
          <w:szCs w:val="18"/>
          <w:lang w:bidi="it-IT"/>
        </w:rPr>
        <w:t>Prestito</w:t>
      </w:r>
      <w:r w:rsidR="00762355" w:rsidRPr="00E4551F">
        <w:rPr>
          <w:sz w:val="22"/>
          <w:szCs w:val="18"/>
          <w:lang w:bidi="it-IT"/>
        </w:rPr>
        <w:t xml:space="preserve"> </w:t>
      </w:r>
      <w:r w:rsidR="00077885" w:rsidRPr="00E4551F">
        <w:rPr>
          <w:sz w:val="22"/>
          <w:szCs w:val="18"/>
          <w:lang w:bidi="it-IT"/>
        </w:rPr>
        <w:t>(</w:t>
      </w:r>
      <w:r w:rsidRPr="00E4551F">
        <w:rPr>
          <w:b/>
          <w:bCs/>
          <w:sz w:val="22"/>
          <w:szCs w:val="18"/>
          <w:u w:val="dash"/>
          <w:lang w:bidi="it-IT"/>
        </w:rPr>
        <w:t>id</w:t>
      </w:r>
      <w:r w:rsidR="00077885" w:rsidRPr="00E4551F">
        <w:rPr>
          <w:sz w:val="22"/>
          <w:szCs w:val="18"/>
          <w:lang w:bidi="it-IT"/>
        </w:rPr>
        <w:t>,</w:t>
      </w:r>
      <w:r w:rsidR="00762355" w:rsidRPr="00E4551F">
        <w:rPr>
          <w:sz w:val="22"/>
          <w:szCs w:val="18"/>
          <w:lang w:bidi="it-IT"/>
        </w:rPr>
        <w:t xml:space="preserve"> </w:t>
      </w:r>
      <w:r w:rsidR="002D52BE" w:rsidRPr="00E4551F">
        <w:rPr>
          <w:sz w:val="22"/>
          <w:szCs w:val="18"/>
          <w:lang w:bidi="it-IT"/>
        </w:rPr>
        <w:t>data_</w:t>
      </w:r>
      <w:r w:rsidR="0079185D">
        <w:rPr>
          <w:sz w:val="22"/>
          <w:szCs w:val="18"/>
          <w:lang w:bidi="it-IT"/>
        </w:rPr>
        <w:t>rilascio</w:t>
      </w:r>
      <w:r w:rsidRPr="00E4551F">
        <w:rPr>
          <w:sz w:val="22"/>
          <w:szCs w:val="18"/>
          <w:lang w:bidi="it-IT"/>
        </w:rPr>
        <w:t xml:space="preserve">, </w:t>
      </w:r>
      <w:r w:rsidR="002D52BE" w:rsidRPr="00E4551F">
        <w:rPr>
          <w:sz w:val="22"/>
          <w:szCs w:val="18"/>
          <w:lang w:bidi="it-IT"/>
        </w:rPr>
        <w:t>data_r</w:t>
      </w:r>
      <w:r w:rsidRPr="00E4551F">
        <w:rPr>
          <w:sz w:val="22"/>
          <w:szCs w:val="18"/>
          <w:lang w:bidi="it-IT"/>
        </w:rPr>
        <w:t>estituzione, s</w:t>
      </w:r>
      <w:r w:rsidR="00440997" w:rsidRPr="00E4551F">
        <w:rPr>
          <w:sz w:val="22"/>
          <w:szCs w:val="18"/>
          <w:lang w:bidi="it-IT"/>
        </w:rPr>
        <w:t>tat</w:t>
      </w:r>
      <w:r w:rsidR="002D52BE" w:rsidRPr="00E4551F">
        <w:rPr>
          <w:sz w:val="22"/>
          <w:szCs w:val="18"/>
          <w:lang w:bidi="it-IT"/>
        </w:rPr>
        <w:t>o</w:t>
      </w:r>
      <w:r w:rsidR="00486880" w:rsidRPr="00E4551F">
        <w:rPr>
          <w:sz w:val="22"/>
          <w:szCs w:val="18"/>
          <w:lang w:bidi="it-IT"/>
        </w:rPr>
        <w:t>1</w:t>
      </w:r>
      <w:r w:rsidR="0007594A" w:rsidRPr="00E4551F">
        <w:rPr>
          <w:sz w:val="22"/>
          <w:szCs w:val="18"/>
          <w:lang w:bidi="it-IT"/>
        </w:rPr>
        <w:t>_articolo</w:t>
      </w:r>
      <w:r w:rsidRPr="00E4551F">
        <w:rPr>
          <w:sz w:val="22"/>
          <w:szCs w:val="18"/>
          <w:lang w:bidi="it-IT"/>
        </w:rPr>
        <w:t>, s</w:t>
      </w:r>
      <w:r w:rsidR="00844616" w:rsidRPr="00E4551F">
        <w:rPr>
          <w:sz w:val="22"/>
          <w:szCs w:val="18"/>
          <w:lang w:bidi="it-IT"/>
        </w:rPr>
        <w:t>t</w:t>
      </w:r>
      <w:r w:rsidR="0007594A" w:rsidRPr="00E4551F">
        <w:rPr>
          <w:sz w:val="22"/>
          <w:szCs w:val="18"/>
          <w:lang w:bidi="it-IT"/>
        </w:rPr>
        <w:t>ato</w:t>
      </w:r>
      <w:r w:rsidR="00486880" w:rsidRPr="00E4551F">
        <w:rPr>
          <w:sz w:val="22"/>
          <w:szCs w:val="18"/>
          <w:lang w:bidi="it-IT"/>
        </w:rPr>
        <w:t>2</w:t>
      </w:r>
      <w:r w:rsidR="0007594A" w:rsidRPr="00E4551F">
        <w:rPr>
          <w:sz w:val="22"/>
          <w:szCs w:val="18"/>
          <w:lang w:bidi="it-IT"/>
        </w:rPr>
        <w:t>_articolo</w:t>
      </w:r>
      <w:r w:rsidR="00762355" w:rsidRPr="00E4551F">
        <w:rPr>
          <w:sz w:val="22"/>
          <w:szCs w:val="18"/>
          <w:lang w:bidi="it-IT"/>
        </w:rPr>
        <w:t>,</w:t>
      </w:r>
      <w:r w:rsidR="00D92FF9">
        <w:rPr>
          <w:sz w:val="22"/>
          <w:szCs w:val="18"/>
          <w:lang w:bidi="it-IT"/>
        </w:rPr>
        <w:t xml:space="preserve"> </w:t>
      </w:r>
      <w:r w:rsidRPr="00E4551F">
        <w:rPr>
          <w:sz w:val="22"/>
          <w:szCs w:val="18"/>
          <w:u w:val="dash"/>
          <w:lang w:bidi="it-IT"/>
        </w:rPr>
        <w:t>id_articolo</w:t>
      </w:r>
      <w:r w:rsidR="00762355" w:rsidRPr="00E4551F">
        <w:rPr>
          <w:sz w:val="22"/>
          <w:szCs w:val="18"/>
          <w:lang w:bidi="it-IT"/>
        </w:rPr>
        <w:t>,</w:t>
      </w:r>
      <w:r w:rsidR="00D92FF9">
        <w:rPr>
          <w:sz w:val="22"/>
          <w:szCs w:val="18"/>
          <w:lang w:bidi="it-IT"/>
        </w:rPr>
        <w:t xml:space="preserve"> </w:t>
      </w:r>
      <w:r w:rsidR="00D92FF9" w:rsidRPr="00E4551F">
        <w:rPr>
          <w:sz w:val="22"/>
          <w:szCs w:val="18"/>
          <w:u w:val="dash"/>
          <w:lang w:bidi="it-IT"/>
        </w:rPr>
        <w:t>cf_cliente</w:t>
      </w:r>
      <w:r w:rsidR="00D92FF9" w:rsidRPr="00E4551F">
        <w:rPr>
          <w:sz w:val="22"/>
          <w:szCs w:val="18"/>
          <w:lang w:bidi="it-IT"/>
        </w:rPr>
        <w:t xml:space="preserve">, </w:t>
      </w:r>
      <w:r w:rsidRPr="00E4551F">
        <w:rPr>
          <w:sz w:val="22"/>
          <w:szCs w:val="18"/>
          <w:u w:val="dash"/>
          <w:lang w:bidi="it-IT"/>
        </w:rPr>
        <w:t>id_volontario</w:t>
      </w:r>
      <w:r w:rsidR="00762355" w:rsidRPr="00E4551F">
        <w:rPr>
          <w:sz w:val="22"/>
          <w:szCs w:val="18"/>
          <w:lang w:bidi="it-IT"/>
        </w:rPr>
        <w:t>)</w:t>
      </w:r>
    </w:p>
    <w:p w14:paraId="1B712F53" w14:textId="77777777" w:rsidR="00332369" w:rsidRDefault="00332369" w:rsidP="00332369">
      <w:pPr>
        <w:spacing w:line="240" w:lineRule="auto"/>
        <w:jc w:val="both"/>
        <w:rPr>
          <w:sz w:val="22"/>
          <w:szCs w:val="18"/>
          <w:lang w:bidi="it-IT"/>
        </w:rPr>
      </w:pPr>
    </w:p>
    <w:p w14:paraId="56C4258A" w14:textId="6C55D0C7" w:rsidR="00077885" w:rsidRPr="00845E53" w:rsidRDefault="00EE1B67" w:rsidP="00731443">
      <w:pPr>
        <w:pStyle w:val="Paragrafoelenco"/>
        <w:numPr>
          <w:ilvl w:val="0"/>
          <w:numId w:val="6"/>
        </w:numPr>
        <w:spacing w:line="240" w:lineRule="auto"/>
        <w:jc w:val="both"/>
        <w:rPr>
          <w:sz w:val="22"/>
          <w:szCs w:val="18"/>
          <w:lang w:bidi="it-IT"/>
        </w:rPr>
      </w:pPr>
      <w:r w:rsidRPr="00845E53">
        <w:rPr>
          <w:sz w:val="22"/>
          <w:szCs w:val="18"/>
          <w:lang w:bidi="it-IT"/>
        </w:rPr>
        <w:t>Volontario</w:t>
      </w:r>
      <w:r w:rsidR="00762355" w:rsidRPr="00845E53">
        <w:rPr>
          <w:sz w:val="22"/>
          <w:szCs w:val="18"/>
          <w:lang w:bidi="it-IT"/>
        </w:rPr>
        <w:t xml:space="preserve"> (</w:t>
      </w:r>
      <w:r w:rsidRPr="00845E53">
        <w:rPr>
          <w:b/>
          <w:bCs/>
          <w:sz w:val="22"/>
          <w:szCs w:val="18"/>
          <w:u w:val="dash"/>
          <w:lang w:bidi="it-IT"/>
        </w:rPr>
        <w:t>matricola</w:t>
      </w:r>
      <w:r w:rsidR="00762355" w:rsidRPr="00845E53">
        <w:rPr>
          <w:sz w:val="22"/>
          <w:szCs w:val="18"/>
          <w:lang w:bidi="it-IT"/>
        </w:rPr>
        <w:t xml:space="preserve">, </w:t>
      </w:r>
      <w:r w:rsidR="00B850D6">
        <w:rPr>
          <w:sz w:val="22"/>
          <w:szCs w:val="18"/>
          <w:lang w:bidi="it-IT"/>
        </w:rPr>
        <w:t xml:space="preserve">nome, cognome, </w:t>
      </w:r>
      <w:proofErr w:type="gramStart"/>
      <w:r w:rsidR="00BC3EFE">
        <w:rPr>
          <w:sz w:val="22"/>
          <w:szCs w:val="18"/>
          <w:lang w:bidi="it-IT"/>
        </w:rPr>
        <w:t>e</w:t>
      </w:r>
      <w:r w:rsidRPr="00845E53">
        <w:rPr>
          <w:sz w:val="22"/>
          <w:szCs w:val="18"/>
          <w:lang w:bidi="it-IT"/>
        </w:rPr>
        <w:t>mail</w:t>
      </w:r>
      <w:proofErr w:type="gramEnd"/>
      <w:r w:rsidRPr="00845E53">
        <w:rPr>
          <w:sz w:val="22"/>
          <w:szCs w:val="18"/>
          <w:lang w:bidi="it-IT"/>
        </w:rPr>
        <w:t>, telefono, indirizzo, sesso</w:t>
      </w:r>
      <w:r w:rsidR="00762355" w:rsidRPr="00845E53">
        <w:rPr>
          <w:sz w:val="22"/>
          <w:szCs w:val="18"/>
          <w:lang w:bidi="it-IT"/>
        </w:rPr>
        <w:t>)</w:t>
      </w:r>
    </w:p>
    <w:p w14:paraId="5AE711B6" w14:textId="77777777" w:rsidR="00332369" w:rsidRDefault="00332369" w:rsidP="00332369">
      <w:pPr>
        <w:spacing w:line="240" w:lineRule="auto"/>
        <w:jc w:val="both"/>
        <w:rPr>
          <w:sz w:val="22"/>
          <w:szCs w:val="18"/>
          <w:lang w:bidi="it-IT"/>
        </w:rPr>
      </w:pPr>
    </w:p>
    <w:p w14:paraId="38F96A3F" w14:textId="791685E2" w:rsidR="00762355" w:rsidRPr="00845E53" w:rsidRDefault="00EE1B67" w:rsidP="00731443">
      <w:pPr>
        <w:pStyle w:val="Paragrafoelenco"/>
        <w:numPr>
          <w:ilvl w:val="0"/>
          <w:numId w:val="6"/>
        </w:numPr>
        <w:spacing w:line="240" w:lineRule="auto"/>
        <w:jc w:val="both"/>
        <w:rPr>
          <w:sz w:val="22"/>
          <w:szCs w:val="18"/>
          <w:lang w:bidi="it-IT"/>
        </w:rPr>
      </w:pPr>
      <w:r w:rsidRPr="00845E53">
        <w:rPr>
          <w:sz w:val="22"/>
          <w:szCs w:val="18"/>
          <w:lang w:bidi="it-IT"/>
        </w:rPr>
        <w:t>Evento</w:t>
      </w:r>
      <w:r w:rsidR="00762355" w:rsidRPr="00845E53">
        <w:rPr>
          <w:sz w:val="22"/>
          <w:szCs w:val="18"/>
          <w:lang w:bidi="it-IT"/>
        </w:rPr>
        <w:t xml:space="preserve"> (</w:t>
      </w:r>
      <w:r w:rsidRPr="00845E53">
        <w:rPr>
          <w:b/>
          <w:bCs/>
          <w:sz w:val="22"/>
          <w:szCs w:val="18"/>
          <w:u w:val="dash"/>
          <w:lang w:bidi="it-IT"/>
        </w:rPr>
        <w:t>data</w:t>
      </w:r>
      <w:r w:rsidRPr="00845E53">
        <w:rPr>
          <w:sz w:val="22"/>
          <w:szCs w:val="18"/>
          <w:lang w:bidi="it-IT"/>
        </w:rPr>
        <w:t>, nome, tipo, spettatori, descrizione, ospite, fama</w:t>
      </w:r>
      <w:r w:rsidR="00332369" w:rsidRPr="00845E53">
        <w:rPr>
          <w:sz w:val="22"/>
          <w:szCs w:val="18"/>
          <w:lang w:bidi="it-IT"/>
        </w:rPr>
        <w:t xml:space="preserve">, </w:t>
      </w:r>
      <w:r w:rsidRPr="00845E53">
        <w:rPr>
          <w:sz w:val="22"/>
          <w:szCs w:val="18"/>
          <w:u w:val="dash"/>
          <w:lang w:bidi="it-IT"/>
        </w:rPr>
        <w:t>id</w:t>
      </w:r>
      <w:r>
        <w:rPr>
          <w:sz w:val="22"/>
          <w:szCs w:val="18"/>
          <w:u w:val="dash"/>
          <w:lang w:bidi="it-IT"/>
        </w:rPr>
        <w:t>_</w:t>
      </w:r>
      <w:r w:rsidRPr="00845E53">
        <w:rPr>
          <w:sz w:val="22"/>
          <w:szCs w:val="18"/>
          <w:u w:val="dash"/>
          <w:lang w:bidi="it-IT"/>
        </w:rPr>
        <w:t>organizzatore</w:t>
      </w:r>
      <w:r w:rsidR="00332369" w:rsidRPr="00845E53">
        <w:rPr>
          <w:sz w:val="22"/>
          <w:szCs w:val="18"/>
          <w:lang w:bidi="it-IT"/>
        </w:rPr>
        <w:t xml:space="preserve">, </w:t>
      </w:r>
      <w:r w:rsidRPr="00845E53">
        <w:rPr>
          <w:sz w:val="22"/>
          <w:szCs w:val="18"/>
          <w:u w:val="dash"/>
          <w:lang w:bidi="it-IT"/>
        </w:rPr>
        <w:t>id</w:t>
      </w:r>
      <w:r>
        <w:rPr>
          <w:sz w:val="22"/>
          <w:szCs w:val="18"/>
          <w:u w:val="dash"/>
          <w:lang w:bidi="it-IT"/>
        </w:rPr>
        <w:t>_</w:t>
      </w:r>
      <w:r w:rsidRPr="00845E53">
        <w:rPr>
          <w:sz w:val="22"/>
          <w:szCs w:val="18"/>
          <w:u w:val="dash"/>
          <w:lang w:bidi="it-IT"/>
        </w:rPr>
        <w:t>presentatore</w:t>
      </w:r>
      <w:r w:rsidR="00332369" w:rsidRPr="00845E53">
        <w:rPr>
          <w:sz w:val="22"/>
          <w:szCs w:val="18"/>
          <w:lang w:bidi="it-IT"/>
        </w:rPr>
        <w:t xml:space="preserve">, </w:t>
      </w:r>
      <w:r>
        <w:rPr>
          <w:sz w:val="22"/>
          <w:szCs w:val="18"/>
          <w:lang w:bidi="it-IT"/>
        </w:rPr>
        <w:t>nome_</w:t>
      </w:r>
      <w:r w:rsidRPr="00845E53">
        <w:rPr>
          <w:sz w:val="22"/>
          <w:szCs w:val="18"/>
          <w:lang w:bidi="it-IT"/>
        </w:rPr>
        <w:t>presentatore)</w:t>
      </w:r>
    </w:p>
    <w:p w14:paraId="1826522C" w14:textId="77777777" w:rsidR="009E0BF0" w:rsidRPr="009E0BF0" w:rsidRDefault="009E0BF0" w:rsidP="00924D00">
      <w:pPr>
        <w:jc w:val="both"/>
        <w:rPr>
          <w:lang w:bidi="it-IT"/>
        </w:rPr>
      </w:pPr>
    </w:p>
    <w:p w14:paraId="187E3A0A" w14:textId="77777777" w:rsidR="002608E2" w:rsidRDefault="002608E2" w:rsidP="00924D00">
      <w:pPr>
        <w:jc w:val="both"/>
        <w:rPr>
          <w:rFonts w:asciiTheme="majorHAnsi" w:eastAsiaTheme="majorEastAsia" w:hAnsiTheme="majorHAnsi" w:cstheme="majorBidi"/>
          <w:b/>
          <w:bCs/>
          <w:caps/>
          <w:sz w:val="44"/>
          <w:szCs w:val="18"/>
          <w:lang w:bidi="it-IT"/>
        </w:rPr>
      </w:pPr>
    </w:p>
    <w:p w14:paraId="04A9861E" w14:textId="77777777" w:rsidR="00F67D17" w:rsidRDefault="00F67D17" w:rsidP="00924D00">
      <w:pPr>
        <w:jc w:val="both"/>
        <w:rPr>
          <w:rFonts w:asciiTheme="majorHAnsi" w:eastAsiaTheme="majorEastAsia" w:hAnsiTheme="majorHAnsi" w:cstheme="majorBidi"/>
          <w:b/>
          <w:bCs/>
          <w:caps/>
          <w:sz w:val="44"/>
          <w:szCs w:val="18"/>
          <w:lang w:bidi="it-IT"/>
        </w:rPr>
      </w:pPr>
    </w:p>
    <w:p w14:paraId="4C5F6A53" w14:textId="7C5FEEC2" w:rsidR="002608E2" w:rsidRDefault="00FE30DE" w:rsidP="002608E2">
      <w:pPr>
        <w:jc w:val="both"/>
        <w:rPr>
          <w:rFonts w:asciiTheme="majorHAnsi" w:eastAsiaTheme="majorEastAsia" w:hAnsiTheme="majorHAnsi" w:cstheme="majorBidi"/>
          <w:b/>
          <w:bCs/>
          <w:caps/>
          <w:sz w:val="44"/>
          <w:szCs w:val="18"/>
          <w:lang w:bidi="it-IT"/>
        </w:rPr>
      </w:pPr>
      <w:r>
        <w:rPr>
          <w:rFonts w:asciiTheme="majorHAnsi" w:eastAsiaTheme="majorEastAsia" w:hAnsiTheme="majorHAnsi" w:cstheme="majorBidi"/>
          <w:b/>
          <w:bCs/>
          <w:caps/>
          <w:sz w:val="44"/>
          <w:szCs w:val="18"/>
          <w:lang w:bidi="it-IT"/>
        </w:rPr>
        <w:lastRenderedPageBreak/>
        <w:t>I</w:t>
      </w:r>
      <w:r w:rsidR="006A520D">
        <w:rPr>
          <w:rFonts w:asciiTheme="majorHAnsi" w:eastAsiaTheme="majorEastAsia" w:hAnsiTheme="majorHAnsi" w:cstheme="majorBidi"/>
          <w:b/>
          <w:bCs/>
          <w:caps/>
          <w:sz w:val="44"/>
          <w:szCs w:val="18"/>
          <w:lang w:bidi="it-IT"/>
        </w:rPr>
        <w:t>MPLEMENTAZIONE</w:t>
      </w:r>
      <w:r w:rsidR="00294876">
        <w:rPr>
          <w:rFonts w:asciiTheme="majorHAnsi" w:eastAsiaTheme="majorEastAsia" w:hAnsiTheme="majorHAnsi" w:cstheme="majorBidi"/>
          <w:b/>
          <w:bCs/>
          <w:caps/>
          <w:sz w:val="44"/>
          <w:szCs w:val="18"/>
          <w:lang w:bidi="it-IT"/>
        </w:rPr>
        <w:t xml:space="preserve"> database in sql</w:t>
      </w:r>
    </w:p>
    <w:p w14:paraId="256FB66D" w14:textId="77777777" w:rsidR="00D8782D" w:rsidRDefault="00D8782D" w:rsidP="00294876">
      <w:pPr>
        <w:jc w:val="both"/>
        <w:rPr>
          <w:b/>
          <w:bCs/>
          <w:sz w:val="28"/>
          <w:szCs w:val="22"/>
          <w:u w:val="single"/>
          <w:lang w:bidi="it-IT"/>
        </w:rPr>
      </w:pPr>
    </w:p>
    <w:p w14:paraId="71ED3D66" w14:textId="12BE3123" w:rsidR="00294876" w:rsidRPr="00F67D17" w:rsidRDefault="00294876" w:rsidP="00294876">
      <w:pPr>
        <w:jc w:val="both"/>
        <w:rPr>
          <w:b/>
          <w:bCs/>
          <w:sz w:val="28"/>
          <w:szCs w:val="22"/>
          <w:u w:val="single"/>
          <w:lang w:bidi="it-IT"/>
        </w:rPr>
      </w:pPr>
      <w:r w:rsidRPr="00F67D17">
        <w:rPr>
          <w:b/>
          <w:bCs/>
          <w:sz w:val="28"/>
          <w:szCs w:val="22"/>
          <w:u w:val="single"/>
          <w:lang w:bidi="it-IT"/>
        </w:rPr>
        <w:t>CREAZIONE VOLONTARIO</w:t>
      </w:r>
    </w:p>
    <w:p w14:paraId="437C9475" w14:textId="5A19E2D7" w:rsidR="00FE30DE" w:rsidRDefault="00D8782D" w:rsidP="00294876">
      <w:pPr>
        <w:jc w:val="both"/>
        <w:rPr>
          <w:sz w:val="32"/>
          <w:szCs w:val="24"/>
          <w:u w:val="single"/>
          <w:lang w:bidi="it-IT"/>
        </w:rPr>
      </w:pPr>
      <w:r w:rsidRPr="00D8782D">
        <w:rPr>
          <w:noProof/>
          <w:sz w:val="32"/>
          <w:szCs w:val="24"/>
          <w:u w:val="single"/>
          <w:lang w:bidi="it-IT"/>
        </w:rPr>
        <w:drawing>
          <wp:inline distT="0" distB="0" distL="0" distR="0" wp14:anchorId="2E204413" wp14:editId="14F9D7B6">
            <wp:extent cx="6263640" cy="2030340"/>
            <wp:effectExtent l="0" t="0" r="3810" b="8255"/>
            <wp:docPr id="6221982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9824" name="Immagine 1" descr="Immagine che contiene testo, schermata, software, Software multimediale&#10;&#10;Descrizione generata automaticamente"/>
                    <pic:cNvPicPr/>
                  </pic:nvPicPr>
                  <pic:blipFill rotWithShape="1">
                    <a:blip r:embed="rId36"/>
                    <a:srcRect l="2750" t="386" r="2020" b="4400"/>
                    <a:stretch/>
                  </pic:blipFill>
                  <pic:spPr bwMode="auto">
                    <a:xfrm>
                      <a:off x="0" y="0"/>
                      <a:ext cx="6299141" cy="2041847"/>
                    </a:xfrm>
                    <a:prstGeom prst="rect">
                      <a:avLst/>
                    </a:prstGeom>
                    <a:ln>
                      <a:noFill/>
                    </a:ln>
                    <a:extLst>
                      <a:ext uri="{53640926-AAD7-44D8-BBD7-CCE9431645EC}">
                        <a14:shadowObscured xmlns:a14="http://schemas.microsoft.com/office/drawing/2010/main"/>
                      </a:ext>
                    </a:extLst>
                  </pic:spPr>
                </pic:pic>
              </a:graphicData>
            </a:graphic>
          </wp:inline>
        </w:drawing>
      </w:r>
    </w:p>
    <w:p w14:paraId="15AFC250" w14:textId="77777777" w:rsidR="00D8782D" w:rsidRDefault="00D8782D" w:rsidP="00294876">
      <w:pPr>
        <w:jc w:val="both"/>
        <w:rPr>
          <w:sz w:val="32"/>
          <w:szCs w:val="24"/>
          <w:u w:val="single"/>
          <w:lang w:bidi="it-IT"/>
        </w:rPr>
      </w:pPr>
    </w:p>
    <w:p w14:paraId="10CBE2DA" w14:textId="49567ABF" w:rsidR="00294876" w:rsidRPr="005D3B29" w:rsidRDefault="00294876" w:rsidP="00294876">
      <w:pPr>
        <w:jc w:val="both"/>
        <w:rPr>
          <w:b/>
          <w:bCs/>
          <w:sz w:val="32"/>
          <w:szCs w:val="24"/>
          <w:u w:val="single"/>
          <w:lang w:bidi="it-IT"/>
        </w:rPr>
      </w:pPr>
      <w:r w:rsidRPr="005D3B29">
        <w:rPr>
          <w:b/>
          <w:bCs/>
          <w:sz w:val="32"/>
          <w:szCs w:val="24"/>
          <w:u w:val="single"/>
          <w:lang w:bidi="it-IT"/>
        </w:rPr>
        <w:t>CREAZIONE CLIENTE</w:t>
      </w:r>
    </w:p>
    <w:p w14:paraId="4743BE5B" w14:textId="2F3A92A7" w:rsidR="00F676B5" w:rsidRDefault="008030F7" w:rsidP="008323D2">
      <w:pPr>
        <w:rPr>
          <w:sz w:val="32"/>
          <w:szCs w:val="24"/>
          <w:u w:val="single"/>
          <w:lang w:bidi="it-IT"/>
        </w:rPr>
      </w:pPr>
      <w:r w:rsidRPr="008030F7">
        <w:rPr>
          <w:noProof/>
          <w:sz w:val="32"/>
          <w:szCs w:val="24"/>
          <w:u w:val="single"/>
          <w:lang w:bidi="it-IT"/>
        </w:rPr>
        <w:drawing>
          <wp:inline distT="0" distB="0" distL="0" distR="0" wp14:anchorId="7518E1D0" wp14:editId="5CF14DCF">
            <wp:extent cx="6097270" cy="2073910"/>
            <wp:effectExtent l="0" t="0" r="0" b="2540"/>
            <wp:docPr id="373501237"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01237" name="Immagine 1" descr="Immagine che contiene testo, schermata, software, Software multimediale&#10;&#10;Descrizione generata automaticamente"/>
                    <pic:cNvPicPr/>
                  </pic:nvPicPr>
                  <pic:blipFill>
                    <a:blip r:embed="rId37"/>
                    <a:stretch>
                      <a:fillRect/>
                    </a:stretch>
                  </pic:blipFill>
                  <pic:spPr>
                    <a:xfrm>
                      <a:off x="0" y="0"/>
                      <a:ext cx="6097270" cy="2073910"/>
                    </a:xfrm>
                    <a:prstGeom prst="rect">
                      <a:avLst/>
                    </a:prstGeom>
                  </pic:spPr>
                </pic:pic>
              </a:graphicData>
            </a:graphic>
          </wp:inline>
        </w:drawing>
      </w:r>
    </w:p>
    <w:p w14:paraId="6F4F11EC" w14:textId="77777777" w:rsidR="003853C1" w:rsidRDefault="003853C1" w:rsidP="00294876">
      <w:pPr>
        <w:jc w:val="both"/>
        <w:rPr>
          <w:sz w:val="32"/>
          <w:szCs w:val="24"/>
          <w:u w:val="single"/>
          <w:lang w:bidi="it-IT"/>
        </w:rPr>
      </w:pPr>
    </w:p>
    <w:p w14:paraId="1ECE515E" w14:textId="1C07B8F3" w:rsidR="00294876" w:rsidRPr="005D3B29" w:rsidRDefault="00294876" w:rsidP="00294876">
      <w:pPr>
        <w:jc w:val="both"/>
        <w:rPr>
          <w:b/>
          <w:bCs/>
          <w:sz w:val="32"/>
          <w:szCs w:val="24"/>
          <w:u w:val="single"/>
          <w:lang w:bidi="it-IT"/>
        </w:rPr>
      </w:pPr>
      <w:r w:rsidRPr="005D3B29">
        <w:rPr>
          <w:b/>
          <w:bCs/>
          <w:sz w:val="32"/>
          <w:szCs w:val="24"/>
          <w:u w:val="single"/>
          <w:lang w:bidi="it-IT"/>
        </w:rPr>
        <w:t xml:space="preserve">CREAZIONE </w:t>
      </w:r>
      <w:r w:rsidR="00FA2008" w:rsidRPr="005D3B29">
        <w:rPr>
          <w:b/>
          <w:bCs/>
          <w:sz w:val="32"/>
          <w:szCs w:val="24"/>
          <w:u w:val="single"/>
          <w:lang w:bidi="it-IT"/>
        </w:rPr>
        <w:t>ARTICOLO</w:t>
      </w:r>
    </w:p>
    <w:p w14:paraId="1511D512" w14:textId="61C7CAE4" w:rsidR="00B100A4" w:rsidRDefault="008030F7" w:rsidP="008323D2">
      <w:pPr>
        <w:rPr>
          <w:sz w:val="32"/>
          <w:szCs w:val="24"/>
          <w:u w:val="single"/>
          <w:lang w:bidi="it-IT"/>
        </w:rPr>
      </w:pPr>
      <w:r w:rsidRPr="008030F7">
        <w:rPr>
          <w:noProof/>
          <w:sz w:val="32"/>
          <w:szCs w:val="24"/>
          <w:u w:val="single"/>
          <w:lang w:bidi="it-IT"/>
        </w:rPr>
        <w:drawing>
          <wp:inline distT="0" distB="0" distL="0" distR="0" wp14:anchorId="48BF7308" wp14:editId="7F767CED">
            <wp:extent cx="6097270" cy="2205355"/>
            <wp:effectExtent l="0" t="0" r="0" b="4445"/>
            <wp:docPr id="1928649666" name="Immagine 1" descr="Immagine che contiene testo, schermata, scherm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49666" name="Immagine 1" descr="Immagine che contiene testo, schermata, schermo, Software multimediale&#10;&#10;Descrizione generata automaticamente"/>
                    <pic:cNvPicPr/>
                  </pic:nvPicPr>
                  <pic:blipFill>
                    <a:blip r:embed="rId38"/>
                    <a:stretch>
                      <a:fillRect/>
                    </a:stretch>
                  </pic:blipFill>
                  <pic:spPr>
                    <a:xfrm>
                      <a:off x="0" y="0"/>
                      <a:ext cx="6097270" cy="2205355"/>
                    </a:xfrm>
                    <a:prstGeom prst="rect">
                      <a:avLst/>
                    </a:prstGeom>
                  </pic:spPr>
                </pic:pic>
              </a:graphicData>
            </a:graphic>
          </wp:inline>
        </w:drawing>
      </w:r>
    </w:p>
    <w:p w14:paraId="591ED538" w14:textId="77777777" w:rsidR="00B100A4" w:rsidRDefault="00B100A4" w:rsidP="00294876">
      <w:pPr>
        <w:jc w:val="both"/>
        <w:rPr>
          <w:sz w:val="32"/>
          <w:szCs w:val="24"/>
          <w:u w:val="single"/>
          <w:lang w:bidi="it-IT"/>
        </w:rPr>
      </w:pPr>
    </w:p>
    <w:p w14:paraId="0AF881A4" w14:textId="77777777" w:rsidR="004E48D1" w:rsidRDefault="004E48D1" w:rsidP="00294876">
      <w:pPr>
        <w:jc w:val="both"/>
        <w:rPr>
          <w:b/>
          <w:bCs/>
          <w:sz w:val="32"/>
          <w:szCs w:val="24"/>
          <w:u w:val="single"/>
          <w:lang w:bidi="it-IT"/>
        </w:rPr>
      </w:pPr>
    </w:p>
    <w:p w14:paraId="2ECE60B8" w14:textId="27C9FCEB" w:rsidR="006A4E77" w:rsidRPr="004E48D1" w:rsidRDefault="00FA2008" w:rsidP="00294876">
      <w:pPr>
        <w:jc w:val="both"/>
        <w:rPr>
          <w:b/>
          <w:bCs/>
          <w:sz w:val="32"/>
          <w:szCs w:val="24"/>
          <w:u w:val="single"/>
          <w:lang w:bidi="it-IT"/>
        </w:rPr>
      </w:pPr>
      <w:r w:rsidRPr="005D3B29">
        <w:rPr>
          <w:b/>
          <w:bCs/>
          <w:sz w:val="32"/>
          <w:szCs w:val="24"/>
          <w:u w:val="single"/>
          <w:lang w:bidi="it-IT"/>
        </w:rPr>
        <w:t>CREAZIONE PRESTITO</w:t>
      </w:r>
    </w:p>
    <w:p w14:paraId="313B7BA0" w14:textId="41C49408" w:rsidR="006A4E77" w:rsidRDefault="008D373C" w:rsidP="00294876">
      <w:pPr>
        <w:jc w:val="both"/>
        <w:rPr>
          <w:sz w:val="32"/>
          <w:szCs w:val="24"/>
          <w:u w:val="single"/>
          <w:lang w:bidi="it-IT"/>
        </w:rPr>
      </w:pPr>
      <w:r w:rsidRPr="008D373C">
        <w:rPr>
          <w:noProof/>
          <w:sz w:val="32"/>
          <w:szCs w:val="24"/>
          <w:u w:val="single"/>
          <w:lang w:bidi="it-IT"/>
        </w:rPr>
        <w:drawing>
          <wp:inline distT="0" distB="0" distL="0" distR="0" wp14:anchorId="2D6FCA3A" wp14:editId="54516287">
            <wp:extent cx="6097270" cy="5994400"/>
            <wp:effectExtent l="0" t="0" r="0" b="6350"/>
            <wp:docPr id="243491801"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91801" name="Immagine 1" descr="Immagine che contiene testo, schermata, schermo, software&#10;&#10;Descrizione generata automaticamente"/>
                    <pic:cNvPicPr/>
                  </pic:nvPicPr>
                  <pic:blipFill>
                    <a:blip r:embed="rId39"/>
                    <a:stretch>
                      <a:fillRect/>
                    </a:stretch>
                  </pic:blipFill>
                  <pic:spPr>
                    <a:xfrm>
                      <a:off x="0" y="0"/>
                      <a:ext cx="6097270" cy="5994400"/>
                    </a:xfrm>
                    <a:prstGeom prst="rect">
                      <a:avLst/>
                    </a:prstGeom>
                  </pic:spPr>
                </pic:pic>
              </a:graphicData>
            </a:graphic>
          </wp:inline>
        </w:drawing>
      </w:r>
    </w:p>
    <w:p w14:paraId="0D7804AB" w14:textId="77777777" w:rsidR="00D920FB" w:rsidRDefault="00D920FB" w:rsidP="00294876">
      <w:pPr>
        <w:jc w:val="both"/>
        <w:rPr>
          <w:b/>
          <w:bCs/>
          <w:sz w:val="32"/>
          <w:szCs w:val="24"/>
          <w:u w:val="single"/>
          <w:lang w:bidi="it-IT"/>
        </w:rPr>
      </w:pPr>
    </w:p>
    <w:p w14:paraId="48874D76" w14:textId="77777777" w:rsidR="008D373C" w:rsidRDefault="008D373C" w:rsidP="00294876">
      <w:pPr>
        <w:jc w:val="both"/>
        <w:rPr>
          <w:b/>
          <w:bCs/>
          <w:sz w:val="32"/>
          <w:szCs w:val="24"/>
          <w:u w:val="single"/>
          <w:lang w:bidi="it-IT"/>
        </w:rPr>
      </w:pPr>
    </w:p>
    <w:p w14:paraId="45531C22" w14:textId="77777777" w:rsidR="008D373C" w:rsidRDefault="008D373C" w:rsidP="00294876">
      <w:pPr>
        <w:jc w:val="both"/>
        <w:rPr>
          <w:b/>
          <w:bCs/>
          <w:sz w:val="32"/>
          <w:szCs w:val="24"/>
          <w:u w:val="single"/>
          <w:lang w:bidi="it-IT"/>
        </w:rPr>
      </w:pPr>
    </w:p>
    <w:p w14:paraId="4A99F6A4" w14:textId="77777777" w:rsidR="008D373C" w:rsidRDefault="008D373C" w:rsidP="00294876">
      <w:pPr>
        <w:jc w:val="both"/>
        <w:rPr>
          <w:b/>
          <w:bCs/>
          <w:sz w:val="32"/>
          <w:szCs w:val="24"/>
          <w:u w:val="single"/>
          <w:lang w:bidi="it-IT"/>
        </w:rPr>
      </w:pPr>
    </w:p>
    <w:p w14:paraId="4F7A417D" w14:textId="77777777" w:rsidR="008D373C" w:rsidRDefault="008D373C" w:rsidP="00294876">
      <w:pPr>
        <w:jc w:val="both"/>
        <w:rPr>
          <w:b/>
          <w:bCs/>
          <w:sz w:val="32"/>
          <w:szCs w:val="24"/>
          <w:u w:val="single"/>
          <w:lang w:bidi="it-IT"/>
        </w:rPr>
      </w:pPr>
    </w:p>
    <w:p w14:paraId="4DB31267" w14:textId="77777777" w:rsidR="008D373C" w:rsidRDefault="008D373C" w:rsidP="00294876">
      <w:pPr>
        <w:jc w:val="both"/>
        <w:rPr>
          <w:b/>
          <w:bCs/>
          <w:sz w:val="32"/>
          <w:szCs w:val="24"/>
          <w:u w:val="single"/>
          <w:lang w:bidi="it-IT"/>
        </w:rPr>
      </w:pPr>
    </w:p>
    <w:p w14:paraId="4E4C77A9" w14:textId="77777777" w:rsidR="008D373C" w:rsidRDefault="008D373C" w:rsidP="00294876">
      <w:pPr>
        <w:jc w:val="both"/>
        <w:rPr>
          <w:b/>
          <w:bCs/>
          <w:sz w:val="32"/>
          <w:szCs w:val="24"/>
          <w:u w:val="single"/>
          <w:lang w:bidi="it-IT"/>
        </w:rPr>
      </w:pPr>
    </w:p>
    <w:p w14:paraId="5B0D85E1" w14:textId="77777777" w:rsidR="008D373C" w:rsidRDefault="008D373C" w:rsidP="00294876">
      <w:pPr>
        <w:jc w:val="both"/>
        <w:rPr>
          <w:b/>
          <w:bCs/>
          <w:sz w:val="32"/>
          <w:szCs w:val="24"/>
          <w:u w:val="single"/>
          <w:lang w:bidi="it-IT"/>
        </w:rPr>
      </w:pPr>
    </w:p>
    <w:p w14:paraId="5DB2B453" w14:textId="6697726C" w:rsidR="00FA2008" w:rsidRDefault="00FA2008" w:rsidP="00294876">
      <w:pPr>
        <w:jc w:val="both"/>
        <w:rPr>
          <w:b/>
          <w:bCs/>
          <w:sz w:val="32"/>
          <w:szCs w:val="24"/>
          <w:u w:val="single"/>
          <w:lang w:bidi="it-IT"/>
        </w:rPr>
      </w:pPr>
      <w:r w:rsidRPr="005D3B29">
        <w:rPr>
          <w:b/>
          <w:bCs/>
          <w:sz w:val="32"/>
          <w:szCs w:val="24"/>
          <w:u w:val="single"/>
          <w:lang w:bidi="it-IT"/>
        </w:rPr>
        <w:lastRenderedPageBreak/>
        <w:t xml:space="preserve">CREAZIONE </w:t>
      </w:r>
      <w:r w:rsidR="004E48D1">
        <w:rPr>
          <w:b/>
          <w:bCs/>
          <w:sz w:val="32"/>
          <w:szCs w:val="24"/>
          <w:u w:val="single"/>
          <w:lang w:bidi="it-IT"/>
        </w:rPr>
        <w:t>EVENTO</w:t>
      </w:r>
    </w:p>
    <w:p w14:paraId="2E79D132" w14:textId="7AC5C4E2" w:rsidR="004E48D1" w:rsidRPr="005D3B29" w:rsidRDefault="002C28A1" w:rsidP="00ED71F8">
      <w:pPr>
        <w:jc w:val="center"/>
        <w:rPr>
          <w:b/>
          <w:bCs/>
          <w:sz w:val="32"/>
          <w:szCs w:val="24"/>
          <w:u w:val="single"/>
          <w:lang w:bidi="it-IT"/>
        </w:rPr>
      </w:pPr>
      <w:r w:rsidRPr="002C28A1">
        <w:rPr>
          <w:b/>
          <w:bCs/>
          <w:noProof/>
          <w:sz w:val="32"/>
          <w:szCs w:val="24"/>
          <w:u w:val="single"/>
          <w:lang w:bidi="it-IT"/>
        </w:rPr>
        <w:drawing>
          <wp:inline distT="0" distB="0" distL="0" distR="0" wp14:anchorId="101F123B" wp14:editId="64A24209">
            <wp:extent cx="5578583" cy="4084320"/>
            <wp:effectExtent l="0" t="0" r="3175" b="0"/>
            <wp:docPr id="1683980420"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0420" name="Immagine 1" descr="Immagine che contiene testo, schermata, schermo, software&#10;&#10;Descrizione generata automaticamente"/>
                    <pic:cNvPicPr/>
                  </pic:nvPicPr>
                  <pic:blipFill rotWithShape="1">
                    <a:blip r:embed="rId40"/>
                    <a:srcRect l="998" t="506" r="1020" b="2574"/>
                    <a:stretch/>
                  </pic:blipFill>
                  <pic:spPr bwMode="auto">
                    <a:xfrm>
                      <a:off x="0" y="0"/>
                      <a:ext cx="5582214" cy="4086978"/>
                    </a:xfrm>
                    <a:prstGeom prst="rect">
                      <a:avLst/>
                    </a:prstGeom>
                    <a:ln>
                      <a:noFill/>
                    </a:ln>
                    <a:extLst>
                      <a:ext uri="{53640926-AAD7-44D8-BBD7-CCE9431645EC}">
                        <a14:shadowObscured xmlns:a14="http://schemas.microsoft.com/office/drawing/2010/main"/>
                      </a:ext>
                    </a:extLst>
                  </pic:spPr>
                </pic:pic>
              </a:graphicData>
            </a:graphic>
          </wp:inline>
        </w:drawing>
      </w:r>
    </w:p>
    <w:p w14:paraId="4773204A" w14:textId="7F27BF3B" w:rsidR="00FA2008" w:rsidRPr="005D3B29" w:rsidRDefault="00D07873" w:rsidP="00294876">
      <w:pPr>
        <w:jc w:val="both"/>
        <w:rPr>
          <w:b/>
          <w:bCs/>
          <w:sz w:val="32"/>
          <w:szCs w:val="24"/>
          <w:u w:val="single"/>
          <w:lang w:bidi="it-IT"/>
        </w:rPr>
      </w:pPr>
      <w:r>
        <w:rPr>
          <w:b/>
          <w:bCs/>
          <w:sz w:val="32"/>
          <w:szCs w:val="24"/>
          <w:u w:val="single"/>
          <w:lang w:bidi="it-IT"/>
        </w:rPr>
        <w:br/>
      </w:r>
      <w:r w:rsidR="00FA2008" w:rsidRPr="005D3B29">
        <w:rPr>
          <w:b/>
          <w:bCs/>
          <w:sz w:val="32"/>
          <w:szCs w:val="24"/>
          <w:u w:val="single"/>
          <w:lang w:bidi="it-IT"/>
        </w:rPr>
        <w:t xml:space="preserve">CREAZIONE </w:t>
      </w:r>
      <w:r w:rsidR="004E48D1">
        <w:rPr>
          <w:b/>
          <w:bCs/>
          <w:sz w:val="32"/>
          <w:szCs w:val="24"/>
          <w:u w:val="single"/>
          <w:lang w:bidi="it-IT"/>
        </w:rPr>
        <w:t>PRENOTAZIONE</w:t>
      </w:r>
    </w:p>
    <w:p w14:paraId="53724605" w14:textId="22DAB02E" w:rsidR="00294876" w:rsidRDefault="00D07873" w:rsidP="00ED71F8">
      <w:pPr>
        <w:jc w:val="center"/>
        <w:rPr>
          <w:sz w:val="32"/>
          <w:szCs w:val="24"/>
          <w:u w:val="single"/>
          <w:lang w:bidi="it-IT"/>
        </w:rPr>
      </w:pPr>
      <w:r w:rsidRPr="00D07873">
        <w:rPr>
          <w:noProof/>
          <w:sz w:val="32"/>
          <w:szCs w:val="24"/>
          <w:u w:val="single"/>
          <w:lang w:bidi="it-IT"/>
        </w:rPr>
        <w:drawing>
          <wp:inline distT="0" distB="0" distL="0" distR="0" wp14:anchorId="3AA59EAA" wp14:editId="2B7E337C">
            <wp:extent cx="5468011" cy="4088765"/>
            <wp:effectExtent l="0" t="0" r="0" b="6985"/>
            <wp:docPr id="481313115"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3115" name="Immagine 1" descr="Immagine che contiene testo, schermata, schermo, software&#10;&#10;Descrizione generata automaticamente"/>
                    <pic:cNvPicPr/>
                  </pic:nvPicPr>
                  <pic:blipFill>
                    <a:blip r:embed="rId41"/>
                    <a:stretch>
                      <a:fillRect/>
                    </a:stretch>
                  </pic:blipFill>
                  <pic:spPr>
                    <a:xfrm>
                      <a:off x="0" y="0"/>
                      <a:ext cx="5473998" cy="4093242"/>
                    </a:xfrm>
                    <a:prstGeom prst="rect">
                      <a:avLst/>
                    </a:prstGeom>
                  </pic:spPr>
                </pic:pic>
              </a:graphicData>
            </a:graphic>
          </wp:inline>
        </w:drawing>
      </w:r>
    </w:p>
    <w:p w14:paraId="4FEC039F" w14:textId="26801E7C" w:rsidR="00FA2008" w:rsidRDefault="00FA2008" w:rsidP="00924D00">
      <w:pPr>
        <w:jc w:val="both"/>
        <w:rPr>
          <w:rFonts w:asciiTheme="majorHAnsi" w:eastAsiaTheme="majorEastAsia" w:hAnsiTheme="majorHAnsi" w:cstheme="majorBidi"/>
          <w:b/>
          <w:bCs/>
          <w:caps/>
          <w:sz w:val="44"/>
          <w:szCs w:val="18"/>
          <w:lang w:bidi="it-IT"/>
        </w:rPr>
      </w:pPr>
      <w:r>
        <w:rPr>
          <w:rFonts w:asciiTheme="majorHAnsi" w:eastAsiaTheme="majorEastAsia" w:hAnsiTheme="majorHAnsi" w:cstheme="majorBidi"/>
          <w:b/>
          <w:bCs/>
          <w:caps/>
          <w:sz w:val="44"/>
          <w:szCs w:val="18"/>
          <w:lang w:bidi="it-IT"/>
        </w:rPr>
        <w:lastRenderedPageBreak/>
        <w:t>INTERROGAZIONI IN SQL</w:t>
      </w:r>
    </w:p>
    <w:p w14:paraId="0C7B95E8" w14:textId="77777777" w:rsidR="004E48D1" w:rsidRPr="0013508E" w:rsidRDefault="00515094" w:rsidP="00515094">
      <w:pPr>
        <w:spacing w:line="240" w:lineRule="auto"/>
        <w:jc w:val="both"/>
        <w:rPr>
          <w:sz w:val="22"/>
          <w:szCs w:val="18"/>
          <w:lang w:bidi="it-IT"/>
        </w:rPr>
      </w:pPr>
      <w:r w:rsidRPr="0013508E">
        <w:rPr>
          <w:sz w:val="22"/>
          <w:szCs w:val="18"/>
          <w:lang w:bidi="it-IT"/>
        </w:rPr>
        <w:t>Per controllare che il database sia implementato correttamente, si</w:t>
      </w:r>
      <w:r w:rsidR="007C73DA" w:rsidRPr="0013508E">
        <w:rPr>
          <w:sz w:val="22"/>
          <w:szCs w:val="18"/>
          <w:lang w:bidi="it-IT"/>
        </w:rPr>
        <w:t xml:space="preserve"> </w:t>
      </w:r>
      <w:r w:rsidR="00E44392" w:rsidRPr="0013508E">
        <w:rPr>
          <w:sz w:val="22"/>
          <w:szCs w:val="18"/>
          <w:lang w:bidi="it-IT"/>
        </w:rPr>
        <w:t>implementano</w:t>
      </w:r>
      <w:r w:rsidR="007C73DA" w:rsidRPr="0013508E">
        <w:rPr>
          <w:sz w:val="22"/>
          <w:szCs w:val="18"/>
          <w:lang w:bidi="it-IT"/>
        </w:rPr>
        <w:t xml:space="preserve"> de</w:t>
      </w:r>
      <w:r w:rsidR="00E44392" w:rsidRPr="0013508E">
        <w:rPr>
          <w:sz w:val="22"/>
          <w:szCs w:val="18"/>
          <w:lang w:bidi="it-IT"/>
        </w:rPr>
        <w:t xml:space="preserve">gli esempi di </w:t>
      </w:r>
      <w:r w:rsidR="00274CBC" w:rsidRPr="0013508E">
        <w:rPr>
          <w:sz w:val="22"/>
          <w:szCs w:val="18"/>
          <w:lang w:bidi="it-IT"/>
        </w:rPr>
        <w:t>query in SQL</w:t>
      </w:r>
      <w:r w:rsidR="00E44392" w:rsidRPr="0013508E">
        <w:rPr>
          <w:sz w:val="22"/>
          <w:szCs w:val="18"/>
          <w:lang w:bidi="it-IT"/>
        </w:rPr>
        <w:t>.</w:t>
      </w:r>
    </w:p>
    <w:p w14:paraId="55EFFDE9" w14:textId="77777777" w:rsidR="0013508E" w:rsidRPr="0013508E" w:rsidRDefault="0013508E" w:rsidP="00515094">
      <w:pPr>
        <w:spacing w:line="240" w:lineRule="auto"/>
        <w:jc w:val="both"/>
        <w:rPr>
          <w:sz w:val="20"/>
          <w:szCs w:val="16"/>
          <w:lang w:bidi="it-IT"/>
        </w:rPr>
      </w:pPr>
    </w:p>
    <w:p w14:paraId="024C13C0" w14:textId="4B6C1557" w:rsidR="00FA2008" w:rsidRDefault="00274CBC" w:rsidP="00515094">
      <w:pPr>
        <w:spacing w:line="240" w:lineRule="auto"/>
        <w:jc w:val="both"/>
        <w:rPr>
          <w:sz w:val="22"/>
          <w:szCs w:val="18"/>
          <w:lang w:bidi="it-IT"/>
        </w:rPr>
      </w:pPr>
      <w:r>
        <w:rPr>
          <w:sz w:val="22"/>
          <w:szCs w:val="18"/>
          <w:lang w:bidi="it-IT"/>
        </w:rPr>
        <w:t xml:space="preserve"> </w:t>
      </w:r>
    </w:p>
    <w:p w14:paraId="363D6A86" w14:textId="512AFC4F" w:rsidR="00340B6B" w:rsidRDefault="004E48D1" w:rsidP="00340B6B">
      <w:pPr>
        <w:pStyle w:val="Paragrafoelenco"/>
        <w:numPr>
          <w:ilvl w:val="0"/>
          <w:numId w:val="7"/>
        </w:numPr>
        <w:spacing w:line="276" w:lineRule="auto"/>
        <w:rPr>
          <w:b/>
          <w:bCs/>
          <w:color w:val="auto"/>
          <w:lang w:bidi="it-IT"/>
        </w:rPr>
      </w:pPr>
      <w:r w:rsidRPr="0081020B">
        <w:rPr>
          <w:b/>
          <w:bCs/>
          <w:color w:val="auto"/>
          <w:lang w:bidi="it-IT"/>
        </w:rPr>
        <w:t>Indicare nome e cognome</w:t>
      </w:r>
      <w:r w:rsidR="0081020B" w:rsidRPr="0081020B">
        <w:rPr>
          <w:b/>
          <w:bCs/>
          <w:color w:val="auto"/>
          <w:lang w:bidi="it-IT"/>
        </w:rPr>
        <w:t xml:space="preserve"> dei clienti che hanno ordinato tutti gli articoli della categoria “fumetti”</w:t>
      </w:r>
    </w:p>
    <w:p w14:paraId="18F10134" w14:textId="77777777" w:rsidR="00340B6B" w:rsidRPr="00340B6B" w:rsidRDefault="00340B6B" w:rsidP="00340B6B">
      <w:pPr>
        <w:spacing w:line="276" w:lineRule="auto"/>
        <w:rPr>
          <w:b/>
          <w:bCs/>
          <w:color w:val="auto"/>
          <w:lang w:bidi="it-IT"/>
        </w:rPr>
      </w:pPr>
    </w:p>
    <w:p w14:paraId="2BA05E01" w14:textId="305F8D18" w:rsidR="004E48D1" w:rsidRDefault="00340B6B" w:rsidP="00340B6B">
      <w:pPr>
        <w:spacing w:line="240" w:lineRule="auto"/>
        <w:jc w:val="center"/>
        <w:rPr>
          <w:color w:val="auto"/>
          <w:lang w:bidi="it-IT"/>
        </w:rPr>
      </w:pPr>
      <w:r w:rsidRPr="00340B6B">
        <w:rPr>
          <w:noProof/>
          <w:color w:val="auto"/>
          <w:lang w:bidi="it-IT"/>
        </w:rPr>
        <w:drawing>
          <wp:inline distT="0" distB="0" distL="0" distR="0" wp14:anchorId="5CB4A616" wp14:editId="07A8E97A">
            <wp:extent cx="6057900" cy="2453640"/>
            <wp:effectExtent l="0" t="0" r="0" b="3810"/>
            <wp:docPr id="162580817"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817" name="Immagine 1" descr="Immagine che contiene testo, schermata&#10;&#10;Descrizione generata automaticamente"/>
                    <pic:cNvPicPr/>
                  </pic:nvPicPr>
                  <pic:blipFill rotWithShape="1">
                    <a:blip r:embed="rId42"/>
                    <a:srcRect t="2006" r="646" b="5686"/>
                    <a:stretch/>
                  </pic:blipFill>
                  <pic:spPr bwMode="auto">
                    <a:xfrm>
                      <a:off x="0" y="0"/>
                      <a:ext cx="6057900" cy="2453640"/>
                    </a:xfrm>
                    <a:prstGeom prst="rect">
                      <a:avLst/>
                    </a:prstGeom>
                    <a:ln>
                      <a:noFill/>
                    </a:ln>
                    <a:extLst>
                      <a:ext uri="{53640926-AAD7-44D8-BBD7-CCE9431645EC}">
                        <a14:shadowObscured xmlns:a14="http://schemas.microsoft.com/office/drawing/2010/main"/>
                      </a:ext>
                    </a:extLst>
                  </pic:spPr>
                </pic:pic>
              </a:graphicData>
            </a:graphic>
          </wp:inline>
        </w:drawing>
      </w:r>
    </w:p>
    <w:p w14:paraId="5A416B47" w14:textId="50CA3032" w:rsidR="002C7D5C" w:rsidRDefault="002C7D5C" w:rsidP="00E42882">
      <w:pPr>
        <w:spacing w:line="240" w:lineRule="auto"/>
        <w:jc w:val="both"/>
        <w:rPr>
          <w:sz w:val="22"/>
          <w:szCs w:val="18"/>
          <w:lang w:bidi="it-IT"/>
        </w:rPr>
      </w:pPr>
    </w:p>
    <w:p w14:paraId="30C8003C" w14:textId="77777777" w:rsidR="00D956B7" w:rsidRDefault="00D956B7" w:rsidP="00E42882">
      <w:pPr>
        <w:spacing w:line="240" w:lineRule="auto"/>
        <w:jc w:val="both"/>
        <w:rPr>
          <w:sz w:val="22"/>
          <w:szCs w:val="18"/>
          <w:lang w:bidi="it-IT"/>
        </w:rPr>
      </w:pPr>
    </w:p>
    <w:p w14:paraId="47DAD737" w14:textId="1293C902" w:rsidR="002C7D5C" w:rsidRDefault="002C7D5C" w:rsidP="00731443">
      <w:pPr>
        <w:pStyle w:val="Paragrafoelenco"/>
        <w:numPr>
          <w:ilvl w:val="0"/>
          <w:numId w:val="7"/>
        </w:numPr>
        <w:spacing w:line="276" w:lineRule="auto"/>
        <w:rPr>
          <w:b/>
          <w:bCs/>
          <w:color w:val="auto"/>
          <w:lang w:bidi="it-IT"/>
        </w:rPr>
      </w:pPr>
      <w:r w:rsidRPr="0081020B">
        <w:rPr>
          <w:b/>
          <w:bCs/>
          <w:color w:val="auto"/>
          <w:lang w:bidi="it-IT"/>
        </w:rPr>
        <w:t xml:space="preserve">Indicare nome </w:t>
      </w:r>
      <w:r>
        <w:rPr>
          <w:b/>
          <w:bCs/>
          <w:color w:val="auto"/>
          <w:lang w:bidi="it-IT"/>
        </w:rPr>
        <w:t>e ID degli articoli presi in prestito e non ancora restituiti</w:t>
      </w:r>
      <w:r w:rsidRPr="0081020B">
        <w:rPr>
          <w:b/>
          <w:bCs/>
          <w:color w:val="auto"/>
          <w:lang w:bidi="it-IT"/>
        </w:rPr>
        <w:t xml:space="preserve"> </w:t>
      </w:r>
    </w:p>
    <w:p w14:paraId="36262000" w14:textId="77777777" w:rsidR="00AB7A32" w:rsidRPr="00AB7A32" w:rsidRDefault="00AB7A32" w:rsidP="00AB7A32">
      <w:pPr>
        <w:spacing w:line="276" w:lineRule="auto"/>
        <w:rPr>
          <w:b/>
          <w:bCs/>
          <w:color w:val="auto"/>
          <w:lang w:bidi="it-IT"/>
        </w:rPr>
      </w:pPr>
    </w:p>
    <w:p w14:paraId="6C4B428E" w14:textId="6EA5C8F6" w:rsidR="002C7D5C" w:rsidRDefault="00D956B7" w:rsidP="00AB7A32">
      <w:pPr>
        <w:spacing w:line="276" w:lineRule="auto"/>
        <w:jc w:val="center"/>
        <w:rPr>
          <w:b/>
          <w:bCs/>
          <w:color w:val="auto"/>
          <w:lang w:bidi="it-IT"/>
        </w:rPr>
      </w:pPr>
      <w:r w:rsidRPr="00D956B7">
        <w:rPr>
          <w:b/>
          <w:bCs/>
          <w:noProof/>
          <w:color w:val="auto"/>
          <w:lang w:bidi="it-IT"/>
        </w:rPr>
        <w:drawing>
          <wp:inline distT="0" distB="0" distL="0" distR="0" wp14:anchorId="691B6845" wp14:editId="591763CB">
            <wp:extent cx="5905500" cy="1244861"/>
            <wp:effectExtent l="0" t="0" r="0" b="0"/>
            <wp:docPr id="1460530303" name="Immagine 1" descr="Immagine che contiene schermata, testo,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30303" name="Immagine 1" descr="Immagine che contiene schermata, testo, Software multimediale, software&#10;&#10;Descrizione generata automaticamente"/>
                    <pic:cNvPicPr/>
                  </pic:nvPicPr>
                  <pic:blipFill rotWithShape="1">
                    <a:blip r:embed="rId43"/>
                    <a:srcRect l="1625" t="3896" r="1144" b="4824"/>
                    <a:stretch/>
                  </pic:blipFill>
                  <pic:spPr bwMode="auto">
                    <a:xfrm>
                      <a:off x="0" y="0"/>
                      <a:ext cx="5911218" cy="1246066"/>
                    </a:xfrm>
                    <a:prstGeom prst="rect">
                      <a:avLst/>
                    </a:prstGeom>
                    <a:ln>
                      <a:noFill/>
                    </a:ln>
                    <a:extLst>
                      <a:ext uri="{53640926-AAD7-44D8-BBD7-CCE9431645EC}">
                        <a14:shadowObscured xmlns:a14="http://schemas.microsoft.com/office/drawing/2010/main"/>
                      </a:ext>
                    </a:extLst>
                  </pic:spPr>
                </pic:pic>
              </a:graphicData>
            </a:graphic>
          </wp:inline>
        </w:drawing>
      </w:r>
    </w:p>
    <w:p w14:paraId="376D9C44" w14:textId="77777777" w:rsidR="00D956B7" w:rsidRDefault="00D956B7" w:rsidP="00D956B7">
      <w:pPr>
        <w:pStyle w:val="Paragrafoelenco"/>
        <w:spacing w:line="276" w:lineRule="auto"/>
        <w:rPr>
          <w:b/>
          <w:bCs/>
          <w:color w:val="auto"/>
          <w:lang w:bidi="it-IT"/>
        </w:rPr>
      </w:pPr>
    </w:p>
    <w:p w14:paraId="2AA8A137" w14:textId="77777777" w:rsidR="001C588A" w:rsidRDefault="001C588A" w:rsidP="00D956B7">
      <w:pPr>
        <w:pStyle w:val="Paragrafoelenco"/>
        <w:spacing w:line="276" w:lineRule="auto"/>
        <w:rPr>
          <w:b/>
          <w:bCs/>
          <w:color w:val="auto"/>
          <w:lang w:bidi="it-IT"/>
        </w:rPr>
      </w:pPr>
    </w:p>
    <w:p w14:paraId="3338FD31" w14:textId="138D8680" w:rsidR="00E61664" w:rsidRDefault="003024D0" w:rsidP="00E61664">
      <w:pPr>
        <w:pStyle w:val="Paragrafoelenco"/>
        <w:numPr>
          <w:ilvl w:val="0"/>
          <w:numId w:val="7"/>
        </w:numPr>
        <w:spacing w:line="276" w:lineRule="auto"/>
        <w:rPr>
          <w:b/>
          <w:bCs/>
          <w:color w:val="auto"/>
          <w:lang w:bidi="it-IT"/>
        </w:rPr>
      </w:pPr>
      <w:r>
        <w:rPr>
          <w:b/>
          <w:bCs/>
          <w:color w:val="auto"/>
          <w:lang w:bidi="it-IT"/>
        </w:rPr>
        <w:t>Indicar</w:t>
      </w:r>
      <w:r w:rsidR="002F6534">
        <w:rPr>
          <w:b/>
          <w:bCs/>
          <w:color w:val="auto"/>
          <w:lang w:bidi="it-IT"/>
        </w:rPr>
        <w:t>e per gli eventi</w:t>
      </w:r>
      <w:r w:rsidR="00816171" w:rsidRPr="00731443">
        <w:rPr>
          <w:b/>
          <w:bCs/>
          <w:color w:val="auto"/>
          <w:lang w:bidi="it-IT"/>
        </w:rPr>
        <w:t xml:space="preserve"> con il maggior numero di spettatori</w:t>
      </w:r>
      <w:r w:rsidR="002F6534">
        <w:rPr>
          <w:b/>
          <w:bCs/>
          <w:color w:val="auto"/>
          <w:lang w:bidi="it-IT"/>
        </w:rPr>
        <w:t xml:space="preserve"> nome e numero di spettatori</w:t>
      </w:r>
    </w:p>
    <w:p w14:paraId="470028BD" w14:textId="0B48771E" w:rsidR="00E61664" w:rsidRPr="00E61664" w:rsidRDefault="00E61664" w:rsidP="000703B8">
      <w:pPr>
        <w:spacing w:line="276" w:lineRule="auto"/>
        <w:rPr>
          <w:b/>
          <w:bCs/>
          <w:color w:val="auto"/>
          <w:lang w:bidi="it-IT"/>
        </w:rPr>
      </w:pPr>
    </w:p>
    <w:p w14:paraId="6B6F48BE" w14:textId="77777777" w:rsidR="00A248BA" w:rsidRDefault="00A248BA" w:rsidP="00A248BA">
      <w:pPr>
        <w:spacing w:line="276" w:lineRule="auto"/>
        <w:rPr>
          <w:b/>
          <w:bCs/>
          <w:color w:val="auto"/>
          <w:lang w:bidi="it-IT"/>
        </w:rPr>
      </w:pPr>
    </w:p>
    <w:p w14:paraId="0CD599B3" w14:textId="513F948A" w:rsidR="00150B87" w:rsidRDefault="000703B8" w:rsidP="00A248BA">
      <w:pPr>
        <w:spacing w:line="276" w:lineRule="auto"/>
        <w:rPr>
          <w:b/>
          <w:bCs/>
          <w:color w:val="auto"/>
          <w:lang w:bidi="it-IT"/>
        </w:rPr>
      </w:pPr>
      <w:r w:rsidRPr="000703B8">
        <w:rPr>
          <w:b/>
          <w:bCs/>
          <w:noProof/>
          <w:color w:val="auto"/>
          <w:lang w:bidi="it-IT"/>
        </w:rPr>
        <w:drawing>
          <wp:inline distT="0" distB="0" distL="0" distR="0" wp14:anchorId="0F3243A8" wp14:editId="2D25C70D">
            <wp:extent cx="6294120" cy="970774"/>
            <wp:effectExtent l="0" t="0" r="0" b="1270"/>
            <wp:docPr id="702106443" name="Immagine 1" descr="Immagine che contiene testo, Software multimedial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06443" name="Immagine 1" descr="Immagine che contiene testo, Software multimediale, software, schermata&#10;&#10;Descrizione generata automaticamente"/>
                    <pic:cNvPicPr/>
                  </pic:nvPicPr>
                  <pic:blipFill rotWithShape="1">
                    <a:blip r:embed="rId44"/>
                    <a:srcRect t="2972" r="1145" b="6377"/>
                    <a:stretch/>
                  </pic:blipFill>
                  <pic:spPr bwMode="auto">
                    <a:xfrm>
                      <a:off x="0" y="0"/>
                      <a:ext cx="6316643" cy="974248"/>
                    </a:xfrm>
                    <a:prstGeom prst="rect">
                      <a:avLst/>
                    </a:prstGeom>
                    <a:ln>
                      <a:noFill/>
                    </a:ln>
                    <a:extLst>
                      <a:ext uri="{53640926-AAD7-44D8-BBD7-CCE9431645EC}">
                        <a14:shadowObscured xmlns:a14="http://schemas.microsoft.com/office/drawing/2010/main"/>
                      </a:ext>
                    </a:extLst>
                  </pic:spPr>
                </pic:pic>
              </a:graphicData>
            </a:graphic>
          </wp:inline>
        </w:drawing>
      </w:r>
    </w:p>
    <w:p w14:paraId="45403C0F" w14:textId="77777777" w:rsidR="00150B87" w:rsidRDefault="00150B87" w:rsidP="00A248BA">
      <w:pPr>
        <w:spacing w:line="276" w:lineRule="auto"/>
        <w:rPr>
          <w:b/>
          <w:bCs/>
          <w:color w:val="auto"/>
          <w:lang w:bidi="it-IT"/>
        </w:rPr>
      </w:pPr>
    </w:p>
    <w:p w14:paraId="3C0824F0" w14:textId="77777777" w:rsidR="00150B87" w:rsidRDefault="00150B87" w:rsidP="00A248BA">
      <w:pPr>
        <w:spacing w:line="276" w:lineRule="auto"/>
        <w:rPr>
          <w:b/>
          <w:bCs/>
          <w:color w:val="auto"/>
          <w:lang w:bidi="it-IT"/>
        </w:rPr>
      </w:pPr>
    </w:p>
    <w:p w14:paraId="3891F434" w14:textId="77777777" w:rsidR="00150B87" w:rsidRDefault="00150B87" w:rsidP="00A248BA">
      <w:pPr>
        <w:spacing w:line="276" w:lineRule="auto"/>
        <w:rPr>
          <w:b/>
          <w:bCs/>
          <w:color w:val="auto"/>
          <w:lang w:bidi="it-IT"/>
        </w:rPr>
      </w:pPr>
    </w:p>
    <w:p w14:paraId="06F4AB58" w14:textId="77777777" w:rsidR="000723B1" w:rsidRDefault="000723B1" w:rsidP="00A248BA">
      <w:pPr>
        <w:spacing w:line="276" w:lineRule="auto"/>
        <w:rPr>
          <w:b/>
          <w:bCs/>
          <w:color w:val="auto"/>
          <w:lang w:bidi="it-IT"/>
        </w:rPr>
      </w:pPr>
    </w:p>
    <w:p w14:paraId="7A4B4D2B" w14:textId="77777777" w:rsidR="000723B1" w:rsidRDefault="000723B1" w:rsidP="00A248BA">
      <w:pPr>
        <w:spacing w:line="276" w:lineRule="auto"/>
        <w:rPr>
          <w:b/>
          <w:bCs/>
          <w:color w:val="auto"/>
          <w:lang w:bidi="it-IT"/>
        </w:rPr>
      </w:pPr>
    </w:p>
    <w:p w14:paraId="381392BF" w14:textId="77777777" w:rsidR="00150B87" w:rsidRPr="00A248BA" w:rsidRDefault="00150B87" w:rsidP="00A248BA">
      <w:pPr>
        <w:spacing w:line="276" w:lineRule="auto"/>
        <w:rPr>
          <w:b/>
          <w:bCs/>
          <w:color w:val="auto"/>
          <w:lang w:bidi="it-IT"/>
        </w:rPr>
      </w:pPr>
    </w:p>
    <w:p w14:paraId="264C08A7" w14:textId="5C032EBC" w:rsidR="00816171" w:rsidRPr="00A248BA" w:rsidRDefault="0070345D" w:rsidP="00A248BA">
      <w:pPr>
        <w:pStyle w:val="Paragrafoelenco"/>
        <w:numPr>
          <w:ilvl w:val="0"/>
          <w:numId w:val="7"/>
        </w:numPr>
        <w:spacing w:line="276" w:lineRule="auto"/>
        <w:rPr>
          <w:b/>
          <w:bCs/>
          <w:color w:val="auto"/>
          <w:lang w:bidi="it-IT"/>
        </w:rPr>
      </w:pPr>
      <w:r w:rsidRPr="00A248BA">
        <w:rPr>
          <w:b/>
          <w:bCs/>
          <w:color w:val="auto"/>
          <w:lang w:bidi="it-IT"/>
        </w:rPr>
        <w:lastRenderedPageBreak/>
        <w:t>Indi</w:t>
      </w:r>
      <w:r w:rsidR="0013508E" w:rsidRPr="00A248BA">
        <w:rPr>
          <w:b/>
          <w:bCs/>
          <w:color w:val="auto"/>
          <w:lang w:bidi="it-IT"/>
        </w:rPr>
        <w:t>care</w:t>
      </w:r>
      <w:r w:rsidRPr="00A248BA">
        <w:rPr>
          <w:b/>
          <w:bCs/>
          <w:color w:val="auto"/>
          <w:lang w:bidi="it-IT"/>
        </w:rPr>
        <w:t xml:space="preserve"> i</w:t>
      </w:r>
      <w:r w:rsidR="0013508E" w:rsidRPr="00A248BA">
        <w:rPr>
          <w:b/>
          <w:bCs/>
          <w:color w:val="auto"/>
          <w:lang w:bidi="it-IT"/>
        </w:rPr>
        <w:t>l</w:t>
      </w:r>
      <w:r w:rsidRPr="00A248BA">
        <w:rPr>
          <w:b/>
          <w:bCs/>
          <w:color w:val="auto"/>
          <w:lang w:bidi="it-IT"/>
        </w:rPr>
        <w:t xml:space="preserve"> nom</w:t>
      </w:r>
      <w:r w:rsidR="0013508E" w:rsidRPr="00A248BA">
        <w:rPr>
          <w:b/>
          <w:bCs/>
          <w:color w:val="auto"/>
          <w:lang w:bidi="it-IT"/>
        </w:rPr>
        <w:t>e</w:t>
      </w:r>
      <w:r w:rsidRPr="00A248BA">
        <w:rPr>
          <w:b/>
          <w:bCs/>
          <w:color w:val="auto"/>
          <w:lang w:bidi="it-IT"/>
        </w:rPr>
        <w:t xml:space="preserve"> de</w:t>
      </w:r>
      <w:r w:rsidR="0013508E" w:rsidRPr="00A248BA">
        <w:rPr>
          <w:b/>
          <w:bCs/>
          <w:color w:val="auto"/>
          <w:lang w:bidi="it-IT"/>
        </w:rPr>
        <w:t>gli</w:t>
      </w:r>
      <w:r w:rsidRPr="00A248BA">
        <w:rPr>
          <w:b/>
          <w:bCs/>
          <w:color w:val="auto"/>
          <w:lang w:bidi="it-IT"/>
        </w:rPr>
        <w:t xml:space="preserve"> </w:t>
      </w:r>
      <w:r w:rsidR="0013508E" w:rsidRPr="00A248BA">
        <w:rPr>
          <w:b/>
          <w:bCs/>
          <w:color w:val="auto"/>
          <w:lang w:bidi="it-IT"/>
        </w:rPr>
        <w:t>a</w:t>
      </w:r>
      <w:r w:rsidR="00651921" w:rsidRPr="00A248BA">
        <w:rPr>
          <w:b/>
          <w:bCs/>
          <w:color w:val="auto"/>
          <w:lang w:bidi="it-IT"/>
        </w:rPr>
        <w:t>rticoli</w:t>
      </w:r>
      <w:r w:rsidRPr="00A248BA">
        <w:rPr>
          <w:b/>
          <w:bCs/>
          <w:color w:val="auto"/>
          <w:lang w:bidi="it-IT"/>
        </w:rPr>
        <w:t xml:space="preserve"> che sono stati prenotati</w:t>
      </w:r>
      <w:r w:rsidR="00220B26" w:rsidRPr="00A248BA">
        <w:rPr>
          <w:b/>
          <w:bCs/>
          <w:color w:val="auto"/>
          <w:lang w:bidi="it-IT"/>
        </w:rPr>
        <w:t xml:space="preserve"> e</w:t>
      </w:r>
      <w:r w:rsidR="00651921" w:rsidRPr="00A248BA">
        <w:rPr>
          <w:b/>
          <w:bCs/>
          <w:color w:val="auto"/>
          <w:lang w:bidi="it-IT"/>
        </w:rPr>
        <w:t xml:space="preserve"> il nome dei clienti che li hanno prenotati</w:t>
      </w:r>
    </w:p>
    <w:p w14:paraId="6A03E109" w14:textId="28847555" w:rsidR="00651921" w:rsidRDefault="00922330" w:rsidP="00651921">
      <w:pPr>
        <w:pStyle w:val="Paragrafoelenco"/>
        <w:spacing w:line="276" w:lineRule="auto"/>
        <w:rPr>
          <w:b/>
          <w:bCs/>
          <w:color w:val="auto"/>
          <w:lang w:bidi="it-IT"/>
        </w:rPr>
      </w:pPr>
      <w:r w:rsidRPr="000723B1">
        <w:rPr>
          <w:b/>
          <w:bCs/>
          <w:noProof/>
          <w:color w:val="auto"/>
          <w:lang w:bidi="it-IT"/>
        </w:rPr>
        <w:drawing>
          <wp:anchor distT="0" distB="0" distL="114300" distR="114300" simplePos="0" relativeHeight="251675652" behindDoc="0" locked="0" layoutInCell="1" allowOverlap="1" wp14:anchorId="5E9FEE6F" wp14:editId="396F5516">
            <wp:simplePos x="0" y="0"/>
            <wp:positionH relativeFrom="margin">
              <wp:align>center</wp:align>
            </wp:positionH>
            <wp:positionV relativeFrom="paragraph">
              <wp:posOffset>271145</wp:posOffset>
            </wp:positionV>
            <wp:extent cx="6004560" cy="1043940"/>
            <wp:effectExtent l="0" t="0" r="0" b="3810"/>
            <wp:wrapSquare wrapText="bothSides"/>
            <wp:docPr id="729967425" name="Immagine 1" descr="Immagine che contiene schermata, tes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67425" name="Immagine 1" descr="Immagine che contiene schermata, testo, Software multimediale&#10;&#10;Descrizione generata automaticamente"/>
                    <pic:cNvPicPr/>
                  </pic:nvPicPr>
                  <pic:blipFill rotWithShape="1">
                    <a:blip r:embed="rId45"/>
                    <a:srcRect l="716" t="5130" r="1702" b="3793"/>
                    <a:stretch/>
                  </pic:blipFill>
                  <pic:spPr bwMode="auto">
                    <a:xfrm>
                      <a:off x="0" y="0"/>
                      <a:ext cx="6004560" cy="104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137320" w14:textId="3F512EFD" w:rsidR="000703B8" w:rsidRDefault="000703B8" w:rsidP="00922330">
      <w:pPr>
        <w:pStyle w:val="Paragrafoelenco"/>
        <w:spacing w:line="276" w:lineRule="auto"/>
        <w:jc w:val="center"/>
        <w:rPr>
          <w:b/>
          <w:bCs/>
          <w:color w:val="auto"/>
          <w:lang w:bidi="it-IT"/>
        </w:rPr>
      </w:pPr>
    </w:p>
    <w:p w14:paraId="0A1A91E9" w14:textId="77777777" w:rsidR="00922330" w:rsidRPr="0013508E" w:rsidRDefault="00922330" w:rsidP="00922330">
      <w:pPr>
        <w:pStyle w:val="Paragrafoelenco"/>
        <w:spacing w:line="276" w:lineRule="auto"/>
        <w:jc w:val="center"/>
        <w:rPr>
          <w:b/>
          <w:bCs/>
          <w:color w:val="auto"/>
          <w:lang w:bidi="it-IT"/>
        </w:rPr>
      </w:pPr>
    </w:p>
    <w:p w14:paraId="46E1171B" w14:textId="7D7559E1" w:rsidR="00FA2008" w:rsidRDefault="00A33679" w:rsidP="00150B87">
      <w:pPr>
        <w:pStyle w:val="Paragrafoelenco"/>
        <w:numPr>
          <w:ilvl w:val="0"/>
          <w:numId w:val="7"/>
        </w:numPr>
        <w:spacing w:line="276" w:lineRule="auto"/>
        <w:rPr>
          <w:b/>
          <w:bCs/>
          <w:color w:val="auto"/>
          <w:lang w:bidi="it-IT"/>
        </w:rPr>
      </w:pPr>
      <w:r w:rsidRPr="00150B87">
        <w:rPr>
          <w:b/>
          <w:bCs/>
          <w:color w:val="auto"/>
          <w:lang w:bidi="it-IT"/>
        </w:rPr>
        <w:t>Indica i</w:t>
      </w:r>
      <w:r w:rsidR="00150B87">
        <w:rPr>
          <w:b/>
          <w:bCs/>
          <w:color w:val="auto"/>
          <w:lang w:bidi="it-IT"/>
        </w:rPr>
        <w:t>l</w:t>
      </w:r>
      <w:r w:rsidRPr="00150B87">
        <w:rPr>
          <w:b/>
          <w:bCs/>
          <w:color w:val="auto"/>
          <w:lang w:bidi="it-IT"/>
        </w:rPr>
        <w:t xml:space="preserve"> nom</w:t>
      </w:r>
      <w:r w:rsidR="00CF3822">
        <w:rPr>
          <w:b/>
          <w:bCs/>
          <w:color w:val="auto"/>
          <w:lang w:bidi="it-IT"/>
        </w:rPr>
        <w:t>e e il cognome</w:t>
      </w:r>
      <w:r w:rsidRPr="00150B87">
        <w:rPr>
          <w:b/>
          <w:bCs/>
          <w:color w:val="auto"/>
          <w:lang w:bidi="it-IT"/>
        </w:rPr>
        <w:t xml:space="preserve"> d</w:t>
      </w:r>
      <w:r w:rsidR="00150B87">
        <w:rPr>
          <w:b/>
          <w:bCs/>
          <w:color w:val="auto"/>
          <w:lang w:bidi="it-IT"/>
        </w:rPr>
        <w:t>i quei</w:t>
      </w:r>
      <w:r w:rsidRPr="00150B87">
        <w:rPr>
          <w:b/>
          <w:bCs/>
          <w:color w:val="auto"/>
          <w:lang w:bidi="it-IT"/>
        </w:rPr>
        <w:t xml:space="preserve"> volontari che hanno</w:t>
      </w:r>
      <w:r w:rsidR="00AD047C">
        <w:rPr>
          <w:b/>
          <w:bCs/>
          <w:color w:val="auto"/>
          <w:lang w:bidi="it-IT"/>
        </w:rPr>
        <w:t xml:space="preserve"> organizzato l’evento e l’hanno anche presentato</w:t>
      </w:r>
    </w:p>
    <w:p w14:paraId="7213C5CF" w14:textId="3B699B7E" w:rsidR="00AD047C" w:rsidRDefault="001C588A" w:rsidP="00AD047C">
      <w:pPr>
        <w:pStyle w:val="Paragrafoelenco"/>
        <w:rPr>
          <w:b/>
          <w:bCs/>
          <w:noProof/>
          <w:color w:val="auto"/>
          <w:lang w:bidi="it-IT"/>
        </w:rPr>
      </w:pPr>
      <w:r w:rsidRPr="001C588A">
        <w:rPr>
          <w:b/>
          <w:bCs/>
          <w:noProof/>
          <w:color w:val="auto"/>
          <w:lang w:bidi="it-IT"/>
        </w:rPr>
        <w:drawing>
          <wp:anchor distT="0" distB="0" distL="114300" distR="114300" simplePos="0" relativeHeight="251676676" behindDoc="0" locked="0" layoutInCell="1" allowOverlap="1" wp14:anchorId="2984C1F9" wp14:editId="5D7F16E6">
            <wp:simplePos x="0" y="0"/>
            <wp:positionH relativeFrom="margin">
              <wp:align>right</wp:align>
            </wp:positionH>
            <wp:positionV relativeFrom="paragraph">
              <wp:posOffset>239395</wp:posOffset>
            </wp:positionV>
            <wp:extent cx="6097270" cy="1344930"/>
            <wp:effectExtent l="0" t="0" r="0" b="7620"/>
            <wp:wrapSquare wrapText="bothSides"/>
            <wp:docPr id="1451807032" name="Immagine 1"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07032" name="Immagine 1" descr="Immagine che contiene testo, Software multimediale, software, Carattere&#10;&#10;Descrizione generata automaticamente"/>
                    <pic:cNvPicPr/>
                  </pic:nvPicPr>
                  <pic:blipFill>
                    <a:blip r:embed="rId46"/>
                    <a:stretch>
                      <a:fillRect/>
                    </a:stretch>
                  </pic:blipFill>
                  <pic:spPr>
                    <a:xfrm>
                      <a:off x="0" y="0"/>
                      <a:ext cx="6097270" cy="1344930"/>
                    </a:xfrm>
                    <a:prstGeom prst="rect">
                      <a:avLst/>
                    </a:prstGeom>
                  </pic:spPr>
                </pic:pic>
              </a:graphicData>
            </a:graphic>
          </wp:anchor>
        </w:drawing>
      </w:r>
    </w:p>
    <w:p w14:paraId="4DCC492F" w14:textId="64736EAC" w:rsidR="001C588A" w:rsidRPr="00AD047C" w:rsidRDefault="001C588A" w:rsidP="00AD047C">
      <w:pPr>
        <w:pStyle w:val="Paragrafoelenco"/>
        <w:rPr>
          <w:b/>
          <w:bCs/>
          <w:color w:val="auto"/>
          <w:lang w:bidi="it-IT"/>
        </w:rPr>
      </w:pPr>
    </w:p>
    <w:p w14:paraId="72318DA4" w14:textId="1C27C5A0" w:rsidR="00AD047C" w:rsidRPr="00AD047C" w:rsidRDefault="00AD047C" w:rsidP="00AD047C">
      <w:pPr>
        <w:spacing w:line="276" w:lineRule="auto"/>
        <w:rPr>
          <w:b/>
          <w:bCs/>
          <w:color w:val="auto"/>
          <w:lang w:bidi="it-IT"/>
        </w:rPr>
      </w:pPr>
    </w:p>
    <w:p w14:paraId="6F871747" w14:textId="77777777" w:rsidR="00FA2008" w:rsidRDefault="00FA2008" w:rsidP="00924D00">
      <w:pPr>
        <w:jc w:val="both"/>
        <w:rPr>
          <w:rFonts w:asciiTheme="majorHAnsi" w:eastAsiaTheme="majorEastAsia" w:hAnsiTheme="majorHAnsi" w:cstheme="majorBidi"/>
          <w:b/>
          <w:bCs/>
          <w:caps/>
          <w:sz w:val="44"/>
          <w:szCs w:val="18"/>
          <w:lang w:bidi="it-IT"/>
        </w:rPr>
      </w:pPr>
    </w:p>
    <w:p w14:paraId="5029CB6F" w14:textId="7896C98F" w:rsidR="00543758" w:rsidRDefault="00543758" w:rsidP="00924D00">
      <w:pPr>
        <w:jc w:val="both"/>
        <w:rPr>
          <w:rFonts w:asciiTheme="majorHAnsi" w:eastAsiaTheme="majorEastAsia" w:hAnsiTheme="majorHAnsi" w:cstheme="majorBidi"/>
          <w:b/>
          <w:bCs/>
          <w:caps/>
          <w:sz w:val="44"/>
          <w:szCs w:val="18"/>
          <w:lang w:bidi="it-IT"/>
        </w:rPr>
      </w:pPr>
      <w:r>
        <w:rPr>
          <w:rFonts w:asciiTheme="majorHAnsi" w:eastAsiaTheme="majorEastAsia" w:hAnsiTheme="majorHAnsi" w:cstheme="majorBidi"/>
          <w:b/>
          <w:bCs/>
          <w:caps/>
          <w:sz w:val="44"/>
          <w:szCs w:val="18"/>
          <w:lang w:bidi="it-IT"/>
        </w:rPr>
        <w:t xml:space="preserve"> </w:t>
      </w:r>
    </w:p>
    <w:p w14:paraId="3AC4FF85" w14:textId="77777777" w:rsidR="00FA2008" w:rsidRDefault="00FA2008" w:rsidP="00924D00">
      <w:pPr>
        <w:jc w:val="both"/>
        <w:rPr>
          <w:rFonts w:asciiTheme="majorHAnsi" w:eastAsiaTheme="majorEastAsia" w:hAnsiTheme="majorHAnsi" w:cstheme="majorBidi"/>
          <w:b/>
          <w:bCs/>
          <w:caps/>
          <w:sz w:val="44"/>
          <w:szCs w:val="18"/>
          <w:lang w:bidi="it-IT"/>
        </w:rPr>
      </w:pPr>
    </w:p>
    <w:p w14:paraId="2AA6032D" w14:textId="77777777" w:rsidR="00FA2008" w:rsidRDefault="00FA2008" w:rsidP="00924D00">
      <w:pPr>
        <w:jc w:val="both"/>
        <w:rPr>
          <w:rFonts w:asciiTheme="majorHAnsi" w:eastAsiaTheme="majorEastAsia" w:hAnsiTheme="majorHAnsi" w:cstheme="majorBidi"/>
          <w:b/>
          <w:bCs/>
          <w:caps/>
          <w:sz w:val="44"/>
          <w:szCs w:val="18"/>
          <w:lang w:bidi="it-IT"/>
        </w:rPr>
      </w:pPr>
    </w:p>
    <w:p w14:paraId="234EB63E" w14:textId="77777777" w:rsidR="00FA2008" w:rsidRDefault="00FA2008" w:rsidP="00924D00">
      <w:pPr>
        <w:jc w:val="both"/>
        <w:rPr>
          <w:rFonts w:asciiTheme="majorHAnsi" w:eastAsiaTheme="majorEastAsia" w:hAnsiTheme="majorHAnsi" w:cstheme="majorBidi"/>
          <w:b/>
          <w:bCs/>
          <w:caps/>
          <w:sz w:val="44"/>
          <w:szCs w:val="18"/>
          <w:lang w:bidi="it-IT"/>
        </w:rPr>
      </w:pPr>
    </w:p>
    <w:p w14:paraId="5575D755" w14:textId="77777777" w:rsidR="00FA2008" w:rsidRDefault="00FA2008" w:rsidP="00924D00">
      <w:pPr>
        <w:jc w:val="both"/>
        <w:rPr>
          <w:rFonts w:asciiTheme="majorHAnsi" w:eastAsiaTheme="majorEastAsia" w:hAnsiTheme="majorHAnsi" w:cstheme="majorBidi"/>
          <w:b/>
          <w:bCs/>
          <w:caps/>
          <w:sz w:val="44"/>
          <w:szCs w:val="18"/>
          <w:lang w:bidi="it-IT"/>
        </w:rPr>
      </w:pPr>
    </w:p>
    <w:p w14:paraId="46232189" w14:textId="77777777" w:rsidR="00FA2008" w:rsidRDefault="00FA2008" w:rsidP="00924D00">
      <w:pPr>
        <w:jc w:val="both"/>
        <w:rPr>
          <w:rFonts w:asciiTheme="majorHAnsi" w:eastAsiaTheme="majorEastAsia" w:hAnsiTheme="majorHAnsi" w:cstheme="majorBidi"/>
          <w:b/>
          <w:bCs/>
          <w:caps/>
          <w:sz w:val="44"/>
          <w:szCs w:val="18"/>
          <w:lang w:bidi="it-IT"/>
        </w:rPr>
      </w:pPr>
    </w:p>
    <w:p w14:paraId="0B62AF6C" w14:textId="77777777" w:rsidR="00FA2008" w:rsidRDefault="00FA2008" w:rsidP="00924D00">
      <w:pPr>
        <w:jc w:val="both"/>
        <w:rPr>
          <w:rFonts w:asciiTheme="majorHAnsi" w:eastAsiaTheme="majorEastAsia" w:hAnsiTheme="majorHAnsi" w:cstheme="majorBidi"/>
          <w:b/>
          <w:bCs/>
          <w:caps/>
          <w:sz w:val="44"/>
          <w:szCs w:val="18"/>
          <w:lang w:bidi="it-IT"/>
        </w:rPr>
      </w:pPr>
    </w:p>
    <w:p w14:paraId="1E3092A4" w14:textId="77777777" w:rsidR="00FA2008" w:rsidRDefault="00FA2008" w:rsidP="00924D00">
      <w:pPr>
        <w:jc w:val="both"/>
        <w:rPr>
          <w:rFonts w:asciiTheme="majorHAnsi" w:eastAsiaTheme="majorEastAsia" w:hAnsiTheme="majorHAnsi" w:cstheme="majorBidi"/>
          <w:b/>
          <w:bCs/>
          <w:caps/>
          <w:sz w:val="44"/>
          <w:szCs w:val="18"/>
          <w:lang w:bidi="it-IT"/>
        </w:rPr>
      </w:pPr>
    </w:p>
    <w:p w14:paraId="7FC823F8" w14:textId="77777777" w:rsidR="00FA2008" w:rsidRDefault="00FA2008" w:rsidP="00924D00">
      <w:pPr>
        <w:jc w:val="both"/>
        <w:rPr>
          <w:rFonts w:asciiTheme="majorHAnsi" w:eastAsiaTheme="majorEastAsia" w:hAnsiTheme="majorHAnsi" w:cstheme="majorBidi"/>
          <w:b/>
          <w:bCs/>
          <w:caps/>
          <w:sz w:val="44"/>
          <w:szCs w:val="18"/>
          <w:lang w:bidi="it-IT"/>
        </w:rPr>
      </w:pPr>
    </w:p>
    <w:p w14:paraId="57E4C422" w14:textId="41E53BF6" w:rsidR="000523F3" w:rsidRPr="000523F3" w:rsidRDefault="00FA2008" w:rsidP="000523F3">
      <w:pPr>
        <w:jc w:val="both"/>
        <w:rPr>
          <w:rFonts w:asciiTheme="majorHAnsi" w:eastAsiaTheme="majorEastAsia" w:hAnsiTheme="majorHAnsi" w:cstheme="majorBidi"/>
          <w:b/>
          <w:bCs/>
          <w:caps/>
          <w:sz w:val="44"/>
          <w:szCs w:val="18"/>
          <w:lang w:bidi="it-IT"/>
        </w:rPr>
      </w:pPr>
      <w:r>
        <w:rPr>
          <w:rFonts w:asciiTheme="majorHAnsi" w:eastAsiaTheme="majorEastAsia" w:hAnsiTheme="majorHAnsi" w:cstheme="majorBidi"/>
          <w:b/>
          <w:bCs/>
          <w:caps/>
          <w:sz w:val="44"/>
          <w:szCs w:val="18"/>
          <w:lang w:bidi="it-IT"/>
        </w:rPr>
        <w:lastRenderedPageBreak/>
        <w:t>IMPLEMENTAZIONE DEI TRIGGER IN SQL</w:t>
      </w:r>
    </w:p>
    <w:p w14:paraId="5E10E65F" w14:textId="5F9E530B" w:rsidR="006C3640" w:rsidRPr="006C3640" w:rsidRDefault="00214CB7" w:rsidP="006C3640">
      <w:pPr>
        <w:pStyle w:val="Paragrafoelenco"/>
        <w:numPr>
          <w:ilvl w:val="0"/>
          <w:numId w:val="9"/>
        </w:numPr>
        <w:rPr>
          <w:rFonts w:asciiTheme="majorHAnsi" w:eastAsiaTheme="majorEastAsia" w:hAnsiTheme="majorHAnsi" w:cstheme="majorBidi"/>
          <w:b/>
          <w:bCs/>
          <w:caps/>
          <w:sz w:val="28"/>
          <w:szCs w:val="10"/>
          <w:u w:val="single"/>
          <w:lang w:bidi="it-IT"/>
        </w:rPr>
      </w:pPr>
      <w:r>
        <w:rPr>
          <w:color w:val="auto"/>
          <w:lang w:bidi="it-IT"/>
        </w:rPr>
        <w:t>Aff</w:t>
      </w:r>
      <w:r w:rsidR="002F3AE5">
        <w:rPr>
          <w:color w:val="auto"/>
          <w:lang w:bidi="it-IT"/>
        </w:rPr>
        <w:t xml:space="preserve">inché il cliente </w:t>
      </w:r>
      <w:r>
        <w:rPr>
          <w:color w:val="auto"/>
          <w:lang w:bidi="it-IT"/>
        </w:rPr>
        <w:t>possa prendere un articolo deve restituire quello preso prima</w:t>
      </w:r>
      <w:r w:rsidR="00922578" w:rsidRPr="00922578">
        <w:rPr>
          <w:lang w:bidi="it-IT"/>
        </w:rPr>
        <w:t xml:space="preserve"> </w:t>
      </w:r>
    </w:p>
    <w:p w14:paraId="7EA729F9" w14:textId="59F08E84" w:rsidR="00B8295A" w:rsidRPr="00922578" w:rsidRDefault="00820128" w:rsidP="00922578">
      <w:pPr>
        <w:jc w:val="center"/>
        <w:rPr>
          <w:rFonts w:asciiTheme="majorHAnsi" w:eastAsiaTheme="majorEastAsia" w:hAnsiTheme="majorHAnsi" w:cstheme="majorBidi"/>
          <w:b/>
          <w:bCs/>
          <w:caps/>
          <w:sz w:val="28"/>
          <w:szCs w:val="10"/>
          <w:u w:val="single"/>
          <w:lang w:bidi="it-IT"/>
        </w:rPr>
      </w:pPr>
      <w:r w:rsidRPr="00820128">
        <w:rPr>
          <w:rFonts w:asciiTheme="majorHAnsi" w:eastAsiaTheme="majorEastAsia" w:hAnsiTheme="majorHAnsi" w:cstheme="majorBidi"/>
          <w:b/>
          <w:bCs/>
          <w:caps/>
          <w:noProof/>
          <w:sz w:val="28"/>
          <w:szCs w:val="10"/>
          <w:u w:val="single"/>
          <w:lang w:bidi="it-IT"/>
        </w:rPr>
        <w:drawing>
          <wp:inline distT="0" distB="0" distL="0" distR="0" wp14:anchorId="7C984D98" wp14:editId="750AA2A4">
            <wp:extent cx="6097270" cy="3441700"/>
            <wp:effectExtent l="0" t="0" r="0" b="6350"/>
            <wp:docPr id="1726366432"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66432" name="Immagine 1" descr="Immagine che contiene testo, schermata, software, Software multimediale&#10;&#10;Descrizione generata automaticamente"/>
                    <pic:cNvPicPr/>
                  </pic:nvPicPr>
                  <pic:blipFill>
                    <a:blip r:embed="rId47"/>
                    <a:stretch>
                      <a:fillRect/>
                    </a:stretch>
                  </pic:blipFill>
                  <pic:spPr>
                    <a:xfrm>
                      <a:off x="0" y="0"/>
                      <a:ext cx="6097270" cy="3441700"/>
                    </a:xfrm>
                    <a:prstGeom prst="rect">
                      <a:avLst/>
                    </a:prstGeom>
                  </pic:spPr>
                </pic:pic>
              </a:graphicData>
            </a:graphic>
          </wp:inline>
        </w:drawing>
      </w:r>
    </w:p>
    <w:p w14:paraId="486B102B" w14:textId="77777777" w:rsidR="00922578" w:rsidRPr="00922578" w:rsidRDefault="00922578" w:rsidP="00922578">
      <w:pPr>
        <w:pStyle w:val="Paragrafoelenco"/>
        <w:rPr>
          <w:rFonts w:asciiTheme="majorHAnsi" w:eastAsiaTheme="majorEastAsia" w:hAnsiTheme="majorHAnsi" w:cstheme="majorBidi"/>
          <w:b/>
          <w:bCs/>
          <w:caps/>
          <w:sz w:val="28"/>
          <w:szCs w:val="10"/>
          <w:u w:val="single"/>
          <w:lang w:bidi="it-IT"/>
        </w:rPr>
      </w:pPr>
    </w:p>
    <w:p w14:paraId="3ECC426B" w14:textId="1F52C205" w:rsidR="00922578" w:rsidRPr="00922578" w:rsidRDefault="00E314C5" w:rsidP="00922578">
      <w:pPr>
        <w:pStyle w:val="Paragrafoelenco"/>
        <w:numPr>
          <w:ilvl w:val="0"/>
          <w:numId w:val="9"/>
        </w:numPr>
        <w:rPr>
          <w:rFonts w:asciiTheme="majorHAnsi" w:eastAsiaTheme="majorEastAsia" w:hAnsiTheme="majorHAnsi" w:cstheme="majorBidi"/>
          <w:b/>
          <w:bCs/>
          <w:caps/>
          <w:sz w:val="28"/>
          <w:szCs w:val="10"/>
          <w:u w:val="single"/>
          <w:lang w:bidi="it-IT"/>
        </w:rPr>
      </w:pPr>
      <w:r w:rsidRPr="002378C2">
        <w:rPr>
          <w:color w:val="auto"/>
          <w:lang w:bidi="it-IT"/>
        </w:rPr>
        <w:t xml:space="preserve">Un articolo può essere dato in prestito solo se </w:t>
      </w:r>
      <w:r w:rsidR="002F3AE5">
        <w:rPr>
          <w:color w:val="auto"/>
          <w:lang w:bidi="it-IT"/>
        </w:rPr>
        <w:t>è già stato restituito</w:t>
      </w:r>
    </w:p>
    <w:p w14:paraId="04206E2F" w14:textId="2A60C5F8" w:rsidR="00E314C5" w:rsidRPr="009D33E0" w:rsidRDefault="00D4073E" w:rsidP="009D33E0">
      <w:pPr>
        <w:jc w:val="center"/>
        <w:rPr>
          <w:rFonts w:asciiTheme="majorHAnsi" w:eastAsiaTheme="majorEastAsia" w:hAnsiTheme="majorHAnsi" w:cstheme="majorBidi"/>
          <w:b/>
          <w:bCs/>
          <w:caps/>
          <w:sz w:val="28"/>
          <w:szCs w:val="10"/>
          <w:u w:val="single"/>
          <w:lang w:bidi="it-IT"/>
        </w:rPr>
      </w:pPr>
      <w:r w:rsidRPr="00D4073E">
        <w:rPr>
          <w:rFonts w:asciiTheme="majorHAnsi" w:eastAsiaTheme="majorEastAsia" w:hAnsiTheme="majorHAnsi" w:cstheme="majorBidi"/>
          <w:b/>
          <w:bCs/>
          <w:caps/>
          <w:noProof/>
          <w:sz w:val="28"/>
          <w:szCs w:val="10"/>
          <w:u w:val="single"/>
          <w:lang w:bidi="it-IT"/>
        </w:rPr>
        <w:drawing>
          <wp:inline distT="0" distB="0" distL="0" distR="0" wp14:anchorId="5D978319" wp14:editId="59D8D526">
            <wp:extent cx="6097270" cy="3341370"/>
            <wp:effectExtent l="0" t="0" r="0" b="0"/>
            <wp:docPr id="2013656628"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6628" name="Immagine 1" descr="Immagine che contiene testo, schermata, software&#10;&#10;Descrizione generata automaticamente"/>
                    <pic:cNvPicPr/>
                  </pic:nvPicPr>
                  <pic:blipFill>
                    <a:blip r:embed="rId48"/>
                    <a:stretch>
                      <a:fillRect/>
                    </a:stretch>
                  </pic:blipFill>
                  <pic:spPr>
                    <a:xfrm>
                      <a:off x="0" y="0"/>
                      <a:ext cx="6097270" cy="3341370"/>
                    </a:xfrm>
                    <a:prstGeom prst="rect">
                      <a:avLst/>
                    </a:prstGeom>
                  </pic:spPr>
                </pic:pic>
              </a:graphicData>
            </a:graphic>
          </wp:inline>
        </w:drawing>
      </w:r>
    </w:p>
    <w:p w14:paraId="2867702D" w14:textId="77777777" w:rsidR="00922578" w:rsidRDefault="00922578" w:rsidP="00922578">
      <w:pPr>
        <w:pStyle w:val="Paragrafoelenco"/>
        <w:rPr>
          <w:rFonts w:asciiTheme="majorHAnsi" w:eastAsiaTheme="majorEastAsia" w:hAnsiTheme="majorHAnsi" w:cstheme="majorBidi"/>
          <w:b/>
          <w:bCs/>
          <w:caps/>
          <w:sz w:val="28"/>
          <w:szCs w:val="10"/>
          <w:u w:val="single"/>
          <w:lang w:bidi="it-IT"/>
        </w:rPr>
      </w:pPr>
    </w:p>
    <w:p w14:paraId="7E8CA25F" w14:textId="77777777" w:rsidR="00214CB7" w:rsidRDefault="00214CB7" w:rsidP="00922578">
      <w:pPr>
        <w:pStyle w:val="Paragrafoelenco"/>
        <w:rPr>
          <w:rFonts w:asciiTheme="majorHAnsi" w:eastAsiaTheme="majorEastAsia" w:hAnsiTheme="majorHAnsi" w:cstheme="majorBidi"/>
          <w:b/>
          <w:bCs/>
          <w:caps/>
          <w:sz w:val="28"/>
          <w:szCs w:val="10"/>
          <w:u w:val="single"/>
          <w:lang w:bidi="it-IT"/>
        </w:rPr>
      </w:pPr>
    </w:p>
    <w:p w14:paraId="0BE368DA" w14:textId="77777777" w:rsidR="00214CB7" w:rsidRDefault="00214CB7" w:rsidP="00922578">
      <w:pPr>
        <w:pStyle w:val="Paragrafoelenco"/>
        <w:rPr>
          <w:rFonts w:asciiTheme="majorHAnsi" w:eastAsiaTheme="majorEastAsia" w:hAnsiTheme="majorHAnsi" w:cstheme="majorBidi"/>
          <w:b/>
          <w:bCs/>
          <w:caps/>
          <w:sz w:val="28"/>
          <w:szCs w:val="10"/>
          <w:u w:val="single"/>
          <w:lang w:bidi="it-IT"/>
        </w:rPr>
      </w:pPr>
    </w:p>
    <w:p w14:paraId="069CF529" w14:textId="77777777" w:rsidR="00214CB7" w:rsidRPr="00922578" w:rsidRDefault="00214CB7" w:rsidP="00922578">
      <w:pPr>
        <w:pStyle w:val="Paragrafoelenco"/>
        <w:rPr>
          <w:rFonts w:asciiTheme="majorHAnsi" w:eastAsiaTheme="majorEastAsia" w:hAnsiTheme="majorHAnsi" w:cstheme="majorBidi"/>
          <w:b/>
          <w:bCs/>
          <w:caps/>
          <w:sz w:val="28"/>
          <w:szCs w:val="10"/>
          <w:u w:val="single"/>
          <w:lang w:bidi="it-IT"/>
        </w:rPr>
      </w:pPr>
    </w:p>
    <w:p w14:paraId="09F35785" w14:textId="12948704" w:rsidR="004F0733" w:rsidRPr="004F0733" w:rsidRDefault="00B8295A" w:rsidP="004F0733">
      <w:pPr>
        <w:pStyle w:val="Paragrafoelenco"/>
        <w:numPr>
          <w:ilvl w:val="0"/>
          <w:numId w:val="9"/>
        </w:numPr>
        <w:rPr>
          <w:rFonts w:asciiTheme="majorHAnsi" w:eastAsiaTheme="majorEastAsia" w:hAnsiTheme="majorHAnsi" w:cstheme="majorBidi"/>
          <w:b/>
          <w:bCs/>
          <w:caps/>
          <w:sz w:val="28"/>
          <w:szCs w:val="10"/>
          <w:u w:val="single"/>
          <w:lang w:bidi="it-IT"/>
        </w:rPr>
      </w:pPr>
      <w:r w:rsidRPr="002378C2">
        <w:rPr>
          <w:color w:val="auto"/>
          <w:lang w:bidi="it-IT"/>
        </w:rPr>
        <w:t>I clienti devono infine attenersi a due regole pena l’esclusione dal servizio: restituire l’articolo entro e non oltre trenta giorni e conservarlo con cura.</w:t>
      </w:r>
    </w:p>
    <w:p w14:paraId="2CF48C4B" w14:textId="00FD5AE4" w:rsidR="00B8295A" w:rsidRPr="009D33E0" w:rsidRDefault="000D0040" w:rsidP="00922578">
      <w:pPr>
        <w:ind w:left="360"/>
        <w:jc w:val="center"/>
        <w:rPr>
          <w:rFonts w:asciiTheme="majorHAnsi" w:eastAsiaTheme="majorEastAsia" w:hAnsiTheme="majorHAnsi" w:cstheme="majorBidi"/>
          <w:b/>
          <w:bCs/>
          <w:caps/>
          <w:sz w:val="28"/>
          <w:szCs w:val="10"/>
          <w:u w:val="single"/>
          <w:lang w:bidi="it-IT"/>
        </w:rPr>
      </w:pPr>
      <w:r w:rsidRPr="000D0040">
        <w:rPr>
          <w:rFonts w:asciiTheme="majorHAnsi" w:eastAsiaTheme="majorEastAsia" w:hAnsiTheme="majorHAnsi" w:cstheme="majorBidi"/>
          <w:b/>
          <w:bCs/>
          <w:caps/>
          <w:noProof/>
          <w:sz w:val="28"/>
          <w:szCs w:val="10"/>
          <w:u w:val="single"/>
          <w:lang w:bidi="it-IT"/>
        </w:rPr>
        <w:drawing>
          <wp:inline distT="0" distB="0" distL="0" distR="0" wp14:anchorId="2A6DF689" wp14:editId="6EB79CFA">
            <wp:extent cx="6097270" cy="1922780"/>
            <wp:effectExtent l="0" t="0" r="0" b="1270"/>
            <wp:docPr id="915432406"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2406" name="Immagine 1" descr="Immagine che contiene testo, schermata, software&#10;&#10;Descrizione generata automaticamente"/>
                    <pic:cNvPicPr/>
                  </pic:nvPicPr>
                  <pic:blipFill>
                    <a:blip r:embed="rId49"/>
                    <a:stretch>
                      <a:fillRect/>
                    </a:stretch>
                  </pic:blipFill>
                  <pic:spPr>
                    <a:xfrm>
                      <a:off x="0" y="0"/>
                      <a:ext cx="6097270" cy="1922780"/>
                    </a:xfrm>
                    <a:prstGeom prst="rect">
                      <a:avLst/>
                    </a:prstGeom>
                  </pic:spPr>
                </pic:pic>
              </a:graphicData>
            </a:graphic>
          </wp:inline>
        </w:drawing>
      </w:r>
    </w:p>
    <w:p w14:paraId="18B21AC6" w14:textId="6025CB3A" w:rsidR="002B4B70" w:rsidRPr="002B4B70" w:rsidRDefault="002B4B70" w:rsidP="00DE2DF8">
      <w:pPr>
        <w:rPr>
          <w:rFonts w:asciiTheme="majorHAnsi" w:eastAsiaTheme="majorEastAsia" w:hAnsiTheme="majorHAnsi" w:cstheme="majorBidi"/>
          <w:b/>
          <w:bCs/>
          <w:caps/>
          <w:sz w:val="28"/>
          <w:szCs w:val="10"/>
          <w:u w:val="single"/>
          <w:lang w:bidi="it-IT"/>
        </w:rPr>
      </w:pPr>
    </w:p>
    <w:p w14:paraId="638949AE" w14:textId="2F494EF0" w:rsidR="00400206" w:rsidRDefault="001867AD" w:rsidP="00400206">
      <w:pPr>
        <w:pStyle w:val="Paragrafoelenco"/>
        <w:numPr>
          <w:ilvl w:val="0"/>
          <w:numId w:val="9"/>
        </w:numPr>
        <w:rPr>
          <w:rFonts w:asciiTheme="majorHAnsi" w:eastAsiaTheme="majorEastAsia" w:hAnsiTheme="majorHAnsi" w:cstheme="majorBidi"/>
          <w:b/>
          <w:bCs/>
          <w:caps/>
          <w:sz w:val="28"/>
          <w:szCs w:val="10"/>
          <w:u w:val="single"/>
          <w:lang w:bidi="it-IT"/>
        </w:rPr>
      </w:pPr>
      <w:r w:rsidRPr="002378C2">
        <w:rPr>
          <w:color w:val="auto"/>
          <w:lang w:bidi="it-IT"/>
        </w:rPr>
        <w:t xml:space="preserve">Un articolo può essere prenotato solo se </w:t>
      </w:r>
      <w:r w:rsidR="00146283" w:rsidRPr="002378C2">
        <w:rPr>
          <w:color w:val="auto"/>
          <w:lang w:bidi="it-IT"/>
        </w:rPr>
        <w:t>il suo stato non è “in pessime condizioni”</w:t>
      </w:r>
      <w:r w:rsidR="00400206" w:rsidRPr="00400206">
        <w:rPr>
          <w:rFonts w:asciiTheme="majorHAnsi" w:eastAsiaTheme="majorEastAsia" w:hAnsiTheme="majorHAnsi" w:cstheme="majorBidi"/>
          <w:b/>
          <w:bCs/>
          <w:caps/>
          <w:sz w:val="28"/>
          <w:szCs w:val="10"/>
          <w:u w:val="single"/>
          <w:lang w:bidi="it-IT"/>
        </w:rPr>
        <w:t xml:space="preserve"> </w:t>
      </w:r>
    </w:p>
    <w:p w14:paraId="24DC8E73" w14:textId="306A580F" w:rsidR="00400206" w:rsidRPr="00400206" w:rsidRDefault="003B0FAD" w:rsidP="00922578">
      <w:pPr>
        <w:ind w:left="360"/>
        <w:jc w:val="center"/>
        <w:rPr>
          <w:rFonts w:asciiTheme="majorHAnsi" w:eastAsiaTheme="majorEastAsia" w:hAnsiTheme="majorHAnsi" w:cstheme="majorBidi"/>
          <w:b/>
          <w:bCs/>
          <w:caps/>
          <w:sz w:val="28"/>
          <w:szCs w:val="10"/>
          <w:u w:val="single"/>
          <w:lang w:bidi="it-IT"/>
        </w:rPr>
      </w:pPr>
      <w:r w:rsidRPr="003B0FAD">
        <w:rPr>
          <w:rFonts w:asciiTheme="majorHAnsi" w:eastAsiaTheme="majorEastAsia" w:hAnsiTheme="majorHAnsi" w:cstheme="majorBidi"/>
          <w:b/>
          <w:bCs/>
          <w:caps/>
          <w:noProof/>
          <w:sz w:val="28"/>
          <w:szCs w:val="10"/>
          <w:u w:val="single"/>
          <w:lang w:bidi="it-IT"/>
        </w:rPr>
        <w:drawing>
          <wp:inline distT="0" distB="0" distL="0" distR="0" wp14:anchorId="7B58EC11" wp14:editId="0C5D5DD7">
            <wp:extent cx="6097270" cy="2155825"/>
            <wp:effectExtent l="0" t="0" r="0" b="0"/>
            <wp:docPr id="26911301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13015" name="Immagine 1" descr="Immagine che contiene testo, schermata, Carattere&#10;&#10;Descrizione generata automaticamente"/>
                    <pic:cNvPicPr/>
                  </pic:nvPicPr>
                  <pic:blipFill>
                    <a:blip r:embed="rId50"/>
                    <a:stretch>
                      <a:fillRect/>
                    </a:stretch>
                  </pic:blipFill>
                  <pic:spPr>
                    <a:xfrm>
                      <a:off x="0" y="0"/>
                      <a:ext cx="6097270" cy="2155825"/>
                    </a:xfrm>
                    <a:prstGeom prst="rect">
                      <a:avLst/>
                    </a:prstGeom>
                  </pic:spPr>
                </pic:pic>
              </a:graphicData>
            </a:graphic>
          </wp:inline>
        </w:drawing>
      </w:r>
    </w:p>
    <w:p w14:paraId="1FF577BA" w14:textId="1907B8FC" w:rsidR="00DE2DF8" w:rsidRPr="00DE2DF8" w:rsidRDefault="00DE2DF8" w:rsidP="00400206">
      <w:pPr>
        <w:rPr>
          <w:rFonts w:asciiTheme="majorHAnsi" w:eastAsiaTheme="majorEastAsia" w:hAnsiTheme="majorHAnsi" w:cstheme="majorBidi"/>
          <w:b/>
          <w:bCs/>
          <w:caps/>
          <w:sz w:val="28"/>
          <w:szCs w:val="10"/>
          <w:u w:val="single"/>
          <w:lang w:bidi="it-IT"/>
        </w:rPr>
      </w:pPr>
    </w:p>
    <w:p w14:paraId="60740C7D" w14:textId="28C543BD" w:rsidR="009B02A9" w:rsidRPr="002378C2" w:rsidRDefault="0005254E" w:rsidP="00731443">
      <w:pPr>
        <w:pStyle w:val="Paragrafoelenco"/>
        <w:numPr>
          <w:ilvl w:val="0"/>
          <w:numId w:val="9"/>
        </w:numPr>
        <w:rPr>
          <w:rFonts w:asciiTheme="majorHAnsi" w:eastAsiaTheme="majorEastAsia" w:hAnsiTheme="majorHAnsi" w:cstheme="majorBidi"/>
          <w:b/>
          <w:bCs/>
          <w:caps/>
          <w:sz w:val="28"/>
          <w:szCs w:val="10"/>
          <w:u w:val="single"/>
          <w:lang w:bidi="it-IT"/>
        </w:rPr>
      </w:pPr>
      <w:r w:rsidRPr="002378C2">
        <w:rPr>
          <w:color w:val="auto"/>
          <w:lang w:bidi="it-IT"/>
        </w:rPr>
        <w:t xml:space="preserve">Un articolo deve cambiare stato se cambia </w:t>
      </w:r>
      <w:r w:rsidR="00E60F59">
        <w:rPr>
          <w:color w:val="auto"/>
          <w:lang w:bidi="it-IT"/>
        </w:rPr>
        <w:t>lo stato finale dell’articolo</w:t>
      </w:r>
      <w:r w:rsidR="00541474" w:rsidRPr="002378C2">
        <w:rPr>
          <w:color w:val="auto"/>
          <w:lang w:bidi="it-IT"/>
        </w:rPr>
        <w:t xml:space="preserve"> di prestito</w:t>
      </w:r>
    </w:p>
    <w:p w14:paraId="7DB3B851" w14:textId="32C4677A" w:rsidR="00146283" w:rsidRDefault="004F0733" w:rsidP="003B0FAD">
      <w:pPr>
        <w:jc w:val="center"/>
        <w:rPr>
          <w:color w:val="auto"/>
          <w:lang w:bidi="it-IT"/>
        </w:rPr>
      </w:pPr>
      <w:r w:rsidRPr="003B0FAD">
        <w:rPr>
          <w:noProof/>
          <w:color w:val="auto"/>
          <w:lang w:bidi="it-IT"/>
        </w:rPr>
        <w:drawing>
          <wp:anchor distT="0" distB="0" distL="114300" distR="114300" simplePos="0" relativeHeight="251677700" behindDoc="0" locked="0" layoutInCell="1" allowOverlap="1" wp14:anchorId="77DD354E" wp14:editId="5FF7FE0B">
            <wp:simplePos x="0" y="0"/>
            <wp:positionH relativeFrom="column">
              <wp:posOffset>144780</wp:posOffset>
            </wp:positionH>
            <wp:positionV relativeFrom="paragraph">
              <wp:posOffset>219133</wp:posOffset>
            </wp:positionV>
            <wp:extent cx="6225958" cy="2301240"/>
            <wp:effectExtent l="0" t="0" r="3810" b="3810"/>
            <wp:wrapSquare wrapText="bothSides"/>
            <wp:docPr id="1430556716"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56716" name="Immagine 1" descr="Immagine che contiene testo, schermata, software, Software multimediale&#10;&#10;Descrizione generata automaticamente"/>
                    <pic:cNvPicPr/>
                  </pic:nvPicPr>
                  <pic:blipFill rotWithShape="1">
                    <a:blip r:embed="rId51"/>
                    <a:srcRect l="375" t="2287" r="896" b="2313"/>
                    <a:stretch/>
                  </pic:blipFill>
                  <pic:spPr bwMode="auto">
                    <a:xfrm>
                      <a:off x="0" y="0"/>
                      <a:ext cx="6225958" cy="2301240"/>
                    </a:xfrm>
                    <a:prstGeom prst="rect">
                      <a:avLst/>
                    </a:prstGeom>
                    <a:ln>
                      <a:noFill/>
                    </a:ln>
                    <a:extLst>
                      <a:ext uri="{53640926-AAD7-44D8-BBD7-CCE9431645EC}">
                        <a14:shadowObscured xmlns:a14="http://schemas.microsoft.com/office/drawing/2010/main"/>
                      </a:ext>
                    </a:extLst>
                  </pic:spPr>
                </pic:pic>
              </a:graphicData>
            </a:graphic>
          </wp:anchor>
        </w:drawing>
      </w:r>
    </w:p>
    <w:p w14:paraId="580C89D3" w14:textId="77777777" w:rsidR="000523F3" w:rsidRDefault="000523F3" w:rsidP="00924D00">
      <w:pPr>
        <w:jc w:val="both"/>
        <w:rPr>
          <w:rFonts w:asciiTheme="majorHAnsi" w:eastAsiaTheme="majorEastAsia" w:hAnsiTheme="majorHAnsi" w:cstheme="majorBidi"/>
          <w:b/>
          <w:bCs/>
          <w:caps/>
          <w:sz w:val="44"/>
          <w:szCs w:val="18"/>
          <w:lang w:bidi="it-IT"/>
        </w:rPr>
      </w:pPr>
    </w:p>
    <w:p w14:paraId="69FCF508" w14:textId="150E1371" w:rsidR="00FA2008" w:rsidRDefault="00FA2008" w:rsidP="00924D00">
      <w:pPr>
        <w:jc w:val="both"/>
        <w:rPr>
          <w:rFonts w:asciiTheme="majorHAnsi" w:eastAsiaTheme="majorEastAsia" w:hAnsiTheme="majorHAnsi" w:cstheme="majorBidi"/>
          <w:b/>
          <w:bCs/>
          <w:caps/>
          <w:sz w:val="44"/>
          <w:szCs w:val="18"/>
          <w:lang w:bidi="it-IT"/>
        </w:rPr>
      </w:pPr>
      <w:r>
        <w:rPr>
          <w:rFonts w:asciiTheme="majorHAnsi" w:eastAsiaTheme="majorEastAsia" w:hAnsiTheme="majorHAnsi" w:cstheme="majorBidi"/>
          <w:b/>
          <w:bCs/>
          <w:caps/>
          <w:sz w:val="44"/>
          <w:szCs w:val="18"/>
          <w:lang w:bidi="it-IT"/>
        </w:rPr>
        <w:lastRenderedPageBreak/>
        <w:t>IMPLEMENTAZIONE DATABASE IN XML</w:t>
      </w:r>
    </w:p>
    <w:p w14:paraId="03A43221" w14:textId="77777777" w:rsidR="00EE28C6" w:rsidRPr="00F67D17" w:rsidRDefault="00EE28C6" w:rsidP="00EE28C6">
      <w:pPr>
        <w:jc w:val="both"/>
        <w:rPr>
          <w:b/>
          <w:bCs/>
          <w:sz w:val="28"/>
          <w:szCs w:val="22"/>
          <w:u w:val="single"/>
          <w:lang w:bidi="it-IT"/>
        </w:rPr>
      </w:pPr>
      <w:r w:rsidRPr="00F67D17">
        <w:rPr>
          <w:b/>
          <w:bCs/>
          <w:sz w:val="28"/>
          <w:szCs w:val="22"/>
          <w:u w:val="single"/>
          <w:lang w:bidi="it-IT"/>
        </w:rPr>
        <w:t>CREAZIONE VOLONTARIO</w:t>
      </w:r>
    </w:p>
    <w:p w14:paraId="4D23E15F" w14:textId="27C8CF03" w:rsidR="00EE28C6" w:rsidRDefault="00074600" w:rsidP="00EE28C6">
      <w:pPr>
        <w:jc w:val="both"/>
        <w:rPr>
          <w:sz w:val="32"/>
          <w:szCs w:val="24"/>
          <w:u w:val="single"/>
          <w:lang w:bidi="it-IT"/>
        </w:rPr>
      </w:pPr>
      <w:r w:rsidRPr="00074600">
        <w:rPr>
          <w:noProof/>
          <w:sz w:val="32"/>
          <w:szCs w:val="24"/>
          <w:u w:val="single"/>
          <w:lang w:bidi="it-IT"/>
        </w:rPr>
        <w:drawing>
          <wp:inline distT="0" distB="0" distL="0" distR="0" wp14:anchorId="5DBA6FE5" wp14:editId="695B7909">
            <wp:extent cx="6097270" cy="1842135"/>
            <wp:effectExtent l="0" t="0" r="0" b="5715"/>
            <wp:docPr id="123862488"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2488" name="Immagine 1" descr="Immagine che contiene testo, schermata, Software multimediale, software&#10;&#10;Descrizione generata automaticamente"/>
                    <pic:cNvPicPr/>
                  </pic:nvPicPr>
                  <pic:blipFill>
                    <a:blip r:embed="rId52"/>
                    <a:stretch>
                      <a:fillRect/>
                    </a:stretch>
                  </pic:blipFill>
                  <pic:spPr>
                    <a:xfrm>
                      <a:off x="0" y="0"/>
                      <a:ext cx="6097270" cy="1842135"/>
                    </a:xfrm>
                    <a:prstGeom prst="rect">
                      <a:avLst/>
                    </a:prstGeom>
                  </pic:spPr>
                </pic:pic>
              </a:graphicData>
            </a:graphic>
          </wp:inline>
        </w:drawing>
      </w:r>
    </w:p>
    <w:p w14:paraId="7489DAFE" w14:textId="77777777" w:rsidR="00EE28C6" w:rsidRDefault="00EE28C6" w:rsidP="00EE28C6">
      <w:pPr>
        <w:jc w:val="both"/>
        <w:rPr>
          <w:sz w:val="32"/>
          <w:szCs w:val="24"/>
          <w:u w:val="single"/>
          <w:lang w:bidi="it-IT"/>
        </w:rPr>
      </w:pPr>
    </w:p>
    <w:p w14:paraId="67A3282C" w14:textId="77777777" w:rsidR="00EE28C6" w:rsidRPr="005D3B29" w:rsidRDefault="00EE28C6" w:rsidP="00EE28C6">
      <w:pPr>
        <w:jc w:val="both"/>
        <w:rPr>
          <w:b/>
          <w:bCs/>
          <w:sz w:val="32"/>
          <w:szCs w:val="24"/>
          <w:u w:val="single"/>
          <w:lang w:bidi="it-IT"/>
        </w:rPr>
      </w:pPr>
      <w:r w:rsidRPr="005D3B29">
        <w:rPr>
          <w:b/>
          <w:bCs/>
          <w:sz w:val="32"/>
          <w:szCs w:val="24"/>
          <w:u w:val="single"/>
          <w:lang w:bidi="it-IT"/>
        </w:rPr>
        <w:t>CREAZIONE CLIENTE</w:t>
      </w:r>
    </w:p>
    <w:p w14:paraId="79492162" w14:textId="24B843D4" w:rsidR="00EE28C6" w:rsidRDefault="00B96E90" w:rsidP="00EE28C6">
      <w:pPr>
        <w:rPr>
          <w:sz w:val="32"/>
          <w:szCs w:val="24"/>
          <w:u w:val="single"/>
          <w:lang w:bidi="it-IT"/>
        </w:rPr>
      </w:pPr>
      <w:r w:rsidRPr="00B96E90">
        <w:rPr>
          <w:noProof/>
          <w:sz w:val="32"/>
          <w:szCs w:val="24"/>
          <w:u w:val="single"/>
          <w:lang w:bidi="it-IT"/>
        </w:rPr>
        <w:drawing>
          <wp:inline distT="0" distB="0" distL="0" distR="0" wp14:anchorId="4C0EEA17" wp14:editId="2A813BF7">
            <wp:extent cx="5935980" cy="2078355"/>
            <wp:effectExtent l="0" t="0" r="7620" b="0"/>
            <wp:docPr id="1644647469" name="Immagine 1" descr="Immagine che contiene testo, schermata, Software multimedial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47469" name="Immagine 1" descr="Immagine che contiene testo, schermata, Software multimediale, Software per la grafica&#10;&#10;Descrizione generata automaticamente"/>
                    <pic:cNvPicPr/>
                  </pic:nvPicPr>
                  <pic:blipFill rotWithShape="1">
                    <a:blip r:embed="rId53"/>
                    <a:srcRect l="1125" r="1521"/>
                    <a:stretch/>
                  </pic:blipFill>
                  <pic:spPr bwMode="auto">
                    <a:xfrm>
                      <a:off x="0" y="0"/>
                      <a:ext cx="5935980" cy="2078355"/>
                    </a:xfrm>
                    <a:prstGeom prst="rect">
                      <a:avLst/>
                    </a:prstGeom>
                    <a:ln>
                      <a:noFill/>
                    </a:ln>
                    <a:extLst>
                      <a:ext uri="{53640926-AAD7-44D8-BBD7-CCE9431645EC}">
                        <a14:shadowObscured xmlns:a14="http://schemas.microsoft.com/office/drawing/2010/main"/>
                      </a:ext>
                    </a:extLst>
                  </pic:spPr>
                </pic:pic>
              </a:graphicData>
            </a:graphic>
          </wp:inline>
        </w:drawing>
      </w:r>
    </w:p>
    <w:p w14:paraId="0592A10B" w14:textId="77777777" w:rsidR="00EE28C6" w:rsidRDefault="00EE28C6" w:rsidP="00EE28C6">
      <w:pPr>
        <w:jc w:val="both"/>
        <w:rPr>
          <w:sz w:val="32"/>
          <w:szCs w:val="24"/>
          <w:u w:val="single"/>
          <w:lang w:bidi="it-IT"/>
        </w:rPr>
      </w:pPr>
    </w:p>
    <w:p w14:paraId="6538E0F6" w14:textId="77777777" w:rsidR="00EE28C6" w:rsidRPr="005D3B29" w:rsidRDefault="00EE28C6" w:rsidP="00EE28C6">
      <w:pPr>
        <w:jc w:val="both"/>
        <w:rPr>
          <w:b/>
          <w:bCs/>
          <w:sz w:val="32"/>
          <w:szCs w:val="24"/>
          <w:u w:val="single"/>
          <w:lang w:bidi="it-IT"/>
        </w:rPr>
      </w:pPr>
      <w:r w:rsidRPr="005D3B29">
        <w:rPr>
          <w:b/>
          <w:bCs/>
          <w:sz w:val="32"/>
          <w:szCs w:val="24"/>
          <w:u w:val="single"/>
          <w:lang w:bidi="it-IT"/>
        </w:rPr>
        <w:t>CREAZIONE ARTICOLO</w:t>
      </w:r>
    </w:p>
    <w:p w14:paraId="521B1F86" w14:textId="72A06F0C" w:rsidR="00EE28C6" w:rsidRDefault="00487279" w:rsidP="00EE28C6">
      <w:pPr>
        <w:rPr>
          <w:sz w:val="32"/>
          <w:szCs w:val="24"/>
          <w:u w:val="single"/>
          <w:lang w:bidi="it-IT"/>
        </w:rPr>
      </w:pPr>
      <w:r w:rsidRPr="00487279">
        <w:rPr>
          <w:noProof/>
          <w:sz w:val="32"/>
          <w:szCs w:val="24"/>
          <w:u w:val="single"/>
          <w:lang w:bidi="it-IT"/>
        </w:rPr>
        <w:drawing>
          <wp:inline distT="0" distB="0" distL="0" distR="0" wp14:anchorId="0FD109C3" wp14:editId="5EED32E2">
            <wp:extent cx="6097270" cy="1862455"/>
            <wp:effectExtent l="0" t="0" r="0" b="4445"/>
            <wp:docPr id="218624114"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4114" name="Immagine 1" descr="Immagine che contiene testo, schermata, Software multimediale, software&#10;&#10;Descrizione generata automaticamente"/>
                    <pic:cNvPicPr/>
                  </pic:nvPicPr>
                  <pic:blipFill>
                    <a:blip r:embed="rId54"/>
                    <a:stretch>
                      <a:fillRect/>
                    </a:stretch>
                  </pic:blipFill>
                  <pic:spPr>
                    <a:xfrm>
                      <a:off x="0" y="0"/>
                      <a:ext cx="6097270" cy="1862455"/>
                    </a:xfrm>
                    <a:prstGeom prst="rect">
                      <a:avLst/>
                    </a:prstGeom>
                  </pic:spPr>
                </pic:pic>
              </a:graphicData>
            </a:graphic>
          </wp:inline>
        </w:drawing>
      </w:r>
    </w:p>
    <w:p w14:paraId="75952F91" w14:textId="77777777" w:rsidR="00EE28C6" w:rsidRDefault="00EE28C6" w:rsidP="00EE28C6">
      <w:pPr>
        <w:jc w:val="both"/>
        <w:rPr>
          <w:sz w:val="32"/>
          <w:szCs w:val="24"/>
          <w:u w:val="single"/>
          <w:lang w:bidi="it-IT"/>
        </w:rPr>
      </w:pPr>
    </w:p>
    <w:p w14:paraId="774ED059" w14:textId="77777777" w:rsidR="00EE28C6" w:rsidRDefault="00EE28C6" w:rsidP="00EE28C6">
      <w:pPr>
        <w:jc w:val="both"/>
        <w:rPr>
          <w:b/>
          <w:bCs/>
          <w:sz w:val="32"/>
          <w:szCs w:val="24"/>
          <w:u w:val="single"/>
          <w:lang w:bidi="it-IT"/>
        </w:rPr>
      </w:pPr>
    </w:p>
    <w:p w14:paraId="5E1DB05C" w14:textId="77777777" w:rsidR="00487279" w:rsidRDefault="00487279" w:rsidP="00EE28C6">
      <w:pPr>
        <w:jc w:val="both"/>
        <w:rPr>
          <w:b/>
          <w:bCs/>
          <w:sz w:val="32"/>
          <w:szCs w:val="24"/>
          <w:u w:val="single"/>
          <w:lang w:bidi="it-IT"/>
        </w:rPr>
      </w:pPr>
    </w:p>
    <w:p w14:paraId="259BDE25" w14:textId="77777777" w:rsidR="00EE28C6" w:rsidRPr="004E48D1" w:rsidRDefault="00EE28C6" w:rsidP="00EE28C6">
      <w:pPr>
        <w:jc w:val="both"/>
        <w:rPr>
          <w:b/>
          <w:bCs/>
          <w:sz w:val="32"/>
          <w:szCs w:val="24"/>
          <w:u w:val="single"/>
          <w:lang w:bidi="it-IT"/>
        </w:rPr>
      </w:pPr>
      <w:r w:rsidRPr="005D3B29">
        <w:rPr>
          <w:b/>
          <w:bCs/>
          <w:sz w:val="32"/>
          <w:szCs w:val="24"/>
          <w:u w:val="single"/>
          <w:lang w:bidi="it-IT"/>
        </w:rPr>
        <w:lastRenderedPageBreak/>
        <w:t>CREAZIONE PRESTITO</w:t>
      </w:r>
    </w:p>
    <w:p w14:paraId="67A5F600" w14:textId="1C6F0FCE" w:rsidR="00EE28C6" w:rsidRDefault="00487279" w:rsidP="00EE28C6">
      <w:pPr>
        <w:jc w:val="both"/>
        <w:rPr>
          <w:sz w:val="32"/>
          <w:szCs w:val="24"/>
          <w:u w:val="single"/>
          <w:lang w:bidi="it-IT"/>
        </w:rPr>
      </w:pPr>
      <w:r w:rsidRPr="00487279">
        <w:rPr>
          <w:noProof/>
          <w:sz w:val="32"/>
          <w:szCs w:val="24"/>
          <w:u w:val="single"/>
          <w:lang w:bidi="it-IT"/>
        </w:rPr>
        <w:drawing>
          <wp:inline distT="0" distB="0" distL="0" distR="0" wp14:anchorId="6BBE114C" wp14:editId="5DB023B3">
            <wp:extent cx="6097270" cy="1986915"/>
            <wp:effectExtent l="0" t="0" r="0" b="0"/>
            <wp:docPr id="1210161034" name="Immagine 1" descr="Immagine che contiene testo,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1034" name="Immagine 1" descr="Immagine che contiene testo, schermata, Software multimediale&#10;&#10;Descrizione generata automaticamente"/>
                    <pic:cNvPicPr/>
                  </pic:nvPicPr>
                  <pic:blipFill>
                    <a:blip r:embed="rId55"/>
                    <a:stretch>
                      <a:fillRect/>
                    </a:stretch>
                  </pic:blipFill>
                  <pic:spPr>
                    <a:xfrm>
                      <a:off x="0" y="0"/>
                      <a:ext cx="6097270" cy="1986915"/>
                    </a:xfrm>
                    <a:prstGeom prst="rect">
                      <a:avLst/>
                    </a:prstGeom>
                  </pic:spPr>
                </pic:pic>
              </a:graphicData>
            </a:graphic>
          </wp:inline>
        </w:drawing>
      </w:r>
    </w:p>
    <w:p w14:paraId="64DB3F8E" w14:textId="77777777" w:rsidR="00EE28C6" w:rsidRDefault="00EE28C6" w:rsidP="00EE28C6">
      <w:pPr>
        <w:jc w:val="both"/>
        <w:rPr>
          <w:b/>
          <w:bCs/>
          <w:sz w:val="32"/>
          <w:szCs w:val="24"/>
          <w:u w:val="single"/>
          <w:lang w:bidi="it-IT"/>
        </w:rPr>
      </w:pPr>
    </w:p>
    <w:p w14:paraId="4A221775" w14:textId="77777777" w:rsidR="00EE28C6" w:rsidRDefault="00EE28C6" w:rsidP="00EE28C6">
      <w:pPr>
        <w:jc w:val="both"/>
        <w:rPr>
          <w:b/>
          <w:bCs/>
          <w:sz w:val="32"/>
          <w:szCs w:val="24"/>
          <w:u w:val="single"/>
          <w:lang w:bidi="it-IT"/>
        </w:rPr>
      </w:pPr>
      <w:r w:rsidRPr="005D3B29">
        <w:rPr>
          <w:b/>
          <w:bCs/>
          <w:sz w:val="32"/>
          <w:szCs w:val="24"/>
          <w:u w:val="single"/>
          <w:lang w:bidi="it-IT"/>
        </w:rPr>
        <w:t xml:space="preserve">CREAZIONE </w:t>
      </w:r>
      <w:r>
        <w:rPr>
          <w:b/>
          <w:bCs/>
          <w:sz w:val="32"/>
          <w:szCs w:val="24"/>
          <w:u w:val="single"/>
          <w:lang w:bidi="it-IT"/>
        </w:rPr>
        <w:t>EVENTO</w:t>
      </w:r>
    </w:p>
    <w:p w14:paraId="18EABA6C" w14:textId="16B630AC" w:rsidR="00EE28C6" w:rsidRPr="005D3B29" w:rsidRDefault="00266B09" w:rsidP="00EE28C6">
      <w:pPr>
        <w:jc w:val="both"/>
        <w:rPr>
          <w:b/>
          <w:bCs/>
          <w:sz w:val="32"/>
          <w:szCs w:val="24"/>
          <w:u w:val="single"/>
          <w:lang w:bidi="it-IT"/>
        </w:rPr>
      </w:pPr>
      <w:r w:rsidRPr="00266B09">
        <w:rPr>
          <w:b/>
          <w:bCs/>
          <w:noProof/>
          <w:sz w:val="32"/>
          <w:szCs w:val="24"/>
          <w:u w:val="single"/>
          <w:lang w:bidi="it-IT"/>
        </w:rPr>
        <w:drawing>
          <wp:inline distT="0" distB="0" distL="0" distR="0" wp14:anchorId="6675E9F5" wp14:editId="017A4A8A">
            <wp:extent cx="6097270" cy="2324735"/>
            <wp:effectExtent l="0" t="0" r="0" b="0"/>
            <wp:docPr id="668856077" name="Immagine 1" descr="Immagine che contiene testo,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6077" name="Immagine 1" descr="Immagine che contiene testo, schermata, Software multimediale&#10;&#10;Descrizione generata automaticamente"/>
                    <pic:cNvPicPr/>
                  </pic:nvPicPr>
                  <pic:blipFill>
                    <a:blip r:embed="rId56"/>
                    <a:stretch>
                      <a:fillRect/>
                    </a:stretch>
                  </pic:blipFill>
                  <pic:spPr>
                    <a:xfrm>
                      <a:off x="0" y="0"/>
                      <a:ext cx="6097270" cy="2324735"/>
                    </a:xfrm>
                    <a:prstGeom prst="rect">
                      <a:avLst/>
                    </a:prstGeom>
                  </pic:spPr>
                </pic:pic>
              </a:graphicData>
            </a:graphic>
          </wp:inline>
        </w:drawing>
      </w:r>
    </w:p>
    <w:p w14:paraId="05CF540E" w14:textId="77777777" w:rsidR="00266B09" w:rsidRDefault="00266B09" w:rsidP="00EE28C6">
      <w:pPr>
        <w:jc w:val="both"/>
        <w:rPr>
          <w:b/>
          <w:bCs/>
          <w:sz w:val="32"/>
          <w:szCs w:val="24"/>
          <w:u w:val="single"/>
          <w:lang w:bidi="it-IT"/>
        </w:rPr>
      </w:pPr>
    </w:p>
    <w:p w14:paraId="7FFE8FAE" w14:textId="103CC146" w:rsidR="00EE28C6" w:rsidRPr="005D3B29" w:rsidRDefault="00EE28C6" w:rsidP="00EE28C6">
      <w:pPr>
        <w:jc w:val="both"/>
        <w:rPr>
          <w:b/>
          <w:bCs/>
          <w:sz w:val="32"/>
          <w:szCs w:val="24"/>
          <w:u w:val="single"/>
          <w:lang w:bidi="it-IT"/>
        </w:rPr>
      </w:pPr>
      <w:r w:rsidRPr="005D3B29">
        <w:rPr>
          <w:b/>
          <w:bCs/>
          <w:sz w:val="32"/>
          <w:szCs w:val="24"/>
          <w:u w:val="single"/>
          <w:lang w:bidi="it-IT"/>
        </w:rPr>
        <w:t xml:space="preserve">CREAZIONE </w:t>
      </w:r>
      <w:r>
        <w:rPr>
          <w:b/>
          <w:bCs/>
          <w:sz w:val="32"/>
          <w:szCs w:val="24"/>
          <w:u w:val="single"/>
          <w:lang w:bidi="it-IT"/>
        </w:rPr>
        <w:t>PRENOTAZIONE</w:t>
      </w:r>
    </w:p>
    <w:p w14:paraId="63DB0D3B" w14:textId="3CF36BB7" w:rsidR="00EE28C6" w:rsidRDefault="00693743" w:rsidP="00EE28C6">
      <w:pPr>
        <w:rPr>
          <w:sz w:val="32"/>
          <w:szCs w:val="24"/>
          <w:u w:val="single"/>
          <w:lang w:bidi="it-IT"/>
        </w:rPr>
      </w:pPr>
      <w:r w:rsidRPr="00693743">
        <w:rPr>
          <w:noProof/>
          <w:sz w:val="32"/>
          <w:szCs w:val="24"/>
          <w:u w:val="single"/>
          <w:lang w:bidi="it-IT"/>
        </w:rPr>
        <w:drawing>
          <wp:inline distT="0" distB="0" distL="0" distR="0" wp14:anchorId="6178228C" wp14:editId="186FA3FE">
            <wp:extent cx="6097270" cy="1913890"/>
            <wp:effectExtent l="0" t="0" r="0" b="0"/>
            <wp:docPr id="421398383"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98383" name="Immagine 1" descr="Immagine che contiene testo, schermata, Software multimediale, software&#10;&#10;Descrizione generata automaticamente"/>
                    <pic:cNvPicPr/>
                  </pic:nvPicPr>
                  <pic:blipFill>
                    <a:blip r:embed="rId57"/>
                    <a:stretch>
                      <a:fillRect/>
                    </a:stretch>
                  </pic:blipFill>
                  <pic:spPr>
                    <a:xfrm>
                      <a:off x="0" y="0"/>
                      <a:ext cx="6097270" cy="1913890"/>
                    </a:xfrm>
                    <a:prstGeom prst="rect">
                      <a:avLst/>
                    </a:prstGeom>
                  </pic:spPr>
                </pic:pic>
              </a:graphicData>
            </a:graphic>
          </wp:inline>
        </w:drawing>
      </w:r>
    </w:p>
    <w:p w14:paraId="6597768F" w14:textId="77777777" w:rsidR="00EE28C6" w:rsidRDefault="00EE28C6" w:rsidP="00EE28C6">
      <w:pPr>
        <w:jc w:val="both"/>
        <w:rPr>
          <w:rFonts w:asciiTheme="majorHAnsi" w:eastAsiaTheme="majorEastAsia" w:hAnsiTheme="majorHAnsi" w:cstheme="majorBidi"/>
          <w:b/>
          <w:bCs/>
          <w:caps/>
          <w:sz w:val="44"/>
          <w:szCs w:val="18"/>
          <w:lang w:bidi="it-IT"/>
        </w:rPr>
      </w:pPr>
    </w:p>
    <w:p w14:paraId="57FD4498" w14:textId="77777777" w:rsidR="00830D86" w:rsidRPr="00AE2680" w:rsidRDefault="00830D86" w:rsidP="00924D00">
      <w:pPr>
        <w:jc w:val="both"/>
        <w:rPr>
          <w:rFonts w:asciiTheme="majorHAnsi" w:eastAsiaTheme="majorEastAsia" w:hAnsiTheme="majorHAnsi" w:cstheme="majorBidi"/>
          <w:b/>
          <w:bCs/>
          <w:caps/>
          <w:sz w:val="44"/>
          <w:szCs w:val="18"/>
          <w:lang w:bidi="it-IT"/>
        </w:rPr>
      </w:pPr>
    </w:p>
    <w:sectPr w:rsidR="00830D86" w:rsidRPr="00AE2680" w:rsidSect="00911CD5">
      <w:headerReference w:type="default" r:id="rId58"/>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93749" w14:textId="77777777" w:rsidR="00284D8D" w:rsidRDefault="00284D8D" w:rsidP="00A91D75">
      <w:r>
        <w:separator/>
      </w:r>
    </w:p>
  </w:endnote>
  <w:endnote w:type="continuationSeparator" w:id="0">
    <w:p w14:paraId="24EB43D6" w14:textId="77777777" w:rsidR="00284D8D" w:rsidRDefault="00284D8D" w:rsidP="00A91D75">
      <w:r>
        <w:continuationSeparator/>
      </w:r>
    </w:p>
  </w:endnote>
  <w:endnote w:type="continuationNotice" w:id="1">
    <w:p w14:paraId="4B6BEF01" w14:textId="77777777" w:rsidR="00284D8D" w:rsidRDefault="00284D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C4E0D" w14:textId="77777777" w:rsidR="00284D8D" w:rsidRDefault="00284D8D" w:rsidP="00A91D75">
      <w:r>
        <w:separator/>
      </w:r>
    </w:p>
  </w:footnote>
  <w:footnote w:type="continuationSeparator" w:id="0">
    <w:p w14:paraId="5C2D62B3" w14:textId="77777777" w:rsidR="00284D8D" w:rsidRDefault="00284D8D" w:rsidP="00A91D75">
      <w:r>
        <w:continuationSeparator/>
      </w:r>
    </w:p>
  </w:footnote>
  <w:footnote w:type="continuationNotice" w:id="1">
    <w:p w14:paraId="5C82D427" w14:textId="77777777" w:rsidR="00284D8D" w:rsidRDefault="00284D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2EEF28ED" w14:textId="77777777" w:rsidTr="00A7217A">
      <w:trPr>
        <w:trHeight w:val="1060"/>
      </w:trPr>
      <w:tc>
        <w:tcPr>
          <w:tcW w:w="5861" w:type="dxa"/>
        </w:tcPr>
        <w:p w14:paraId="07970813" w14:textId="77777777" w:rsidR="008759A8" w:rsidRDefault="008759A8" w:rsidP="00A7217A">
          <w:pPr>
            <w:pStyle w:val="Intestazione"/>
            <w:spacing w:after="0"/>
          </w:pPr>
          <w:r w:rsidRPr="008759A8">
            <w:rPr>
              <w:noProof/>
              <w:lang w:bidi="it-IT"/>
            </w:rPr>
            <mc:AlternateContent>
              <mc:Choice Requires="wps">
                <w:drawing>
                  <wp:inline distT="0" distB="0" distL="0" distR="0" wp14:anchorId="15A25D9F" wp14:editId="10EE5CE7">
                    <wp:extent cx="1442085" cy="0"/>
                    <wp:effectExtent l="19050" t="19050" r="24765" b="38100"/>
                    <wp:docPr id="17" name="Connettore diritto 17" descr="linea ret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03780B" id="Connettore diritto 17" o:spid="_x0000_s1026" alt="linea ret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black [3213]" strokeweight="4.5pt">
                    <w10:anchorlock/>
                  </v:line>
                </w:pict>
              </mc:Fallback>
            </mc:AlternateContent>
          </w:r>
        </w:p>
      </w:tc>
      <w:tc>
        <w:tcPr>
          <w:tcW w:w="6420" w:type="dxa"/>
        </w:tcPr>
        <w:p w14:paraId="481D811E" w14:textId="77777777" w:rsidR="008759A8" w:rsidRDefault="00D476F7" w:rsidP="00A7217A">
          <w:pPr>
            <w:pStyle w:val="Intestazione"/>
            <w:spacing w:after="0"/>
            <w:jc w:val="right"/>
          </w:pPr>
          <w:r>
            <w:rPr>
              <w:noProof/>
              <w:lang w:bidi="it-IT"/>
            </w:rPr>
            <mc:AlternateContent>
              <mc:Choice Requires="wps">
                <w:drawing>
                  <wp:anchor distT="0" distB="0" distL="114300" distR="114300" simplePos="0" relativeHeight="251658240" behindDoc="0" locked="0" layoutInCell="1" allowOverlap="1" wp14:anchorId="236ECFFA" wp14:editId="6D2D7D4A">
                    <wp:simplePos x="0" y="0"/>
                    <wp:positionH relativeFrom="column">
                      <wp:posOffset>3015615</wp:posOffset>
                    </wp:positionH>
                    <wp:positionV relativeFrom="paragraph">
                      <wp:posOffset>38735</wp:posOffset>
                    </wp:positionV>
                    <wp:extent cx="824230" cy="297815"/>
                    <wp:effectExtent l="0" t="0" r="13970" b="6985"/>
                    <wp:wrapNone/>
                    <wp:docPr id="20" name="Casella di tes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B4B8" w14:textId="77777777" w:rsidR="00D476F7" w:rsidRPr="00D476F7" w:rsidRDefault="00D476F7" w:rsidP="00D476F7">
                                <w:pPr>
                                  <w:pStyle w:val="Sottotitolo"/>
                                  <w:jc w:val="center"/>
                                  <w:rPr>
                                    <w:color w:val="FFFFFF" w:themeColor="background1"/>
                                  </w:rPr>
                                </w:pPr>
                                <w:r>
                                  <w:rPr>
                                    <w:color w:val="FFFFFF" w:themeColor="background1"/>
                                    <w:lang w:bidi="it-IT"/>
                                  </w:rPr>
                                  <w:fldChar w:fldCharType="begin"/>
                                </w:r>
                                <w:r>
                                  <w:rPr>
                                    <w:color w:val="FFFFFF" w:themeColor="background1"/>
                                    <w:lang w:bidi="it-IT"/>
                                  </w:rPr>
                                  <w:instrText xml:space="preserve"> PAGE  \* Arabic  \* MERGEFORMAT </w:instrText>
                                </w:r>
                                <w:r>
                                  <w:rPr>
                                    <w:color w:val="FFFFFF" w:themeColor="background1"/>
                                    <w:lang w:bidi="it-IT"/>
                                  </w:rPr>
                                  <w:fldChar w:fldCharType="separate"/>
                                </w:r>
                                <w:r w:rsidR="00C87193">
                                  <w:rPr>
                                    <w:noProof/>
                                    <w:color w:val="FFFFFF" w:themeColor="background1"/>
                                    <w:lang w:bidi="it-IT"/>
                                  </w:rPr>
                                  <w:t>7</w:t>
                                </w:r>
                                <w:r>
                                  <w:rPr>
                                    <w:color w:val="FFFFFF" w:themeColor="background1"/>
                                    <w:lang w:bidi="it-IT"/>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ECFFA" id="_x0000_t202" coordsize="21600,21600" o:spt="202" path="m,l,21600r21600,l21600,xe">
                    <v:stroke joinstyle="miter"/>
                    <v:path gradientshapeok="t" o:connecttype="rect"/>
                  </v:shapetype>
                  <v:shape id="Casella di testo 20" o:spid="_x0000_s1029" type="#_x0000_t202" style="position:absolute;left:0;text-align:left;margin-left:237.45pt;margin-top:3.05pt;width:64.9pt;height:2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784BB4B8" w14:textId="77777777" w:rsidR="00D476F7" w:rsidRPr="00D476F7" w:rsidRDefault="00D476F7" w:rsidP="00D476F7">
                          <w:pPr>
                            <w:pStyle w:val="Sottotitolo"/>
                            <w:jc w:val="center"/>
                            <w:rPr>
                              <w:color w:val="FFFFFF" w:themeColor="background1"/>
                            </w:rPr>
                          </w:pPr>
                          <w:r>
                            <w:rPr>
                              <w:color w:val="FFFFFF" w:themeColor="background1"/>
                              <w:lang w:bidi="it-IT"/>
                            </w:rPr>
                            <w:fldChar w:fldCharType="begin"/>
                          </w:r>
                          <w:r>
                            <w:rPr>
                              <w:color w:val="FFFFFF" w:themeColor="background1"/>
                              <w:lang w:bidi="it-IT"/>
                            </w:rPr>
                            <w:instrText xml:space="preserve"> PAGE  \* Arabic  \* MERGEFORMAT </w:instrText>
                          </w:r>
                          <w:r>
                            <w:rPr>
                              <w:color w:val="FFFFFF" w:themeColor="background1"/>
                              <w:lang w:bidi="it-IT"/>
                            </w:rPr>
                            <w:fldChar w:fldCharType="separate"/>
                          </w:r>
                          <w:r w:rsidR="00C87193">
                            <w:rPr>
                              <w:noProof/>
                              <w:color w:val="FFFFFF" w:themeColor="background1"/>
                              <w:lang w:bidi="it-IT"/>
                            </w:rPr>
                            <w:t>7</w:t>
                          </w:r>
                          <w:r>
                            <w:rPr>
                              <w:color w:val="FFFFFF" w:themeColor="background1"/>
                              <w:lang w:bidi="it-IT"/>
                            </w:rPr>
                            <w:fldChar w:fldCharType="end"/>
                          </w:r>
                        </w:p>
                      </w:txbxContent>
                    </v:textbox>
                  </v:shape>
                </w:pict>
              </mc:Fallback>
            </mc:AlternateContent>
          </w:r>
          <w:r w:rsidR="00C6323A" w:rsidRPr="00C6323A">
            <w:rPr>
              <w:noProof/>
              <w:lang w:bidi="it-IT"/>
            </w:rPr>
            <mc:AlternateContent>
              <mc:Choice Requires="wps">
                <w:drawing>
                  <wp:inline distT="0" distB="0" distL="0" distR="0" wp14:anchorId="052C6710" wp14:editId="137A88F0">
                    <wp:extent cx="1191260" cy="398780"/>
                    <wp:effectExtent l="0" t="0" r="8890" b="1270"/>
                    <wp:docPr id="15" name="Rettangolo con un angolo ritagliato 15" descr="rettangolo colorato"/>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1FD5F16C" w14:textId="77777777" w:rsidR="008759A8" w:rsidRPr="008759A8" w:rsidRDefault="008759A8" w:rsidP="008759A8">
                                <w:pPr>
                                  <w:pStyle w:val="Sottotito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2C6710" id="Rettangolo con un angolo ritagliato 15" o:spid="_x0000_s1030" alt="rettangolo colorato"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black [3215]" stroked="f">
                    <v:stroke joinstyle="miter"/>
                    <v:formulas/>
                    <v:path arrowok="t" o:connecttype="custom" o:connectlocs="0,0;991870,0;1191260,199390;1191260,398780;0,398780;0,0" o:connectangles="0,0,0,0,0,0" textboxrect="0,0,1191260,398780"/>
                    <v:textbox>
                      <w:txbxContent>
                        <w:p w14:paraId="1FD5F16C" w14:textId="77777777" w:rsidR="008759A8" w:rsidRPr="008759A8" w:rsidRDefault="008759A8" w:rsidP="008759A8">
                          <w:pPr>
                            <w:pStyle w:val="Sottotito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BD7"/>
    <w:multiLevelType w:val="hybridMultilevel"/>
    <w:tmpl w:val="13FABD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B63A8E"/>
    <w:multiLevelType w:val="hybridMultilevel"/>
    <w:tmpl w:val="470AC3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9F62A82"/>
    <w:multiLevelType w:val="hybridMultilevel"/>
    <w:tmpl w:val="86C48878"/>
    <w:lvl w:ilvl="0" w:tplc="DABC0E7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D410D"/>
    <w:multiLevelType w:val="hybridMultilevel"/>
    <w:tmpl w:val="C0D2A992"/>
    <w:lvl w:ilvl="0" w:tplc="F21E1F10">
      <w:start w:val="1"/>
      <w:numFmt w:val="decimal"/>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E7229EE"/>
    <w:multiLevelType w:val="multilevel"/>
    <w:tmpl w:val="C0D2A992"/>
    <w:styleLink w:val="Elencocorrente1"/>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3C32B9D"/>
    <w:multiLevelType w:val="hybridMultilevel"/>
    <w:tmpl w:val="6614790A"/>
    <w:lvl w:ilvl="0" w:tplc="EAB6DB1A">
      <w:start w:val="1"/>
      <w:numFmt w:val="bullet"/>
      <w:pStyle w:val="Numeroelenco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DF131DD"/>
    <w:multiLevelType w:val="hybridMultilevel"/>
    <w:tmpl w:val="9E42B58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A2333D"/>
    <w:multiLevelType w:val="hybridMultilevel"/>
    <w:tmpl w:val="77E29C82"/>
    <w:lvl w:ilvl="0" w:tplc="8486B2A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2CA0826"/>
    <w:multiLevelType w:val="hybridMultilevel"/>
    <w:tmpl w:val="0A50F436"/>
    <w:lvl w:ilvl="0" w:tplc="D856D7F2">
      <w:start w:val="3"/>
      <w:numFmt w:val="bullet"/>
      <w:lvlText w:val=""/>
      <w:lvlJc w:val="left"/>
      <w:pPr>
        <w:ind w:left="852" w:hanging="492"/>
      </w:pPr>
      <w:rPr>
        <w:rFonts w:ascii="Wingdings" w:eastAsiaTheme="majorEastAsia" w:hAnsi="Wingdings" w:cstheme="maj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7C14EB"/>
    <w:multiLevelType w:val="multilevel"/>
    <w:tmpl w:val="B0B20D5A"/>
    <w:lvl w:ilvl="0">
      <w:start w:val="1"/>
      <w:numFmt w:val="bullet"/>
      <w:pStyle w:val="Puntoelenco"/>
      <w:lvlText w:val=""/>
      <w:lvlJc w:val="left"/>
      <w:pPr>
        <w:ind w:left="360" w:hanging="360"/>
      </w:pPr>
      <w:rPr>
        <w:rFonts w:ascii="Symbol" w:hAnsi="Symbol" w:hint="default"/>
        <w:color w:val="DDDDDD" w:themeColor="accent1"/>
      </w:rPr>
    </w:lvl>
    <w:lvl w:ilvl="1">
      <w:start w:val="1"/>
      <w:numFmt w:val="bullet"/>
      <w:lvlText w:val="•"/>
      <w:lvlJc w:val="left"/>
      <w:pPr>
        <w:tabs>
          <w:tab w:val="num" w:pos="648"/>
        </w:tabs>
        <w:ind w:left="720" w:hanging="360"/>
      </w:pPr>
      <w:rPr>
        <w:rFonts w:ascii="Cambria" w:hAnsi="Cambria" w:hint="default"/>
        <w:color w:val="DDDDDD" w:themeColor="accent1"/>
      </w:rPr>
    </w:lvl>
    <w:lvl w:ilvl="2">
      <w:start w:val="1"/>
      <w:numFmt w:val="bullet"/>
      <w:lvlText w:val="•"/>
      <w:lvlJc w:val="left"/>
      <w:pPr>
        <w:tabs>
          <w:tab w:val="num" w:pos="1008"/>
        </w:tabs>
        <w:ind w:left="1080" w:hanging="360"/>
      </w:pPr>
      <w:rPr>
        <w:rFonts w:ascii="Cambria" w:hAnsi="Cambria" w:hint="default"/>
        <w:color w:val="DDDDDD" w:themeColor="accent1"/>
      </w:rPr>
    </w:lvl>
    <w:lvl w:ilvl="3">
      <w:start w:val="1"/>
      <w:numFmt w:val="bullet"/>
      <w:lvlText w:val="•"/>
      <w:lvlJc w:val="left"/>
      <w:pPr>
        <w:tabs>
          <w:tab w:val="num" w:pos="1368"/>
        </w:tabs>
        <w:ind w:left="1440" w:hanging="360"/>
      </w:pPr>
      <w:rPr>
        <w:rFonts w:ascii="Cambria" w:hAnsi="Cambria" w:hint="default"/>
        <w:color w:val="DDDDDD" w:themeColor="accent1"/>
      </w:rPr>
    </w:lvl>
    <w:lvl w:ilvl="4">
      <w:start w:val="1"/>
      <w:numFmt w:val="bullet"/>
      <w:lvlText w:val="•"/>
      <w:lvlJc w:val="left"/>
      <w:pPr>
        <w:tabs>
          <w:tab w:val="num" w:pos="1728"/>
        </w:tabs>
        <w:ind w:left="1800" w:hanging="360"/>
      </w:pPr>
      <w:rPr>
        <w:rFonts w:ascii="Cambria" w:hAnsi="Cambria" w:hint="default"/>
        <w:color w:val="DDDDDD" w:themeColor="accent1"/>
      </w:rPr>
    </w:lvl>
    <w:lvl w:ilvl="5">
      <w:start w:val="1"/>
      <w:numFmt w:val="bullet"/>
      <w:lvlText w:val=""/>
      <w:lvlJc w:val="left"/>
      <w:pPr>
        <w:tabs>
          <w:tab w:val="num" w:pos="2088"/>
        </w:tabs>
        <w:ind w:left="2160" w:hanging="360"/>
      </w:pPr>
      <w:rPr>
        <w:rFonts w:ascii="Wingdings" w:hAnsi="Wingdings" w:hint="default"/>
        <w:color w:val="DDDDDD" w:themeColor="accent1"/>
      </w:rPr>
    </w:lvl>
    <w:lvl w:ilvl="6">
      <w:start w:val="1"/>
      <w:numFmt w:val="bullet"/>
      <w:lvlText w:val=""/>
      <w:lvlJc w:val="left"/>
      <w:pPr>
        <w:tabs>
          <w:tab w:val="num" w:pos="2448"/>
        </w:tabs>
        <w:ind w:left="2520" w:hanging="360"/>
      </w:pPr>
      <w:rPr>
        <w:rFonts w:ascii="Symbol" w:hAnsi="Symbol" w:hint="default"/>
        <w:color w:val="DDDDDD" w:themeColor="accent1"/>
      </w:rPr>
    </w:lvl>
    <w:lvl w:ilvl="7">
      <w:start w:val="1"/>
      <w:numFmt w:val="bullet"/>
      <w:lvlText w:val="o"/>
      <w:lvlJc w:val="left"/>
      <w:pPr>
        <w:tabs>
          <w:tab w:val="num" w:pos="2808"/>
        </w:tabs>
        <w:ind w:left="2880" w:hanging="360"/>
      </w:pPr>
      <w:rPr>
        <w:rFonts w:ascii="Courier New" w:hAnsi="Courier New" w:hint="default"/>
        <w:color w:val="DDDDDD" w:themeColor="accent1"/>
      </w:rPr>
    </w:lvl>
    <w:lvl w:ilvl="8">
      <w:start w:val="1"/>
      <w:numFmt w:val="bullet"/>
      <w:lvlText w:val=""/>
      <w:lvlJc w:val="left"/>
      <w:pPr>
        <w:tabs>
          <w:tab w:val="num" w:pos="3168"/>
        </w:tabs>
        <w:ind w:left="3240" w:hanging="360"/>
      </w:pPr>
      <w:rPr>
        <w:rFonts w:ascii="Wingdings" w:hAnsi="Wingdings" w:hint="default"/>
        <w:color w:val="DDDDDD" w:themeColor="accent1"/>
      </w:rPr>
    </w:lvl>
  </w:abstractNum>
  <w:abstractNum w:abstractNumId="10" w15:restartNumberingAfterBreak="0">
    <w:nsid w:val="6FA153D5"/>
    <w:multiLevelType w:val="hybridMultilevel"/>
    <w:tmpl w:val="F5044A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1260977"/>
    <w:multiLevelType w:val="hybridMultilevel"/>
    <w:tmpl w:val="13FABD4A"/>
    <w:lvl w:ilvl="0" w:tplc="55109B8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91040271">
    <w:abstractNumId w:val="9"/>
  </w:num>
  <w:num w:numId="2" w16cid:durableId="1444962703">
    <w:abstractNumId w:val="5"/>
  </w:num>
  <w:num w:numId="3" w16cid:durableId="474374060">
    <w:abstractNumId w:val="1"/>
  </w:num>
  <w:num w:numId="4" w16cid:durableId="333655405">
    <w:abstractNumId w:val="8"/>
  </w:num>
  <w:num w:numId="5" w16cid:durableId="601304219">
    <w:abstractNumId w:val="10"/>
  </w:num>
  <w:num w:numId="6" w16cid:durableId="1858621064">
    <w:abstractNumId w:val="2"/>
  </w:num>
  <w:num w:numId="7" w16cid:durableId="1507549817">
    <w:abstractNumId w:val="6"/>
  </w:num>
  <w:num w:numId="8" w16cid:durableId="593439030">
    <w:abstractNumId w:val="11"/>
  </w:num>
  <w:num w:numId="9" w16cid:durableId="1268388005">
    <w:abstractNumId w:val="3"/>
  </w:num>
  <w:num w:numId="10" w16cid:durableId="766122662">
    <w:abstractNumId w:val="0"/>
  </w:num>
  <w:num w:numId="11" w16cid:durableId="1199588959">
    <w:abstractNumId w:val="4"/>
  </w:num>
  <w:num w:numId="12" w16cid:durableId="520625659">
    <w:abstractNumId w:val="5"/>
  </w:num>
  <w:num w:numId="13" w16cid:durableId="2102413730">
    <w:abstractNumId w:val="5"/>
  </w:num>
  <w:num w:numId="14" w16cid:durableId="2032680356">
    <w:abstractNumId w:val="5"/>
  </w:num>
  <w:num w:numId="15" w16cid:durableId="776290979">
    <w:abstractNumId w:val="5"/>
  </w:num>
  <w:num w:numId="16" w16cid:durableId="864713657">
    <w:abstractNumId w:val="5"/>
  </w:num>
  <w:num w:numId="17" w16cid:durableId="41681103">
    <w:abstractNumId w:val="5"/>
  </w:num>
  <w:num w:numId="18" w16cid:durableId="1007558680">
    <w:abstractNumId w:val="5"/>
  </w:num>
  <w:num w:numId="19" w16cid:durableId="2082675959">
    <w:abstractNumId w:val="5"/>
  </w:num>
  <w:num w:numId="20" w16cid:durableId="386033251">
    <w:abstractNumId w:val="5"/>
  </w:num>
  <w:num w:numId="21" w16cid:durableId="348721095">
    <w:abstractNumId w:val="5"/>
  </w:num>
  <w:num w:numId="22" w16cid:durableId="226962153">
    <w:abstractNumId w:val="5"/>
  </w:num>
  <w:num w:numId="23" w16cid:durableId="1079405931">
    <w:abstractNumId w:val="5"/>
  </w:num>
  <w:num w:numId="24" w16cid:durableId="2014019333">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F0D"/>
    <w:rsid w:val="000000A8"/>
    <w:rsid w:val="00000BC1"/>
    <w:rsid w:val="00001FC5"/>
    <w:rsid w:val="00002015"/>
    <w:rsid w:val="00002C03"/>
    <w:rsid w:val="00002F2A"/>
    <w:rsid w:val="00003048"/>
    <w:rsid w:val="00005266"/>
    <w:rsid w:val="00006CFD"/>
    <w:rsid w:val="00010ACF"/>
    <w:rsid w:val="000118C9"/>
    <w:rsid w:val="00012057"/>
    <w:rsid w:val="00012459"/>
    <w:rsid w:val="000136F2"/>
    <w:rsid w:val="000147C5"/>
    <w:rsid w:val="000149BD"/>
    <w:rsid w:val="00015131"/>
    <w:rsid w:val="00015230"/>
    <w:rsid w:val="00016120"/>
    <w:rsid w:val="000173A0"/>
    <w:rsid w:val="0002064D"/>
    <w:rsid w:val="0002111D"/>
    <w:rsid w:val="000211C5"/>
    <w:rsid w:val="00021E12"/>
    <w:rsid w:val="00023DC4"/>
    <w:rsid w:val="000251A0"/>
    <w:rsid w:val="00026336"/>
    <w:rsid w:val="000276B8"/>
    <w:rsid w:val="00030A72"/>
    <w:rsid w:val="00030B6B"/>
    <w:rsid w:val="000315DF"/>
    <w:rsid w:val="00031CFC"/>
    <w:rsid w:val="0003229C"/>
    <w:rsid w:val="00032720"/>
    <w:rsid w:val="00033145"/>
    <w:rsid w:val="000331A3"/>
    <w:rsid w:val="00035E85"/>
    <w:rsid w:val="0003696A"/>
    <w:rsid w:val="000370FE"/>
    <w:rsid w:val="00040486"/>
    <w:rsid w:val="00040703"/>
    <w:rsid w:val="0004117F"/>
    <w:rsid w:val="00041CCE"/>
    <w:rsid w:val="000420CF"/>
    <w:rsid w:val="00042929"/>
    <w:rsid w:val="0004314A"/>
    <w:rsid w:val="00044A7C"/>
    <w:rsid w:val="00044FE4"/>
    <w:rsid w:val="000471A6"/>
    <w:rsid w:val="000477DB"/>
    <w:rsid w:val="0004797D"/>
    <w:rsid w:val="00050958"/>
    <w:rsid w:val="00050D19"/>
    <w:rsid w:val="000523F3"/>
    <w:rsid w:val="0005254E"/>
    <w:rsid w:val="000525E4"/>
    <w:rsid w:val="0005487D"/>
    <w:rsid w:val="00055F1D"/>
    <w:rsid w:val="000574D4"/>
    <w:rsid w:val="000579B8"/>
    <w:rsid w:val="0006264F"/>
    <w:rsid w:val="00063F1D"/>
    <w:rsid w:val="00065799"/>
    <w:rsid w:val="000703B8"/>
    <w:rsid w:val="000711B6"/>
    <w:rsid w:val="00071B77"/>
    <w:rsid w:val="000723B1"/>
    <w:rsid w:val="000727D6"/>
    <w:rsid w:val="00074600"/>
    <w:rsid w:val="00074D6B"/>
    <w:rsid w:val="00074DCF"/>
    <w:rsid w:val="0007565C"/>
    <w:rsid w:val="0007594A"/>
    <w:rsid w:val="00075A85"/>
    <w:rsid w:val="00075E96"/>
    <w:rsid w:val="00076B86"/>
    <w:rsid w:val="00077885"/>
    <w:rsid w:val="00080F41"/>
    <w:rsid w:val="00081B1E"/>
    <w:rsid w:val="00081C22"/>
    <w:rsid w:val="00082EF2"/>
    <w:rsid w:val="00083B48"/>
    <w:rsid w:val="00083FE1"/>
    <w:rsid w:val="00084106"/>
    <w:rsid w:val="00084C23"/>
    <w:rsid w:val="00084DAE"/>
    <w:rsid w:val="0008532D"/>
    <w:rsid w:val="00086B4E"/>
    <w:rsid w:val="00090424"/>
    <w:rsid w:val="00090847"/>
    <w:rsid w:val="00092D94"/>
    <w:rsid w:val="00093918"/>
    <w:rsid w:val="00093B1F"/>
    <w:rsid w:val="00095020"/>
    <w:rsid w:val="000958F5"/>
    <w:rsid w:val="000959B8"/>
    <w:rsid w:val="000A0E52"/>
    <w:rsid w:val="000A44ED"/>
    <w:rsid w:val="000A4E96"/>
    <w:rsid w:val="000A5058"/>
    <w:rsid w:val="000A534D"/>
    <w:rsid w:val="000B0ED3"/>
    <w:rsid w:val="000B1133"/>
    <w:rsid w:val="000B1A4C"/>
    <w:rsid w:val="000B312B"/>
    <w:rsid w:val="000B3502"/>
    <w:rsid w:val="000B3E52"/>
    <w:rsid w:val="000B3EB0"/>
    <w:rsid w:val="000B4993"/>
    <w:rsid w:val="000B4CC5"/>
    <w:rsid w:val="000B4F69"/>
    <w:rsid w:val="000B54C1"/>
    <w:rsid w:val="000C0D20"/>
    <w:rsid w:val="000C109F"/>
    <w:rsid w:val="000C59E7"/>
    <w:rsid w:val="000C5B1D"/>
    <w:rsid w:val="000C6D64"/>
    <w:rsid w:val="000D0040"/>
    <w:rsid w:val="000D0D95"/>
    <w:rsid w:val="000D36AE"/>
    <w:rsid w:val="000D4B8E"/>
    <w:rsid w:val="000D58FB"/>
    <w:rsid w:val="000D61B8"/>
    <w:rsid w:val="000D6F5C"/>
    <w:rsid w:val="000D756E"/>
    <w:rsid w:val="000E3446"/>
    <w:rsid w:val="000E610D"/>
    <w:rsid w:val="000E6CF3"/>
    <w:rsid w:val="000E77A4"/>
    <w:rsid w:val="000F0735"/>
    <w:rsid w:val="000F17F9"/>
    <w:rsid w:val="000F320E"/>
    <w:rsid w:val="000F43BD"/>
    <w:rsid w:val="000F53C9"/>
    <w:rsid w:val="000F55E9"/>
    <w:rsid w:val="000F572D"/>
    <w:rsid w:val="000F6862"/>
    <w:rsid w:val="00100147"/>
    <w:rsid w:val="001011EE"/>
    <w:rsid w:val="0010270C"/>
    <w:rsid w:val="00102D48"/>
    <w:rsid w:val="00103DB7"/>
    <w:rsid w:val="0010479D"/>
    <w:rsid w:val="00105210"/>
    <w:rsid w:val="001056DD"/>
    <w:rsid w:val="001057B1"/>
    <w:rsid w:val="001059BF"/>
    <w:rsid w:val="00106416"/>
    <w:rsid w:val="00110333"/>
    <w:rsid w:val="00110FFC"/>
    <w:rsid w:val="001110A4"/>
    <w:rsid w:val="00111900"/>
    <w:rsid w:val="00113A5C"/>
    <w:rsid w:val="0011452E"/>
    <w:rsid w:val="0011643B"/>
    <w:rsid w:val="001179EB"/>
    <w:rsid w:val="001209E3"/>
    <w:rsid w:val="00122227"/>
    <w:rsid w:val="00122356"/>
    <w:rsid w:val="001228EC"/>
    <w:rsid w:val="00123ED5"/>
    <w:rsid w:val="00123F6D"/>
    <w:rsid w:val="00125435"/>
    <w:rsid w:val="001302A1"/>
    <w:rsid w:val="0013147F"/>
    <w:rsid w:val="00134763"/>
    <w:rsid w:val="00134888"/>
    <w:rsid w:val="00134925"/>
    <w:rsid w:val="0013508E"/>
    <w:rsid w:val="00136BF2"/>
    <w:rsid w:val="0013728A"/>
    <w:rsid w:val="001377EA"/>
    <w:rsid w:val="001402BE"/>
    <w:rsid w:val="0014135E"/>
    <w:rsid w:val="00142822"/>
    <w:rsid w:val="0014502B"/>
    <w:rsid w:val="00145B17"/>
    <w:rsid w:val="00146283"/>
    <w:rsid w:val="0014658A"/>
    <w:rsid w:val="001479AF"/>
    <w:rsid w:val="00150B87"/>
    <w:rsid w:val="00150B8E"/>
    <w:rsid w:val="001524E9"/>
    <w:rsid w:val="001528FD"/>
    <w:rsid w:val="00152CBA"/>
    <w:rsid w:val="001566F8"/>
    <w:rsid w:val="00156CA4"/>
    <w:rsid w:val="00157C2F"/>
    <w:rsid w:val="00160ED4"/>
    <w:rsid w:val="00161017"/>
    <w:rsid w:val="001611F5"/>
    <w:rsid w:val="00166EBC"/>
    <w:rsid w:val="00167CE4"/>
    <w:rsid w:val="0017020B"/>
    <w:rsid w:val="00170912"/>
    <w:rsid w:val="00172FA1"/>
    <w:rsid w:val="00173498"/>
    <w:rsid w:val="00173920"/>
    <w:rsid w:val="00176032"/>
    <w:rsid w:val="0018043E"/>
    <w:rsid w:val="00180BD7"/>
    <w:rsid w:val="00180DDC"/>
    <w:rsid w:val="00181261"/>
    <w:rsid w:val="001812F9"/>
    <w:rsid w:val="001816CD"/>
    <w:rsid w:val="00183207"/>
    <w:rsid w:val="00183372"/>
    <w:rsid w:val="00183523"/>
    <w:rsid w:val="00183574"/>
    <w:rsid w:val="00183EA3"/>
    <w:rsid w:val="00184B35"/>
    <w:rsid w:val="001865F2"/>
    <w:rsid w:val="001867AD"/>
    <w:rsid w:val="00187582"/>
    <w:rsid w:val="0018780F"/>
    <w:rsid w:val="0018791E"/>
    <w:rsid w:val="00193339"/>
    <w:rsid w:val="00194212"/>
    <w:rsid w:val="0019582C"/>
    <w:rsid w:val="001960A9"/>
    <w:rsid w:val="001960EC"/>
    <w:rsid w:val="00197153"/>
    <w:rsid w:val="001A274E"/>
    <w:rsid w:val="001A2C60"/>
    <w:rsid w:val="001A2CDB"/>
    <w:rsid w:val="001A30CB"/>
    <w:rsid w:val="001A52C4"/>
    <w:rsid w:val="001A6192"/>
    <w:rsid w:val="001A7997"/>
    <w:rsid w:val="001A7E26"/>
    <w:rsid w:val="001B1CE0"/>
    <w:rsid w:val="001B1F32"/>
    <w:rsid w:val="001B2B74"/>
    <w:rsid w:val="001B6879"/>
    <w:rsid w:val="001B73AE"/>
    <w:rsid w:val="001C28A6"/>
    <w:rsid w:val="001C2C33"/>
    <w:rsid w:val="001C2E97"/>
    <w:rsid w:val="001C3B39"/>
    <w:rsid w:val="001C5879"/>
    <w:rsid w:val="001C588A"/>
    <w:rsid w:val="001C6CE9"/>
    <w:rsid w:val="001C718B"/>
    <w:rsid w:val="001C72EE"/>
    <w:rsid w:val="001C7849"/>
    <w:rsid w:val="001C7E36"/>
    <w:rsid w:val="001D0EFC"/>
    <w:rsid w:val="001D1C82"/>
    <w:rsid w:val="001D2DB0"/>
    <w:rsid w:val="001D2F19"/>
    <w:rsid w:val="001D3805"/>
    <w:rsid w:val="001D3EFC"/>
    <w:rsid w:val="001D67CB"/>
    <w:rsid w:val="001E035A"/>
    <w:rsid w:val="001E0EBD"/>
    <w:rsid w:val="001E0FB7"/>
    <w:rsid w:val="001E1308"/>
    <w:rsid w:val="001E4335"/>
    <w:rsid w:val="001E59F3"/>
    <w:rsid w:val="001E7F40"/>
    <w:rsid w:val="001F36AB"/>
    <w:rsid w:val="001F3D56"/>
    <w:rsid w:val="001F3FAF"/>
    <w:rsid w:val="001F492F"/>
    <w:rsid w:val="001F564E"/>
    <w:rsid w:val="001F5843"/>
    <w:rsid w:val="001F6D9C"/>
    <w:rsid w:val="001F6E04"/>
    <w:rsid w:val="001F72F7"/>
    <w:rsid w:val="001F7CD4"/>
    <w:rsid w:val="002030F1"/>
    <w:rsid w:val="0020376D"/>
    <w:rsid w:val="002063EE"/>
    <w:rsid w:val="00206DB0"/>
    <w:rsid w:val="00206E1A"/>
    <w:rsid w:val="00210647"/>
    <w:rsid w:val="00210DB1"/>
    <w:rsid w:val="00211F8B"/>
    <w:rsid w:val="00212131"/>
    <w:rsid w:val="002124A1"/>
    <w:rsid w:val="0021273E"/>
    <w:rsid w:val="00213138"/>
    <w:rsid w:val="0021331D"/>
    <w:rsid w:val="00213686"/>
    <w:rsid w:val="00214CB7"/>
    <w:rsid w:val="00216BB1"/>
    <w:rsid w:val="00217DF5"/>
    <w:rsid w:val="00220B26"/>
    <w:rsid w:val="00222209"/>
    <w:rsid w:val="00222FB2"/>
    <w:rsid w:val="00224419"/>
    <w:rsid w:val="0022528E"/>
    <w:rsid w:val="00225D5E"/>
    <w:rsid w:val="00226FF2"/>
    <w:rsid w:val="002328BA"/>
    <w:rsid w:val="002340BE"/>
    <w:rsid w:val="002342EF"/>
    <w:rsid w:val="002359CB"/>
    <w:rsid w:val="00235C3D"/>
    <w:rsid w:val="00235D45"/>
    <w:rsid w:val="00236629"/>
    <w:rsid w:val="00236F04"/>
    <w:rsid w:val="002378C2"/>
    <w:rsid w:val="0024299F"/>
    <w:rsid w:val="00245A57"/>
    <w:rsid w:val="00246EC2"/>
    <w:rsid w:val="00247EA8"/>
    <w:rsid w:val="002509A5"/>
    <w:rsid w:val="002517BA"/>
    <w:rsid w:val="00252E2A"/>
    <w:rsid w:val="00253805"/>
    <w:rsid w:val="00254143"/>
    <w:rsid w:val="002547A3"/>
    <w:rsid w:val="0025538E"/>
    <w:rsid w:val="00257FA8"/>
    <w:rsid w:val="002604B9"/>
    <w:rsid w:val="002608E2"/>
    <w:rsid w:val="00260D67"/>
    <w:rsid w:val="002613B3"/>
    <w:rsid w:val="002625AE"/>
    <w:rsid w:val="00265032"/>
    <w:rsid w:val="002659FF"/>
    <w:rsid w:val="00266B09"/>
    <w:rsid w:val="00267528"/>
    <w:rsid w:val="00272E90"/>
    <w:rsid w:val="00273EE0"/>
    <w:rsid w:val="00274653"/>
    <w:rsid w:val="00274CBC"/>
    <w:rsid w:val="00274F10"/>
    <w:rsid w:val="0027502C"/>
    <w:rsid w:val="0027633E"/>
    <w:rsid w:val="00277816"/>
    <w:rsid w:val="00277865"/>
    <w:rsid w:val="00277D6B"/>
    <w:rsid w:val="00280F6E"/>
    <w:rsid w:val="002811EF"/>
    <w:rsid w:val="002813C4"/>
    <w:rsid w:val="00281667"/>
    <w:rsid w:val="00283702"/>
    <w:rsid w:val="0028459A"/>
    <w:rsid w:val="00284D8D"/>
    <w:rsid w:val="00291F51"/>
    <w:rsid w:val="0029427B"/>
    <w:rsid w:val="002944AF"/>
    <w:rsid w:val="00294876"/>
    <w:rsid w:val="00295D89"/>
    <w:rsid w:val="0029660C"/>
    <w:rsid w:val="002A1D64"/>
    <w:rsid w:val="002A1FD6"/>
    <w:rsid w:val="002A1FE3"/>
    <w:rsid w:val="002A2068"/>
    <w:rsid w:val="002A2616"/>
    <w:rsid w:val="002A2B22"/>
    <w:rsid w:val="002A450A"/>
    <w:rsid w:val="002A7AFE"/>
    <w:rsid w:val="002B1CFA"/>
    <w:rsid w:val="002B2351"/>
    <w:rsid w:val="002B39EF"/>
    <w:rsid w:val="002B4B70"/>
    <w:rsid w:val="002B6BE6"/>
    <w:rsid w:val="002C07F6"/>
    <w:rsid w:val="002C23E6"/>
    <w:rsid w:val="002C28A1"/>
    <w:rsid w:val="002C2D66"/>
    <w:rsid w:val="002C31C1"/>
    <w:rsid w:val="002C54F9"/>
    <w:rsid w:val="002C624C"/>
    <w:rsid w:val="002C7159"/>
    <w:rsid w:val="002C7D5C"/>
    <w:rsid w:val="002D02C4"/>
    <w:rsid w:val="002D0740"/>
    <w:rsid w:val="002D2558"/>
    <w:rsid w:val="002D3009"/>
    <w:rsid w:val="002D52BE"/>
    <w:rsid w:val="002D6206"/>
    <w:rsid w:val="002D630A"/>
    <w:rsid w:val="002D6E82"/>
    <w:rsid w:val="002D732B"/>
    <w:rsid w:val="002D7414"/>
    <w:rsid w:val="002D7D56"/>
    <w:rsid w:val="002E1032"/>
    <w:rsid w:val="002E2045"/>
    <w:rsid w:val="002E2737"/>
    <w:rsid w:val="002E36B9"/>
    <w:rsid w:val="002E385D"/>
    <w:rsid w:val="002E495A"/>
    <w:rsid w:val="002E532E"/>
    <w:rsid w:val="002E6D9D"/>
    <w:rsid w:val="002E7D9C"/>
    <w:rsid w:val="002F117F"/>
    <w:rsid w:val="002F3AE5"/>
    <w:rsid w:val="002F416B"/>
    <w:rsid w:val="002F4C5C"/>
    <w:rsid w:val="002F5310"/>
    <w:rsid w:val="002F6534"/>
    <w:rsid w:val="002F6D16"/>
    <w:rsid w:val="002F7C06"/>
    <w:rsid w:val="0030148C"/>
    <w:rsid w:val="003024D0"/>
    <w:rsid w:val="00302C65"/>
    <w:rsid w:val="00304155"/>
    <w:rsid w:val="00304F8C"/>
    <w:rsid w:val="0030539C"/>
    <w:rsid w:val="00306E36"/>
    <w:rsid w:val="00307EB0"/>
    <w:rsid w:val="00313115"/>
    <w:rsid w:val="0031349A"/>
    <w:rsid w:val="00313CED"/>
    <w:rsid w:val="003143B1"/>
    <w:rsid w:val="00314785"/>
    <w:rsid w:val="00315235"/>
    <w:rsid w:val="003164D5"/>
    <w:rsid w:val="00320DB5"/>
    <w:rsid w:val="003218B5"/>
    <w:rsid w:val="00321B3D"/>
    <w:rsid w:val="003227B6"/>
    <w:rsid w:val="00324F51"/>
    <w:rsid w:val="00325462"/>
    <w:rsid w:val="00325502"/>
    <w:rsid w:val="00325DCC"/>
    <w:rsid w:val="00327157"/>
    <w:rsid w:val="003277A9"/>
    <w:rsid w:val="003301E0"/>
    <w:rsid w:val="00330F4E"/>
    <w:rsid w:val="003316C6"/>
    <w:rsid w:val="00331991"/>
    <w:rsid w:val="00332369"/>
    <w:rsid w:val="00335052"/>
    <w:rsid w:val="00337818"/>
    <w:rsid w:val="00340B6B"/>
    <w:rsid w:val="00341C97"/>
    <w:rsid w:val="003420AC"/>
    <w:rsid w:val="0034212D"/>
    <w:rsid w:val="00342438"/>
    <w:rsid w:val="00343235"/>
    <w:rsid w:val="0034332F"/>
    <w:rsid w:val="00345215"/>
    <w:rsid w:val="00346BC7"/>
    <w:rsid w:val="00352D2D"/>
    <w:rsid w:val="0035480A"/>
    <w:rsid w:val="00355476"/>
    <w:rsid w:val="00355601"/>
    <w:rsid w:val="003566FD"/>
    <w:rsid w:val="00356852"/>
    <w:rsid w:val="0035689E"/>
    <w:rsid w:val="0035700A"/>
    <w:rsid w:val="00360111"/>
    <w:rsid w:val="00360574"/>
    <w:rsid w:val="00361235"/>
    <w:rsid w:val="00361800"/>
    <w:rsid w:val="00361BC1"/>
    <w:rsid w:val="00361D0B"/>
    <w:rsid w:val="00361F7D"/>
    <w:rsid w:val="00361FE6"/>
    <w:rsid w:val="00365519"/>
    <w:rsid w:val="00367E87"/>
    <w:rsid w:val="00372F9C"/>
    <w:rsid w:val="003734A0"/>
    <w:rsid w:val="00374128"/>
    <w:rsid w:val="003751E4"/>
    <w:rsid w:val="003753BF"/>
    <w:rsid w:val="00376F09"/>
    <w:rsid w:val="00382B3C"/>
    <w:rsid w:val="0038337E"/>
    <w:rsid w:val="003853C1"/>
    <w:rsid w:val="0038573C"/>
    <w:rsid w:val="00386366"/>
    <w:rsid w:val="003877EC"/>
    <w:rsid w:val="0038798C"/>
    <w:rsid w:val="003879A3"/>
    <w:rsid w:val="00387E57"/>
    <w:rsid w:val="00390196"/>
    <w:rsid w:val="003902C4"/>
    <w:rsid w:val="003902F5"/>
    <w:rsid w:val="00390B10"/>
    <w:rsid w:val="00390BA0"/>
    <w:rsid w:val="00391FBC"/>
    <w:rsid w:val="00392266"/>
    <w:rsid w:val="003923C4"/>
    <w:rsid w:val="00393760"/>
    <w:rsid w:val="00393939"/>
    <w:rsid w:val="003948EB"/>
    <w:rsid w:val="003954F0"/>
    <w:rsid w:val="00395530"/>
    <w:rsid w:val="0039788C"/>
    <w:rsid w:val="003A1CBF"/>
    <w:rsid w:val="003A33F0"/>
    <w:rsid w:val="003A40C7"/>
    <w:rsid w:val="003A7D79"/>
    <w:rsid w:val="003B0054"/>
    <w:rsid w:val="003B0FAD"/>
    <w:rsid w:val="003B1B59"/>
    <w:rsid w:val="003B1BAB"/>
    <w:rsid w:val="003B3E60"/>
    <w:rsid w:val="003B4071"/>
    <w:rsid w:val="003B4677"/>
    <w:rsid w:val="003B492A"/>
    <w:rsid w:val="003B62A7"/>
    <w:rsid w:val="003B723A"/>
    <w:rsid w:val="003B74C1"/>
    <w:rsid w:val="003C2A37"/>
    <w:rsid w:val="003C305C"/>
    <w:rsid w:val="003C3B57"/>
    <w:rsid w:val="003C5560"/>
    <w:rsid w:val="003C7059"/>
    <w:rsid w:val="003C7103"/>
    <w:rsid w:val="003C72CC"/>
    <w:rsid w:val="003D1006"/>
    <w:rsid w:val="003D107A"/>
    <w:rsid w:val="003D42F7"/>
    <w:rsid w:val="003D4A4B"/>
    <w:rsid w:val="003D5D67"/>
    <w:rsid w:val="003D6210"/>
    <w:rsid w:val="003D6307"/>
    <w:rsid w:val="003D63BC"/>
    <w:rsid w:val="003D66C0"/>
    <w:rsid w:val="003D7D9B"/>
    <w:rsid w:val="003E1F5B"/>
    <w:rsid w:val="003E24AF"/>
    <w:rsid w:val="003E32F5"/>
    <w:rsid w:val="003E4B0C"/>
    <w:rsid w:val="003E4D0E"/>
    <w:rsid w:val="003E5889"/>
    <w:rsid w:val="003E5FBC"/>
    <w:rsid w:val="003E7375"/>
    <w:rsid w:val="003E73B2"/>
    <w:rsid w:val="003E7E9F"/>
    <w:rsid w:val="003F0609"/>
    <w:rsid w:val="003F0903"/>
    <w:rsid w:val="003F1668"/>
    <w:rsid w:val="003F22C7"/>
    <w:rsid w:val="003F31A9"/>
    <w:rsid w:val="003F429C"/>
    <w:rsid w:val="003F431E"/>
    <w:rsid w:val="003F4946"/>
    <w:rsid w:val="003F4A34"/>
    <w:rsid w:val="003F50F8"/>
    <w:rsid w:val="003F5331"/>
    <w:rsid w:val="003F637E"/>
    <w:rsid w:val="003F7D08"/>
    <w:rsid w:val="00400206"/>
    <w:rsid w:val="00402110"/>
    <w:rsid w:val="00403293"/>
    <w:rsid w:val="004032B2"/>
    <w:rsid w:val="004042A6"/>
    <w:rsid w:val="00406222"/>
    <w:rsid w:val="004065F0"/>
    <w:rsid w:val="0040703D"/>
    <w:rsid w:val="00407587"/>
    <w:rsid w:val="004111CE"/>
    <w:rsid w:val="00411D6E"/>
    <w:rsid w:val="0041224A"/>
    <w:rsid w:val="004126F9"/>
    <w:rsid w:val="00413018"/>
    <w:rsid w:val="00415D06"/>
    <w:rsid w:val="004160A2"/>
    <w:rsid w:val="00417225"/>
    <w:rsid w:val="004172D5"/>
    <w:rsid w:val="004204F5"/>
    <w:rsid w:val="004243D5"/>
    <w:rsid w:val="00424BEF"/>
    <w:rsid w:val="00425488"/>
    <w:rsid w:val="00425FFA"/>
    <w:rsid w:val="0042610B"/>
    <w:rsid w:val="00426408"/>
    <w:rsid w:val="004271BA"/>
    <w:rsid w:val="00427AEA"/>
    <w:rsid w:val="00427FA5"/>
    <w:rsid w:val="00431163"/>
    <w:rsid w:val="00431A88"/>
    <w:rsid w:val="00433051"/>
    <w:rsid w:val="004333F7"/>
    <w:rsid w:val="004334A3"/>
    <w:rsid w:val="00434A15"/>
    <w:rsid w:val="00435648"/>
    <w:rsid w:val="00437319"/>
    <w:rsid w:val="00440997"/>
    <w:rsid w:val="00440BAC"/>
    <w:rsid w:val="00441B99"/>
    <w:rsid w:val="00444950"/>
    <w:rsid w:val="00447861"/>
    <w:rsid w:val="00450432"/>
    <w:rsid w:val="004509B4"/>
    <w:rsid w:val="00451A29"/>
    <w:rsid w:val="00452867"/>
    <w:rsid w:val="00452E34"/>
    <w:rsid w:val="0045496F"/>
    <w:rsid w:val="00456CB6"/>
    <w:rsid w:val="0045757A"/>
    <w:rsid w:val="00457692"/>
    <w:rsid w:val="00457962"/>
    <w:rsid w:val="004629FB"/>
    <w:rsid w:val="0046438F"/>
    <w:rsid w:val="004647CD"/>
    <w:rsid w:val="00464B65"/>
    <w:rsid w:val="0046517C"/>
    <w:rsid w:val="00465236"/>
    <w:rsid w:val="00465BD1"/>
    <w:rsid w:val="0046764E"/>
    <w:rsid w:val="00467EC4"/>
    <w:rsid w:val="00473240"/>
    <w:rsid w:val="00474D65"/>
    <w:rsid w:val="00475339"/>
    <w:rsid w:val="004757CA"/>
    <w:rsid w:val="00476BD5"/>
    <w:rsid w:val="00476D49"/>
    <w:rsid w:val="00476EF4"/>
    <w:rsid w:val="00480896"/>
    <w:rsid w:val="00480E0E"/>
    <w:rsid w:val="004815EC"/>
    <w:rsid w:val="00481974"/>
    <w:rsid w:val="00482114"/>
    <w:rsid w:val="0048368A"/>
    <w:rsid w:val="00484D4A"/>
    <w:rsid w:val="0048647D"/>
    <w:rsid w:val="00486880"/>
    <w:rsid w:val="00486AE4"/>
    <w:rsid w:val="00487279"/>
    <w:rsid w:val="00490D52"/>
    <w:rsid w:val="00492599"/>
    <w:rsid w:val="00494FF9"/>
    <w:rsid w:val="00495AF9"/>
    <w:rsid w:val="004A0A49"/>
    <w:rsid w:val="004A14FD"/>
    <w:rsid w:val="004A3C92"/>
    <w:rsid w:val="004A4A5D"/>
    <w:rsid w:val="004A5253"/>
    <w:rsid w:val="004B1548"/>
    <w:rsid w:val="004B2163"/>
    <w:rsid w:val="004B252D"/>
    <w:rsid w:val="004B38E3"/>
    <w:rsid w:val="004B3CA5"/>
    <w:rsid w:val="004B5CD8"/>
    <w:rsid w:val="004B5E76"/>
    <w:rsid w:val="004B6672"/>
    <w:rsid w:val="004C114E"/>
    <w:rsid w:val="004C155F"/>
    <w:rsid w:val="004C1C6E"/>
    <w:rsid w:val="004C224C"/>
    <w:rsid w:val="004C3BBE"/>
    <w:rsid w:val="004C41B4"/>
    <w:rsid w:val="004C426C"/>
    <w:rsid w:val="004C4565"/>
    <w:rsid w:val="004C644B"/>
    <w:rsid w:val="004C6960"/>
    <w:rsid w:val="004C78F6"/>
    <w:rsid w:val="004D178C"/>
    <w:rsid w:val="004D18BC"/>
    <w:rsid w:val="004D458B"/>
    <w:rsid w:val="004D6BE3"/>
    <w:rsid w:val="004D74D7"/>
    <w:rsid w:val="004D7523"/>
    <w:rsid w:val="004E04A2"/>
    <w:rsid w:val="004E1BBD"/>
    <w:rsid w:val="004E2D33"/>
    <w:rsid w:val="004E2FE5"/>
    <w:rsid w:val="004E4318"/>
    <w:rsid w:val="004E48D1"/>
    <w:rsid w:val="004E548F"/>
    <w:rsid w:val="004E5DC4"/>
    <w:rsid w:val="004E5FF0"/>
    <w:rsid w:val="004E6A70"/>
    <w:rsid w:val="004E75FE"/>
    <w:rsid w:val="004F0733"/>
    <w:rsid w:val="004F224F"/>
    <w:rsid w:val="004F4F6E"/>
    <w:rsid w:val="004F519F"/>
    <w:rsid w:val="004F6034"/>
    <w:rsid w:val="004F7060"/>
    <w:rsid w:val="004F750E"/>
    <w:rsid w:val="004F770D"/>
    <w:rsid w:val="004F77BA"/>
    <w:rsid w:val="00500F5E"/>
    <w:rsid w:val="00501B84"/>
    <w:rsid w:val="005032FB"/>
    <w:rsid w:val="00504A1D"/>
    <w:rsid w:val="0050661D"/>
    <w:rsid w:val="00506D53"/>
    <w:rsid w:val="0051022F"/>
    <w:rsid w:val="00511099"/>
    <w:rsid w:val="005116A2"/>
    <w:rsid w:val="0051269C"/>
    <w:rsid w:val="00513393"/>
    <w:rsid w:val="0051376B"/>
    <w:rsid w:val="00513A2E"/>
    <w:rsid w:val="00515094"/>
    <w:rsid w:val="005155D2"/>
    <w:rsid w:val="00516D9F"/>
    <w:rsid w:val="005174EF"/>
    <w:rsid w:val="005204EB"/>
    <w:rsid w:val="00520556"/>
    <w:rsid w:val="005215A0"/>
    <w:rsid w:val="00521C15"/>
    <w:rsid w:val="00521CBA"/>
    <w:rsid w:val="0052222B"/>
    <w:rsid w:val="00523B2A"/>
    <w:rsid w:val="0053067B"/>
    <w:rsid w:val="00532C0D"/>
    <w:rsid w:val="00533144"/>
    <w:rsid w:val="00533B1B"/>
    <w:rsid w:val="00535668"/>
    <w:rsid w:val="0053582B"/>
    <w:rsid w:val="00540E57"/>
    <w:rsid w:val="00541474"/>
    <w:rsid w:val="00543758"/>
    <w:rsid w:val="00543F18"/>
    <w:rsid w:val="0054405F"/>
    <w:rsid w:val="00545146"/>
    <w:rsid w:val="00545A2E"/>
    <w:rsid w:val="00546553"/>
    <w:rsid w:val="00550AE3"/>
    <w:rsid w:val="005523D7"/>
    <w:rsid w:val="005532A4"/>
    <w:rsid w:val="005546C4"/>
    <w:rsid w:val="00556696"/>
    <w:rsid w:val="00556BA5"/>
    <w:rsid w:val="005574B5"/>
    <w:rsid w:val="00557534"/>
    <w:rsid w:val="005616D0"/>
    <w:rsid w:val="00562F22"/>
    <w:rsid w:val="005632C9"/>
    <w:rsid w:val="005635C5"/>
    <w:rsid w:val="005645B4"/>
    <w:rsid w:val="00564D79"/>
    <w:rsid w:val="00566B4F"/>
    <w:rsid w:val="00566C73"/>
    <w:rsid w:val="00571285"/>
    <w:rsid w:val="00572523"/>
    <w:rsid w:val="00572666"/>
    <w:rsid w:val="00573D15"/>
    <w:rsid w:val="00574193"/>
    <w:rsid w:val="0057458B"/>
    <w:rsid w:val="00575EAF"/>
    <w:rsid w:val="0057641B"/>
    <w:rsid w:val="00576564"/>
    <w:rsid w:val="00577305"/>
    <w:rsid w:val="00577948"/>
    <w:rsid w:val="00580AAB"/>
    <w:rsid w:val="00580FE1"/>
    <w:rsid w:val="005822B8"/>
    <w:rsid w:val="0058338E"/>
    <w:rsid w:val="00583D8C"/>
    <w:rsid w:val="005849D7"/>
    <w:rsid w:val="00584BD0"/>
    <w:rsid w:val="00584CB4"/>
    <w:rsid w:val="00586291"/>
    <w:rsid w:val="00586BE5"/>
    <w:rsid w:val="00587EA1"/>
    <w:rsid w:val="005906B9"/>
    <w:rsid w:val="00591047"/>
    <w:rsid w:val="00591154"/>
    <w:rsid w:val="005912CB"/>
    <w:rsid w:val="0059217C"/>
    <w:rsid w:val="0059283D"/>
    <w:rsid w:val="0059295F"/>
    <w:rsid w:val="00592AB5"/>
    <w:rsid w:val="00593CD6"/>
    <w:rsid w:val="005941C0"/>
    <w:rsid w:val="00595081"/>
    <w:rsid w:val="00597AAD"/>
    <w:rsid w:val="005A125E"/>
    <w:rsid w:val="005A2221"/>
    <w:rsid w:val="005A291B"/>
    <w:rsid w:val="005A2AB9"/>
    <w:rsid w:val="005A46A9"/>
    <w:rsid w:val="005A4D9B"/>
    <w:rsid w:val="005A51FF"/>
    <w:rsid w:val="005B16C5"/>
    <w:rsid w:val="005B333A"/>
    <w:rsid w:val="005B3367"/>
    <w:rsid w:val="005B3811"/>
    <w:rsid w:val="005C0126"/>
    <w:rsid w:val="005C036A"/>
    <w:rsid w:val="005C2E0B"/>
    <w:rsid w:val="005C3B11"/>
    <w:rsid w:val="005C3D85"/>
    <w:rsid w:val="005C40BB"/>
    <w:rsid w:val="005C44EC"/>
    <w:rsid w:val="005C5F60"/>
    <w:rsid w:val="005C60DE"/>
    <w:rsid w:val="005C6465"/>
    <w:rsid w:val="005C6C5D"/>
    <w:rsid w:val="005C7735"/>
    <w:rsid w:val="005D003B"/>
    <w:rsid w:val="005D21B4"/>
    <w:rsid w:val="005D2250"/>
    <w:rsid w:val="005D2506"/>
    <w:rsid w:val="005D27BB"/>
    <w:rsid w:val="005D2817"/>
    <w:rsid w:val="005D29CE"/>
    <w:rsid w:val="005D3384"/>
    <w:rsid w:val="005D3B29"/>
    <w:rsid w:val="005D4E92"/>
    <w:rsid w:val="005D571B"/>
    <w:rsid w:val="005D7480"/>
    <w:rsid w:val="005D7BF0"/>
    <w:rsid w:val="005E0953"/>
    <w:rsid w:val="005E323E"/>
    <w:rsid w:val="005E3388"/>
    <w:rsid w:val="005E4153"/>
    <w:rsid w:val="005E4213"/>
    <w:rsid w:val="005E4FF7"/>
    <w:rsid w:val="005E616A"/>
    <w:rsid w:val="005E6B93"/>
    <w:rsid w:val="005F1244"/>
    <w:rsid w:val="005F31BD"/>
    <w:rsid w:val="005F4A0A"/>
    <w:rsid w:val="005F4E78"/>
    <w:rsid w:val="005F5C8C"/>
    <w:rsid w:val="005F7A65"/>
    <w:rsid w:val="00600077"/>
    <w:rsid w:val="006001E8"/>
    <w:rsid w:val="00601437"/>
    <w:rsid w:val="00601B1E"/>
    <w:rsid w:val="006020D3"/>
    <w:rsid w:val="006027B6"/>
    <w:rsid w:val="006032DA"/>
    <w:rsid w:val="00603E71"/>
    <w:rsid w:val="00604900"/>
    <w:rsid w:val="00605771"/>
    <w:rsid w:val="006075DA"/>
    <w:rsid w:val="006123FE"/>
    <w:rsid w:val="00612486"/>
    <w:rsid w:val="00612B6A"/>
    <w:rsid w:val="006132EB"/>
    <w:rsid w:val="00613925"/>
    <w:rsid w:val="00613D9A"/>
    <w:rsid w:val="0061591F"/>
    <w:rsid w:val="00615E41"/>
    <w:rsid w:val="006175AB"/>
    <w:rsid w:val="00621573"/>
    <w:rsid w:val="0062165C"/>
    <w:rsid w:val="006217F4"/>
    <w:rsid w:val="00622D36"/>
    <w:rsid w:val="00623DD6"/>
    <w:rsid w:val="00625663"/>
    <w:rsid w:val="006256BD"/>
    <w:rsid w:val="00627961"/>
    <w:rsid w:val="00631C7A"/>
    <w:rsid w:val="006328D3"/>
    <w:rsid w:val="006377F5"/>
    <w:rsid w:val="00640E31"/>
    <w:rsid w:val="006416B3"/>
    <w:rsid w:val="00641AAA"/>
    <w:rsid w:val="006424CC"/>
    <w:rsid w:val="00643327"/>
    <w:rsid w:val="00643331"/>
    <w:rsid w:val="00645397"/>
    <w:rsid w:val="00650586"/>
    <w:rsid w:val="00651921"/>
    <w:rsid w:val="006533BF"/>
    <w:rsid w:val="00655166"/>
    <w:rsid w:val="00655563"/>
    <w:rsid w:val="006556B5"/>
    <w:rsid w:val="00655E17"/>
    <w:rsid w:val="006562FE"/>
    <w:rsid w:val="00657033"/>
    <w:rsid w:val="00663040"/>
    <w:rsid w:val="00665A32"/>
    <w:rsid w:val="00667429"/>
    <w:rsid w:val="006705BA"/>
    <w:rsid w:val="00671344"/>
    <w:rsid w:val="00673097"/>
    <w:rsid w:val="00673129"/>
    <w:rsid w:val="00673F5B"/>
    <w:rsid w:val="006744B1"/>
    <w:rsid w:val="00677ED1"/>
    <w:rsid w:val="00677F48"/>
    <w:rsid w:val="00680945"/>
    <w:rsid w:val="006809C1"/>
    <w:rsid w:val="00681DDF"/>
    <w:rsid w:val="00682B2B"/>
    <w:rsid w:val="00683A78"/>
    <w:rsid w:val="006848E9"/>
    <w:rsid w:val="00685EBE"/>
    <w:rsid w:val="006862B0"/>
    <w:rsid w:val="0068665A"/>
    <w:rsid w:val="00686AE3"/>
    <w:rsid w:val="00690780"/>
    <w:rsid w:val="0069135D"/>
    <w:rsid w:val="006936B5"/>
    <w:rsid w:val="00693743"/>
    <w:rsid w:val="006952AE"/>
    <w:rsid w:val="006952C1"/>
    <w:rsid w:val="00696FCC"/>
    <w:rsid w:val="006A04C5"/>
    <w:rsid w:val="006A0782"/>
    <w:rsid w:val="006A09CF"/>
    <w:rsid w:val="006A18A0"/>
    <w:rsid w:val="006A18D6"/>
    <w:rsid w:val="006A1D99"/>
    <w:rsid w:val="006A3C07"/>
    <w:rsid w:val="006A4E77"/>
    <w:rsid w:val="006A520D"/>
    <w:rsid w:val="006A5E6A"/>
    <w:rsid w:val="006A7275"/>
    <w:rsid w:val="006A7959"/>
    <w:rsid w:val="006B0589"/>
    <w:rsid w:val="006B5FAA"/>
    <w:rsid w:val="006B720C"/>
    <w:rsid w:val="006C0885"/>
    <w:rsid w:val="006C2852"/>
    <w:rsid w:val="006C3640"/>
    <w:rsid w:val="006C3CF5"/>
    <w:rsid w:val="006C473C"/>
    <w:rsid w:val="006C4E9B"/>
    <w:rsid w:val="006C6685"/>
    <w:rsid w:val="006D010D"/>
    <w:rsid w:val="006D0A90"/>
    <w:rsid w:val="006D0DFD"/>
    <w:rsid w:val="006D1A88"/>
    <w:rsid w:val="006D415D"/>
    <w:rsid w:val="006D4EDA"/>
    <w:rsid w:val="006D7BF5"/>
    <w:rsid w:val="006E0F8E"/>
    <w:rsid w:val="006E1DEB"/>
    <w:rsid w:val="006E289A"/>
    <w:rsid w:val="006E2BCA"/>
    <w:rsid w:val="006E2ED2"/>
    <w:rsid w:val="006E419D"/>
    <w:rsid w:val="006E4766"/>
    <w:rsid w:val="006E5FF2"/>
    <w:rsid w:val="006E66C2"/>
    <w:rsid w:val="006E691D"/>
    <w:rsid w:val="006E7238"/>
    <w:rsid w:val="006E7A61"/>
    <w:rsid w:val="006F1E43"/>
    <w:rsid w:val="006F2E87"/>
    <w:rsid w:val="006F2FE3"/>
    <w:rsid w:val="006F60C8"/>
    <w:rsid w:val="006F76D4"/>
    <w:rsid w:val="006F7EBF"/>
    <w:rsid w:val="007013CA"/>
    <w:rsid w:val="0070345D"/>
    <w:rsid w:val="0070348E"/>
    <w:rsid w:val="0070515D"/>
    <w:rsid w:val="0070580C"/>
    <w:rsid w:val="0070755E"/>
    <w:rsid w:val="007103A9"/>
    <w:rsid w:val="00710F06"/>
    <w:rsid w:val="00711297"/>
    <w:rsid w:val="007130A1"/>
    <w:rsid w:val="0071331A"/>
    <w:rsid w:val="007160E4"/>
    <w:rsid w:val="00716115"/>
    <w:rsid w:val="007162CF"/>
    <w:rsid w:val="00717524"/>
    <w:rsid w:val="0072019B"/>
    <w:rsid w:val="007201CE"/>
    <w:rsid w:val="007201DA"/>
    <w:rsid w:val="007207FF"/>
    <w:rsid w:val="00721B08"/>
    <w:rsid w:val="0072228F"/>
    <w:rsid w:val="007228A4"/>
    <w:rsid w:val="00724592"/>
    <w:rsid w:val="0072546F"/>
    <w:rsid w:val="00727389"/>
    <w:rsid w:val="00727968"/>
    <w:rsid w:val="007279D0"/>
    <w:rsid w:val="00727E8A"/>
    <w:rsid w:val="00730BE1"/>
    <w:rsid w:val="00731443"/>
    <w:rsid w:val="00731D47"/>
    <w:rsid w:val="00732B23"/>
    <w:rsid w:val="007334F4"/>
    <w:rsid w:val="00734E76"/>
    <w:rsid w:val="00735330"/>
    <w:rsid w:val="00736538"/>
    <w:rsid w:val="007368C9"/>
    <w:rsid w:val="007368DE"/>
    <w:rsid w:val="007369E7"/>
    <w:rsid w:val="007373D6"/>
    <w:rsid w:val="00737B34"/>
    <w:rsid w:val="00740C83"/>
    <w:rsid w:val="00741D6F"/>
    <w:rsid w:val="00742BA3"/>
    <w:rsid w:val="0074381E"/>
    <w:rsid w:val="00744871"/>
    <w:rsid w:val="007452B6"/>
    <w:rsid w:val="00746E18"/>
    <w:rsid w:val="007506BE"/>
    <w:rsid w:val="007518DE"/>
    <w:rsid w:val="00751C80"/>
    <w:rsid w:val="0075244A"/>
    <w:rsid w:val="007536E0"/>
    <w:rsid w:val="00754307"/>
    <w:rsid w:val="00754643"/>
    <w:rsid w:val="00754947"/>
    <w:rsid w:val="00754EFA"/>
    <w:rsid w:val="00757F27"/>
    <w:rsid w:val="00760843"/>
    <w:rsid w:val="00760F6E"/>
    <w:rsid w:val="007613CB"/>
    <w:rsid w:val="00762355"/>
    <w:rsid w:val="00763DCF"/>
    <w:rsid w:val="00764444"/>
    <w:rsid w:val="007650E1"/>
    <w:rsid w:val="00765C89"/>
    <w:rsid w:val="00765E84"/>
    <w:rsid w:val="00767D58"/>
    <w:rsid w:val="0077066F"/>
    <w:rsid w:val="00770B80"/>
    <w:rsid w:val="00770E7B"/>
    <w:rsid w:val="00771077"/>
    <w:rsid w:val="0077145C"/>
    <w:rsid w:val="007717AF"/>
    <w:rsid w:val="00773D09"/>
    <w:rsid w:val="00774941"/>
    <w:rsid w:val="00775EDF"/>
    <w:rsid w:val="00776573"/>
    <w:rsid w:val="00777EFF"/>
    <w:rsid w:val="00782FB1"/>
    <w:rsid w:val="00785645"/>
    <w:rsid w:val="00785DD3"/>
    <w:rsid w:val="007878A7"/>
    <w:rsid w:val="0079185D"/>
    <w:rsid w:val="00792F3B"/>
    <w:rsid w:val="007932AE"/>
    <w:rsid w:val="007932D3"/>
    <w:rsid w:val="007944AF"/>
    <w:rsid w:val="007945FB"/>
    <w:rsid w:val="00794944"/>
    <w:rsid w:val="0079683E"/>
    <w:rsid w:val="00797F12"/>
    <w:rsid w:val="007A0682"/>
    <w:rsid w:val="007A0E70"/>
    <w:rsid w:val="007A1776"/>
    <w:rsid w:val="007A2000"/>
    <w:rsid w:val="007A4071"/>
    <w:rsid w:val="007A4AA6"/>
    <w:rsid w:val="007A59B3"/>
    <w:rsid w:val="007A5C16"/>
    <w:rsid w:val="007A765E"/>
    <w:rsid w:val="007A7761"/>
    <w:rsid w:val="007B0DFA"/>
    <w:rsid w:val="007B273C"/>
    <w:rsid w:val="007B2784"/>
    <w:rsid w:val="007B2FE7"/>
    <w:rsid w:val="007B4C30"/>
    <w:rsid w:val="007B508B"/>
    <w:rsid w:val="007B5B36"/>
    <w:rsid w:val="007C22B3"/>
    <w:rsid w:val="007C23E6"/>
    <w:rsid w:val="007C328C"/>
    <w:rsid w:val="007C5857"/>
    <w:rsid w:val="007C6AD7"/>
    <w:rsid w:val="007C73DA"/>
    <w:rsid w:val="007C75CE"/>
    <w:rsid w:val="007D0A19"/>
    <w:rsid w:val="007D1F08"/>
    <w:rsid w:val="007D2735"/>
    <w:rsid w:val="007D2BD0"/>
    <w:rsid w:val="007D31B0"/>
    <w:rsid w:val="007D35F9"/>
    <w:rsid w:val="007D3CA9"/>
    <w:rsid w:val="007D3EB0"/>
    <w:rsid w:val="007D3FD4"/>
    <w:rsid w:val="007D407C"/>
    <w:rsid w:val="007D65CB"/>
    <w:rsid w:val="007D7058"/>
    <w:rsid w:val="007D706D"/>
    <w:rsid w:val="007E002D"/>
    <w:rsid w:val="007E0655"/>
    <w:rsid w:val="007E0C4A"/>
    <w:rsid w:val="007E0DFF"/>
    <w:rsid w:val="007E2B7C"/>
    <w:rsid w:val="007E3993"/>
    <w:rsid w:val="007E3ABA"/>
    <w:rsid w:val="007E4A98"/>
    <w:rsid w:val="007E4DFC"/>
    <w:rsid w:val="007E5E59"/>
    <w:rsid w:val="007E7177"/>
    <w:rsid w:val="007E7CB7"/>
    <w:rsid w:val="007F1214"/>
    <w:rsid w:val="007F2371"/>
    <w:rsid w:val="007F2E3B"/>
    <w:rsid w:val="007F3573"/>
    <w:rsid w:val="007F35F9"/>
    <w:rsid w:val="007F3B83"/>
    <w:rsid w:val="007F3E5C"/>
    <w:rsid w:val="007F42DC"/>
    <w:rsid w:val="007F43F8"/>
    <w:rsid w:val="007F6B12"/>
    <w:rsid w:val="007F722C"/>
    <w:rsid w:val="007F7F5B"/>
    <w:rsid w:val="00801C27"/>
    <w:rsid w:val="0080213C"/>
    <w:rsid w:val="0080217E"/>
    <w:rsid w:val="008030F7"/>
    <w:rsid w:val="00803A3F"/>
    <w:rsid w:val="0080450C"/>
    <w:rsid w:val="0080587A"/>
    <w:rsid w:val="00806FE0"/>
    <w:rsid w:val="00807C75"/>
    <w:rsid w:val="0081020B"/>
    <w:rsid w:val="00810FB7"/>
    <w:rsid w:val="0081450D"/>
    <w:rsid w:val="00815FDE"/>
    <w:rsid w:val="00816171"/>
    <w:rsid w:val="008163E5"/>
    <w:rsid w:val="00820128"/>
    <w:rsid w:val="008208AD"/>
    <w:rsid w:val="00822C06"/>
    <w:rsid w:val="008237A3"/>
    <w:rsid w:val="00823D33"/>
    <w:rsid w:val="008253E1"/>
    <w:rsid w:val="00826588"/>
    <w:rsid w:val="00827633"/>
    <w:rsid w:val="00830D86"/>
    <w:rsid w:val="008311DC"/>
    <w:rsid w:val="008313BB"/>
    <w:rsid w:val="008315CF"/>
    <w:rsid w:val="008316F4"/>
    <w:rsid w:val="008323D2"/>
    <w:rsid w:val="0083302C"/>
    <w:rsid w:val="00833A1A"/>
    <w:rsid w:val="00833D26"/>
    <w:rsid w:val="008345B6"/>
    <w:rsid w:val="00834889"/>
    <w:rsid w:val="008378C7"/>
    <w:rsid w:val="00837C90"/>
    <w:rsid w:val="00840227"/>
    <w:rsid w:val="0084096A"/>
    <w:rsid w:val="0084113F"/>
    <w:rsid w:val="00843596"/>
    <w:rsid w:val="00844616"/>
    <w:rsid w:val="008459DA"/>
    <w:rsid w:val="00845E53"/>
    <w:rsid w:val="00846906"/>
    <w:rsid w:val="008469E9"/>
    <w:rsid w:val="00847593"/>
    <w:rsid w:val="00851DDE"/>
    <w:rsid w:val="008527C5"/>
    <w:rsid w:val="008536EB"/>
    <w:rsid w:val="00854852"/>
    <w:rsid w:val="0085498C"/>
    <w:rsid w:val="008567E4"/>
    <w:rsid w:val="00860456"/>
    <w:rsid w:val="00864473"/>
    <w:rsid w:val="00864927"/>
    <w:rsid w:val="00865FFF"/>
    <w:rsid w:val="00866D9B"/>
    <w:rsid w:val="00867530"/>
    <w:rsid w:val="00867BE9"/>
    <w:rsid w:val="008702E8"/>
    <w:rsid w:val="008711DF"/>
    <w:rsid w:val="008730F4"/>
    <w:rsid w:val="0087459C"/>
    <w:rsid w:val="00875925"/>
    <w:rsid w:val="008759A8"/>
    <w:rsid w:val="0087657C"/>
    <w:rsid w:val="00880832"/>
    <w:rsid w:val="0088139C"/>
    <w:rsid w:val="00883338"/>
    <w:rsid w:val="0088685A"/>
    <w:rsid w:val="00887442"/>
    <w:rsid w:val="00890418"/>
    <w:rsid w:val="0089104B"/>
    <w:rsid w:val="00891050"/>
    <w:rsid w:val="00891245"/>
    <w:rsid w:val="00892EDE"/>
    <w:rsid w:val="00894DA4"/>
    <w:rsid w:val="00895594"/>
    <w:rsid w:val="00895B50"/>
    <w:rsid w:val="00896A2C"/>
    <w:rsid w:val="00897B65"/>
    <w:rsid w:val="00897D49"/>
    <w:rsid w:val="00897E37"/>
    <w:rsid w:val="008A2EEB"/>
    <w:rsid w:val="008A39E1"/>
    <w:rsid w:val="008A3B54"/>
    <w:rsid w:val="008A4CE9"/>
    <w:rsid w:val="008A52C0"/>
    <w:rsid w:val="008A5F09"/>
    <w:rsid w:val="008A6BFE"/>
    <w:rsid w:val="008A7B19"/>
    <w:rsid w:val="008B09FB"/>
    <w:rsid w:val="008B0A9A"/>
    <w:rsid w:val="008B0B3A"/>
    <w:rsid w:val="008B331F"/>
    <w:rsid w:val="008B3388"/>
    <w:rsid w:val="008B3573"/>
    <w:rsid w:val="008B4294"/>
    <w:rsid w:val="008B46AB"/>
    <w:rsid w:val="008B68E9"/>
    <w:rsid w:val="008B6D98"/>
    <w:rsid w:val="008B79B1"/>
    <w:rsid w:val="008B7CD9"/>
    <w:rsid w:val="008C022C"/>
    <w:rsid w:val="008C0E41"/>
    <w:rsid w:val="008C70EF"/>
    <w:rsid w:val="008C7500"/>
    <w:rsid w:val="008D0026"/>
    <w:rsid w:val="008D2B6A"/>
    <w:rsid w:val="008D334D"/>
    <w:rsid w:val="008D341D"/>
    <w:rsid w:val="008D373C"/>
    <w:rsid w:val="008D44B9"/>
    <w:rsid w:val="008D4A76"/>
    <w:rsid w:val="008D5ADA"/>
    <w:rsid w:val="008D72C0"/>
    <w:rsid w:val="008D7650"/>
    <w:rsid w:val="008D7F46"/>
    <w:rsid w:val="008E045B"/>
    <w:rsid w:val="008E2673"/>
    <w:rsid w:val="008E2A5E"/>
    <w:rsid w:val="008E2A6D"/>
    <w:rsid w:val="008E3094"/>
    <w:rsid w:val="008E3C57"/>
    <w:rsid w:val="008E707B"/>
    <w:rsid w:val="008E7713"/>
    <w:rsid w:val="008F0EC0"/>
    <w:rsid w:val="008F17CC"/>
    <w:rsid w:val="008F1B00"/>
    <w:rsid w:val="008F2853"/>
    <w:rsid w:val="008F3ED4"/>
    <w:rsid w:val="008F6E67"/>
    <w:rsid w:val="009002D2"/>
    <w:rsid w:val="00900A46"/>
    <w:rsid w:val="00900CC9"/>
    <w:rsid w:val="00901C4E"/>
    <w:rsid w:val="009027E3"/>
    <w:rsid w:val="009031B5"/>
    <w:rsid w:val="0090507A"/>
    <w:rsid w:val="00907308"/>
    <w:rsid w:val="0090751C"/>
    <w:rsid w:val="00910C82"/>
    <w:rsid w:val="00911CD5"/>
    <w:rsid w:val="00912BAB"/>
    <w:rsid w:val="00913452"/>
    <w:rsid w:val="00913B90"/>
    <w:rsid w:val="00913BF1"/>
    <w:rsid w:val="00913E1C"/>
    <w:rsid w:val="00914082"/>
    <w:rsid w:val="0091457C"/>
    <w:rsid w:val="0091512C"/>
    <w:rsid w:val="00915C50"/>
    <w:rsid w:val="009163B5"/>
    <w:rsid w:val="00920341"/>
    <w:rsid w:val="0092091F"/>
    <w:rsid w:val="009210A6"/>
    <w:rsid w:val="009217AA"/>
    <w:rsid w:val="00922330"/>
    <w:rsid w:val="00922578"/>
    <w:rsid w:val="00924378"/>
    <w:rsid w:val="00924D00"/>
    <w:rsid w:val="00925E27"/>
    <w:rsid w:val="00926C1C"/>
    <w:rsid w:val="00926FF2"/>
    <w:rsid w:val="0093067D"/>
    <w:rsid w:val="00934F32"/>
    <w:rsid w:val="00935897"/>
    <w:rsid w:val="00935CD8"/>
    <w:rsid w:val="0093616E"/>
    <w:rsid w:val="009367AD"/>
    <w:rsid w:val="00941190"/>
    <w:rsid w:val="00941440"/>
    <w:rsid w:val="00941965"/>
    <w:rsid w:val="00941CD3"/>
    <w:rsid w:val="0094293E"/>
    <w:rsid w:val="0094324C"/>
    <w:rsid w:val="00944D7A"/>
    <w:rsid w:val="009453E2"/>
    <w:rsid w:val="00946A6A"/>
    <w:rsid w:val="00950A71"/>
    <w:rsid w:val="00951BD5"/>
    <w:rsid w:val="0095291A"/>
    <w:rsid w:val="00952AB0"/>
    <w:rsid w:val="00952D9A"/>
    <w:rsid w:val="00955906"/>
    <w:rsid w:val="00956AC6"/>
    <w:rsid w:val="0095766F"/>
    <w:rsid w:val="0096095B"/>
    <w:rsid w:val="00963A83"/>
    <w:rsid w:val="009644FF"/>
    <w:rsid w:val="00964F4A"/>
    <w:rsid w:val="0096617E"/>
    <w:rsid w:val="00967313"/>
    <w:rsid w:val="00970CB9"/>
    <w:rsid w:val="009732A2"/>
    <w:rsid w:val="00973CE4"/>
    <w:rsid w:val="00974A77"/>
    <w:rsid w:val="00981CC2"/>
    <w:rsid w:val="00982599"/>
    <w:rsid w:val="00982A0C"/>
    <w:rsid w:val="009833CB"/>
    <w:rsid w:val="009842F2"/>
    <w:rsid w:val="009878F5"/>
    <w:rsid w:val="00987EB8"/>
    <w:rsid w:val="00990198"/>
    <w:rsid w:val="00991A78"/>
    <w:rsid w:val="00992926"/>
    <w:rsid w:val="00995354"/>
    <w:rsid w:val="00997732"/>
    <w:rsid w:val="009979F2"/>
    <w:rsid w:val="009A0A88"/>
    <w:rsid w:val="009A0F76"/>
    <w:rsid w:val="009A4229"/>
    <w:rsid w:val="009A544E"/>
    <w:rsid w:val="009A69C7"/>
    <w:rsid w:val="009A79A0"/>
    <w:rsid w:val="009B02A9"/>
    <w:rsid w:val="009B1214"/>
    <w:rsid w:val="009B39C9"/>
    <w:rsid w:val="009B6054"/>
    <w:rsid w:val="009B648D"/>
    <w:rsid w:val="009B66D2"/>
    <w:rsid w:val="009B7E24"/>
    <w:rsid w:val="009C31B7"/>
    <w:rsid w:val="009C3396"/>
    <w:rsid w:val="009C34F9"/>
    <w:rsid w:val="009C5A83"/>
    <w:rsid w:val="009C7486"/>
    <w:rsid w:val="009C7CBD"/>
    <w:rsid w:val="009D0FA0"/>
    <w:rsid w:val="009D141F"/>
    <w:rsid w:val="009D164A"/>
    <w:rsid w:val="009D1813"/>
    <w:rsid w:val="009D194E"/>
    <w:rsid w:val="009D196E"/>
    <w:rsid w:val="009D293D"/>
    <w:rsid w:val="009D2965"/>
    <w:rsid w:val="009D33E0"/>
    <w:rsid w:val="009D45D2"/>
    <w:rsid w:val="009D7EEC"/>
    <w:rsid w:val="009E013A"/>
    <w:rsid w:val="009E0BF0"/>
    <w:rsid w:val="009E1B25"/>
    <w:rsid w:val="009E1C5A"/>
    <w:rsid w:val="009E4CEC"/>
    <w:rsid w:val="009E7618"/>
    <w:rsid w:val="009F174F"/>
    <w:rsid w:val="009F3AB3"/>
    <w:rsid w:val="009F68A0"/>
    <w:rsid w:val="009F787B"/>
    <w:rsid w:val="00A018E5"/>
    <w:rsid w:val="00A02A00"/>
    <w:rsid w:val="00A0384B"/>
    <w:rsid w:val="00A03BCD"/>
    <w:rsid w:val="00A043D5"/>
    <w:rsid w:val="00A048D5"/>
    <w:rsid w:val="00A055D2"/>
    <w:rsid w:val="00A069B2"/>
    <w:rsid w:val="00A0716B"/>
    <w:rsid w:val="00A078CF"/>
    <w:rsid w:val="00A103EE"/>
    <w:rsid w:val="00A12702"/>
    <w:rsid w:val="00A13124"/>
    <w:rsid w:val="00A131E0"/>
    <w:rsid w:val="00A133AC"/>
    <w:rsid w:val="00A13F5C"/>
    <w:rsid w:val="00A14E87"/>
    <w:rsid w:val="00A15663"/>
    <w:rsid w:val="00A158CA"/>
    <w:rsid w:val="00A169C2"/>
    <w:rsid w:val="00A175AF"/>
    <w:rsid w:val="00A179E9"/>
    <w:rsid w:val="00A17EE6"/>
    <w:rsid w:val="00A22617"/>
    <w:rsid w:val="00A2272E"/>
    <w:rsid w:val="00A23332"/>
    <w:rsid w:val="00A23793"/>
    <w:rsid w:val="00A23CA9"/>
    <w:rsid w:val="00A24691"/>
    <w:rsid w:val="00A248BA"/>
    <w:rsid w:val="00A256B5"/>
    <w:rsid w:val="00A26B9F"/>
    <w:rsid w:val="00A27B66"/>
    <w:rsid w:val="00A30AD0"/>
    <w:rsid w:val="00A326D6"/>
    <w:rsid w:val="00A33679"/>
    <w:rsid w:val="00A359A7"/>
    <w:rsid w:val="00A3739C"/>
    <w:rsid w:val="00A40C5E"/>
    <w:rsid w:val="00A41D3D"/>
    <w:rsid w:val="00A44BEC"/>
    <w:rsid w:val="00A51878"/>
    <w:rsid w:val="00A51D80"/>
    <w:rsid w:val="00A522D8"/>
    <w:rsid w:val="00A54C20"/>
    <w:rsid w:val="00A54D42"/>
    <w:rsid w:val="00A551F0"/>
    <w:rsid w:val="00A559C9"/>
    <w:rsid w:val="00A55A58"/>
    <w:rsid w:val="00A57580"/>
    <w:rsid w:val="00A60578"/>
    <w:rsid w:val="00A61D11"/>
    <w:rsid w:val="00A62A4F"/>
    <w:rsid w:val="00A6435F"/>
    <w:rsid w:val="00A64D53"/>
    <w:rsid w:val="00A65FDF"/>
    <w:rsid w:val="00A67163"/>
    <w:rsid w:val="00A6737B"/>
    <w:rsid w:val="00A71C6B"/>
    <w:rsid w:val="00A7217A"/>
    <w:rsid w:val="00A74975"/>
    <w:rsid w:val="00A774FA"/>
    <w:rsid w:val="00A77F68"/>
    <w:rsid w:val="00A8006B"/>
    <w:rsid w:val="00A80FC1"/>
    <w:rsid w:val="00A8103C"/>
    <w:rsid w:val="00A83610"/>
    <w:rsid w:val="00A836D0"/>
    <w:rsid w:val="00A8396F"/>
    <w:rsid w:val="00A83A7F"/>
    <w:rsid w:val="00A84120"/>
    <w:rsid w:val="00A84229"/>
    <w:rsid w:val="00A86068"/>
    <w:rsid w:val="00A86983"/>
    <w:rsid w:val="00A87008"/>
    <w:rsid w:val="00A87D0E"/>
    <w:rsid w:val="00A909B2"/>
    <w:rsid w:val="00A90DDE"/>
    <w:rsid w:val="00A91D75"/>
    <w:rsid w:val="00A93CE8"/>
    <w:rsid w:val="00A94757"/>
    <w:rsid w:val="00A95009"/>
    <w:rsid w:val="00A951E0"/>
    <w:rsid w:val="00AA0456"/>
    <w:rsid w:val="00AA22A3"/>
    <w:rsid w:val="00AA3E14"/>
    <w:rsid w:val="00AA460C"/>
    <w:rsid w:val="00AA675B"/>
    <w:rsid w:val="00AA6942"/>
    <w:rsid w:val="00AA6AD9"/>
    <w:rsid w:val="00AA6F91"/>
    <w:rsid w:val="00AA78C8"/>
    <w:rsid w:val="00AB3A62"/>
    <w:rsid w:val="00AB7689"/>
    <w:rsid w:val="00AB7A32"/>
    <w:rsid w:val="00AC0756"/>
    <w:rsid w:val="00AC0952"/>
    <w:rsid w:val="00AC343A"/>
    <w:rsid w:val="00AC41B9"/>
    <w:rsid w:val="00AC47FD"/>
    <w:rsid w:val="00AC4C33"/>
    <w:rsid w:val="00AC55B8"/>
    <w:rsid w:val="00AC63D0"/>
    <w:rsid w:val="00AC71BF"/>
    <w:rsid w:val="00AD047C"/>
    <w:rsid w:val="00AD0D3F"/>
    <w:rsid w:val="00AD0DBF"/>
    <w:rsid w:val="00AD175A"/>
    <w:rsid w:val="00AD2B74"/>
    <w:rsid w:val="00AD2DAA"/>
    <w:rsid w:val="00AD4D4D"/>
    <w:rsid w:val="00AD5F92"/>
    <w:rsid w:val="00AD64DF"/>
    <w:rsid w:val="00AD6D95"/>
    <w:rsid w:val="00AE168C"/>
    <w:rsid w:val="00AE1786"/>
    <w:rsid w:val="00AE2680"/>
    <w:rsid w:val="00AE2AA0"/>
    <w:rsid w:val="00AE405B"/>
    <w:rsid w:val="00AF07EB"/>
    <w:rsid w:val="00AF4511"/>
    <w:rsid w:val="00AF5DA6"/>
    <w:rsid w:val="00AF643F"/>
    <w:rsid w:val="00B00465"/>
    <w:rsid w:val="00B00FCF"/>
    <w:rsid w:val="00B0134C"/>
    <w:rsid w:val="00B019B6"/>
    <w:rsid w:val="00B02E4A"/>
    <w:rsid w:val="00B05F45"/>
    <w:rsid w:val="00B07C02"/>
    <w:rsid w:val="00B100A4"/>
    <w:rsid w:val="00B1011E"/>
    <w:rsid w:val="00B10F23"/>
    <w:rsid w:val="00B118EE"/>
    <w:rsid w:val="00B120AA"/>
    <w:rsid w:val="00B13695"/>
    <w:rsid w:val="00B140B2"/>
    <w:rsid w:val="00B206B4"/>
    <w:rsid w:val="00B207E2"/>
    <w:rsid w:val="00B212E5"/>
    <w:rsid w:val="00B21448"/>
    <w:rsid w:val="00B23132"/>
    <w:rsid w:val="00B23F8B"/>
    <w:rsid w:val="00B24B81"/>
    <w:rsid w:val="00B25409"/>
    <w:rsid w:val="00B25C03"/>
    <w:rsid w:val="00B272D9"/>
    <w:rsid w:val="00B273A0"/>
    <w:rsid w:val="00B2777E"/>
    <w:rsid w:val="00B27C7E"/>
    <w:rsid w:val="00B3045B"/>
    <w:rsid w:val="00B31B5E"/>
    <w:rsid w:val="00B3255D"/>
    <w:rsid w:val="00B32E56"/>
    <w:rsid w:val="00B32ED3"/>
    <w:rsid w:val="00B338A6"/>
    <w:rsid w:val="00B34C40"/>
    <w:rsid w:val="00B353A4"/>
    <w:rsid w:val="00B3585D"/>
    <w:rsid w:val="00B35CC7"/>
    <w:rsid w:val="00B35F2C"/>
    <w:rsid w:val="00B375A3"/>
    <w:rsid w:val="00B37786"/>
    <w:rsid w:val="00B37B05"/>
    <w:rsid w:val="00B40F3E"/>
    <w:rsid w:val="00B413D4"/>
    <w:rsid w:val="00B41F8E"/>
    <w:rsid w:val="00B47BBC"/>
    <w:rsid w:val="00B50643"/>
    <w:rsid w:val="00B50FE3"/>
    <w:rsid w:val="00B51299"/>
    <w:rsid w:val="00B5174E"/>
    <w:rsid w:val="00B52918"/>
    <w:rsid w:val="00B53135"/>
    <w:rsid w:val="00B53716"/>
    <w:rsid w:val="00B53B22"/>
    <w:rsid w:val="00B53DFF"/>
    <w:rsid w:val="00B54CE1"/>
    <w:rsid w:val="00B56067"/>
    <w:rsid w:val="00B5668C"/>
    <w:rsid w:val="00B57C9D"/>
    <w:rsid w:val="00B618F0"/>
    <w:rsid w:val="00B63CDE"/>
    <w:rsid w:val="00B63E82"/>
    <w:rsid w:val="00B643DF"/>
    <w:rsid w:val="00B64AEA"/>
    <w:rsid w:val="00B66422"/>
    <w:rsid w:val="00B705A8"/>
    <w:rsid w:val="00B71B42"/>
    <w:rsid w:val="00B743B6"/>
    <w:rsid w:val="00B75700"/>
    <w:rsid w:val="00B7654B"/>
    <w:rsid w:val="00B76752"/>
    <w:rsid w:val="00B77005"/>
    <w:rsid w:val="00B800C2"/>
    <w:rsid w:val="00B8295A"/>
    <w:rsid w:val="00B82A4A"/>
    <w:rsid w:val="00B839FA"/>
    <w:rsid w:val="00B850D6"/>
    <w:rsid w:val="00B8576D"/>
    <w:rsid w:val="00B85C94"/>
    <w:rsid w:val="00B865E0"/>
    <w:rsid w:val="00B87285"/>
    <w:rsid w:val="00B87F22"/>
    <w:rsid w:val="00B91238"/>
    <w:rsid w:val="00B91F1B"/>
    <w:rsid w:val="00B92035"/>
    <w:rsid w:val="00B96B40"/>
    <w:rsid w:val="00B96E90"/>
    <w:rsid w:val="00B9762A"/>
    <w:rsid w:val="00BA0DE4"/>
    <w:rsid w:val="00BA148F"/>
    <w:rsid w:val="00BA15E6"/>
    <w:rsid w:val="00BA19A2"/>
    <w:rsid w:val="00BA2203"/>
    <w:rsid w:val="00BA2344"/>
    <w:rsid w:val="00BA29E5"/>
    <w:rsid w:val="00BA3B77"/>
    <w:rsid w:val="00BA4FC4"/>
    <w:rsid w:val="00BA668D"/>
    <w:rsid w:val="00BB0111"/>
    <w:rsid w:val="00BB06F3"/>
    <w:rsid w:val="00BB6937"/>
    <w:rsid w:val="00BB6C3B"/>
    <w:rsid w:val="00BB7CDB"/>
    <w:rsid w:val="00BB7D1E"/>
    <w:rsid w:val="00BC0CDF"/>
    <w:rsid w:val="00BC1ADF"/>
    <w:rsid w:val="00BC1AF8"/>
    <w:rsid w:val="00BC2D43"/>
    <w:rsid w:val="00BC3EFE"/>
    <w:rsid w:val="00BC443D"/>
    <w:rsid w:val="00BC4F5E"/>
    <w:rsid w:val="00BC4FFD"/>
    <w:rsid w:val="00BC57F6"/>
    <w:rsid w:val="00BC7A85"/>
    <w:rsid w:val="00BD088A"/>
    <w:rsid w:val="00BD1076"/>
    <w:rsid w:val="00BD2CFB"/>
    <w:rsid w:val="00BD5010"/>
    <w:rsid w:val="00BD5F85"/>
    <w:rsid w:val="00BD76B3"/>
    <w:rsid w:val="00BE0D18"/>
    <w:rsid w:val="00BE2EAD"/>
    <w:rsid w:val="00BE3D5C"/>
    <w:rsid w:val="00BE4911"/>
    <w:rsid w:val="00BE7396"/>
    <w:rsid w:val="00BE7D6C"/>
    <w:rsid w:val="00BF08C2"/>
    <w:rsid w:val="00BF1D86"/>
    <w:rsid w:val="00BF348A"/>
    <w:rsid w:val="00BF3556"/>
    <w:rsid w:val="00BF361A"/>
    <w:rsid w:val="00BF3D45"/>
    <w:rsid w:val="00BF4506"/>
    <w:rsid w:val="00BF6752"/>
    <w:rsid w:val="00C00DDC"/>
    <w:rsid w:val="00C01094"/>
    <w:rsid w:val="00C018FE"/>
    <w:rsid w:val="00C01F2C"/>
    <w:rsid w:val="00C024B7"/>
    <w:rsid w:val="00C02515"/>
    <w:rsid w:val="00C02E98"/>
    <w:rsid w:val="00C0368A"/>
    <w:rsid w:val="00C037A2"/>
    <w:rsid w:val="00C03C82"/>
    <w:rsid w:val="00C069FD"/>
    <w:rsid w:val="00C0775E"/>
    <w:rsid w:val="00C11495"/>
    <w:rsid w:val="00C11FFA"/>
    <w:rsid w:val="00C13264"/>
    <w:rsid w:val="00C1425B"/>
    <w:rsid w:val="00C1544D"/>
    <w:rsid w:val="00C157C5"/>
    <w:rsid w:val="00C15C90"/>
    <w:rsid w:val="00C1757F"/>
    <w:rsid w:val="00C216E5"/>
    <w:rsid w:val="00C218B5"/>
    <w:rsid w:val="00C21FAF"/>
    <w:rsid w:val="00C23318"/>
    <w:rsid w:val="00C2552A"/>
    <w:rsid w:val="00C25F87"/>
    <w:rsid w:val="00C31961"/>
    <w:rsid w:val="00C322AF"/>
    <w:rsid w:val="00C32957"/>
    <w:rsid w:val="00C32DBA"/>
    <w:rsid w:val="00C3301E"/>
    <w:rsid w:val="00C335C9"/>
    <w:rsid w:val="00C349A5"/>
    <w:rsid w:val="00C365AD"/>
    <w:rsid w:val="00C3666C"/>
    <w:rsid w:val="00C406AF"/>
    <w:rsid w:val="00C40EE6"/>
    <w:rsid w:val="00C414BE"/>
    <w:rsid w:val="00C42312"/>
    <w:rsid w:val="00C429CC"/>
    <w:rsid w:val="00C4392F"/>
    <w:rsid w:val="00C43AE3"/>
    <w:rsid w:val="00C50257"/>
    <w:rsid w:val="00C50865"/>
    <w:rsid w:val="00C50FEA"/>
    <w:rsid w:val="00C51E93"/>
    <w:rsid w:val="00C530E5"/>
    <w:rsid w:val="00C53525"/>
    <w:rsid w:val="00C535C9"/>
    <w:rsid w:val="00C56180"/>
    <w:rsid w:val="00C5696B"/>
    <w:rsid w:val="00C62D88"/>
    <w:rsid w:val="00C6323A"/>
    <w:rsid w:val="00C63EE7"/>
    <w:rsid w:val="00C6687E"/>
    <w:rsid w:val="00C70577"/>
    <w:rsid w:val="00C70C04"/>
    <w:rsid w:val="00C72577"/>
    <w:rsid w:val="00C72684"/>
    <w:rsid w:val="00C73173"/>
    <w:rsid w:val="00C7416A"/>
    <w:rsid w:val="00C74F1A"/>
    <w:rsid w:val="00C752CD"/>
    <w:rsid w:val="00C768ED"/>
    <w:rsid w:val="00C77D9F"/>
    <w:rsid w:val="00C8019F"/>
    <w:rsid w:val="00C80465"/>
    <w:rsid w:val="00C82305"/>
    <w:rsid w:val="00C84A97"/>
    <w:rsid w:val="00C85466"/>
    <w:rsid w:val="00C86C85"/>
    <w:rsid w:val="00C87193"/>
    <w:rsid w:val="00C87326"/>
    <w:rsid w:val="00C8746F"/>
    <w:rsid w:val="00C9047F"/>
    <w:rsid w:val="00C909CD"/>
    <w:rsid w:val="00C90C15"/>
    <w:rsid w:val="00C945FE"/>
    <w:rsid w:val="00C94BFB"/>
    <w:rsid w:val="00CA0BA4"/>
    <w:rsid w:val="00CA16DA"/>
    <w:rsid w:val="00CA1D7A"/>
    <w:rsid w:val="00CA2206"/>
    <w:rsid w:val="00CA3088"/>
    <w:rsid w:val="00CA33E8"/>
    <w:rsid w:val="00CA4A0E"/>
    <w:rsid w:val="00CA547F"/>
    <w:rsid w:val="00CA6EE4"/>
    <w:rsid w:val="00CA7BF0"/>
    <w:rsid w:val="00CB0AB2"/>
    <w:rsid w:val="00CB2584"/>
    <w:rsid w:val="00CB25E6"/>
    <w:rsid w:val="00CB27A1"/>
    <w:rsid w:val="00CB3C38"/>
    <w:rsid w:val="00CB3E93"/>
    <w:rsid w:val="00CB3F92"/>
    <w:rsid w:val="00CB4734"/>
    <w:rsid w:val="00CB47BA"/>
    <w:rsid w:val="00CB6138"/>
    <w:rsid w:val="00CB6248"/>
    <w:rsid w:val="00CB6386"/>
    <w:rsid w:val="00CB6834"/>
    <w:rsid w:val="00CB6F35"/>
    <w:rsid w:val="00CB76EB"/>
    <w:rsid w:val="00CB7735"/>
    <w:rsid w:val="00CC0C31"/>
    <w:rsid w:val="00CC2035"/>
    <w:rsid w:val="00CC26DB"/>
    <w:rsid w:val="00CC2A16"/>
    <w:rsid w:val="00CC4511"/>
    <w:rsid w:val="00CC49EB"/>
    <w:rsid w:val="00CC4F72"/>
    <w:rsid w:val="00CD11EA"/>
    <w:rsid w:val="00CD28B6"/>
    <w:rsid w:val="00CD3B9F"/>
    <w:rsid w:val="00CD4C67"/>
    <w:rsid w:val="00CD5AC4"/>
    <w:rsid w:val="00CD5B0E"/>
    <w:rsid w:val="00CD6782"/>
    <w:rsid w:val="00CD6B1B"/>
    <w:rsid w:val="00CD74A0"/>
    <w:rsid w:val="00CE0BFC"/>
    <w:rsid w:val="00CE13CE"/>
    <w:rsid w:val="00CE3084"/>
    <w:rsid w:val="00CE317F"/>
    <w:rsid w:val="00CE352F"/>
    <w:rsid w:val="00CE3B20"/>
    <w:rsid w:val="00CE5EA7"/>
    <w:rsid w:val="00CE771F"/>
    <w:rsid w:val="00CF213E"/>
    <w:rsid w:val="00CF22CF"/>
    <w:rsid w:val="00CF3658"/>
    <w:rsid w:val="00CF3822"/>
    <w:rsid w:val="00CF6299"/>
    <w:rsid w:val="00CF776B"/>
    <w:rsid w:val="00D00D73"/>
    <w:rsid w:val="00D03E14"/>
    <w:rsid w:val="00D04AFE"/>
    <w:rsid w:val="00D04BA5"/>
    <w:rsid w:val="00D05234"/>
    <w:rsid w:val="00D0616D"/>
    <w:rsid w:val="00D07038"/>
    <w:rsid w:val="00D07437"/>
    <w:rsid w:val="00D07873"/>
    <w:rsid w:val="00D12064"/>
    <w:rsid w:val="00D12307"/>
    <w:rsid w:val="00D12EFB"/>
    <w:rsid w:val="00D1771F"/>
    <w:rsid w:val="00D17977"/>
    <w:rsid w:val="00D23857"/>
    <w:rsid w:val="00D23AA6"/>
    <w:rsid w:val="00D24238"/>
    <w:rsid w:val="00D25D3E"/>
    <w:rsid w:val="00D27442"/>
    <w:rsid w:val="00D3150F"/>
    <w:rsid w:val="00D319D5"/>
    <w:rsid w:val="00D32B31"/>
    <w:rsid w:val="00D351CB"/>
    <w:rsid w:val="00D35475"/>
    <w:rsid w:val="00D369BA"/>
    <w:rsid w:val="00D36B90"/>
    <w:rsid w:val="00D372DB"/>
    <w:rsid w:val="00D4073E"/>
    <w:rsid w:val="00D408FD"/>
    <w:rsid w:val="00D41B1C"/>
    <w:rsid w:val="00D4230C"/>
    <w:rsid w:val="00D43A56"/>
    <w:rsid w:val="00D461A7"/>
    <w:rsid w:val="00D468AF"/>
    <w:rsid w:val="00D46EC9"/>
    <w:rsid w:val="00D476F7"/>
    <w:rsid w:val="00D4792A"/>
    <w:rsid w:val="00D50477"/>
    <w:rsid w:val="00D50F3E"/>
    <w:rsid w:val="00D50FFA"/>
    <w:rsid w:val="00D51035"/>
    <w:rsid w:val="00D52DF8"/>
    <w:rsid w:val="00D55C56"/>
    <w:rsid w:val="00D55CBC"/>
    <w:rsid w:val="00D61859"/>
    <w:rsid w:val="00D618EA"/>
    <w:rsid w:val="00D629B7"/>
    <w:rsid w:val="00D62C4F"/>
    <w:rsid w:val="00D648CC"/>
    <w:rsid w:val="00D64E3C"/>
    <w:rsid w:val="00D7159F"/>
    <w:rsid w:val="00D718A4"/>
    <w:rsid w:val="00D7254B"/>
    <w:rsid w:val="00D74804"/>
    <w:rsid w:val="00D74D96"/>
    <w:rsid w:val="00D75774"/>
    <w:rsid w:val="00D75AD6"/>
    <w:rsid w:val="00D77AED"/>
    <w:rsid w:val="00D80CAB"/>
    <w:rsid w:val="00D81D9C"/>
    <w:rsid w:val="00D83326"/>
    <w:rsid w:val="00D83CBE"/>
    <w:rsid w:val="00D84772"/>
    <w:rsid w:val="00D85C64"/>
    <w:rsid w:val="00D8631A"/>
    <w:rsid w:val="00D8782D"/>
    <w:rsid w:val="00D87CD8"/>
    <w:rsid w:val="00D920FB"/>
    <w:rsid w:val="00D92FF9"/>
    <w:rsid w:val="00D9325D"/>
    <w:rsid w:val="00D93C89"/>
    <w:rsid w:val="00D956B7"/>
    <w:rsid w:val="00DA3181"/>
    <w:rsid w:val="00DA337E"/>
    <w:rsid w:val="00DA3CC2"/>
    <w:rsid w:val="00DA4A74"/>
    <w:rsid w:val="00DA50BD"/>
    <w:rsid w:val="00DA6A70"/>
    <w:rsid w:val="00DA72B3"/>
    <w:rsid w:val="00DA7F7A"/>
    <w:rsid w:val="00DB084D"/>
    <w:rsid w:val="00DB09FB"/>
    <w:rsid w:val="00DB1BE1"/>
    <w:rsid w:val="00DB2336"/>
    <w:rsid w:val="00DB6BEA"/>
    <w:rsid w:val="00DB768A"/>
    <w:rsid w:val="00DB77D2"/>
    <w:rsid w:val="00DC20B6"/>
    <w:rsid w:val="00DC3D31"/>
    <w:rsid w:val="00DC4462"/>
    <w:rsid w:val="00DC6A00"/>
    <w:rsid w:val="00DC7261"/>
    <w:rsid w:val="00DC790C"/>
    <w:rsid w:val="00DD1196"/>
    <w:rsid w:val="00DD774D"/>
    <w:rsid w:val="00DD7AA2"/>
    <w:rsid w:val="00DE1690"/>
    <w:rsid w:val="00DE2DF8"/>
    <w:rsid w:val="00DE4A51"/>
    <w:rsid w:val="00DE5138"/>
    <w:rsid w:val="00DE51A8"/>
    <w:rsid w:val="00DE5626"/>
    <w:rsid w:val="00DE5894"/>
    <w:rsid w:val="00DE6130"/>
    <w:rsid w:val="00DE6B45"/>
    <w:rsid w:val="00DF009D"/>
    <w:rsid w:val="00DF05EA"/>
    <w:rsid w:val="00DF087D"/>
    <w:rsid w:val="00DF0E5E"/>
    <w:rsid w:val="00DF1CFA"/>
    <w:rsid w:val="00DF2DE6"/>
    <w:rsid w:val="00DF3ABB"/>
    <w:rsid w:val="00DF3D7C"/>
    <w:rsid w:val="00DF5A2F"/>
    <w:rsid w:val="00DF5AC3"/>
    <w:rsid w:val="00DF5D1F"/>
    <w:rsid w:val="00DF7E44"/>
    <w:rsid w:val="00E00691"/>
    <w:rsid w:val="00E01047"/>
    <w:rsid w:val="00E01D42"/>
    <w:rsid w:val="00E01FAC"/>
    <w:rsid w:val="00E026BA"/>
    <w:rsid w:val="00E02A36"/>
    <w:rsid w:val="00E034FC"/>
    <w:rsid w:val="00E03DB6"/>
    <w:rsid w:val="00E05930"/>
    <w:rsid w:val="00E062AC"/>
    <w:rsid w:val="00E068B2"/>
    <w:rsid w:val="00E1194E"/>
    <w:rsid w:val="00E126F2"/>
    <w:rsid w:val="00E13BE2"/>
    <w:rsid w:val="00E13CCE"/>
    <w:rsid w:val="00E15B6D"/>
    <w:rsid w:val="00E21514"/>
    <w:rsid w:val="00E215FE"/>
    <w:rsid w:val="00E216B9"/>
    <w:rsid w:val="00E21746"/>
    <w:rsid w:val="00E23CA7"/>
    <w:rsid w:val="00E248D3"/>
    <w:rsid w:val="00E25F2A"/>
    <w:rsid w:val="00E265B6"/>
    <w:rsid w:val="00E268CA"/>
    <w:rsid w:val="00E27024"/>
    <w:rsid w:val="00E27205"/>
    <w:rsid w:val="00E27C61"/>
    <w:rsid w:val="00E300FF"/>
    <w:rsid w:val="00E30BC0"/>
    <w:rsid w:val="00E314C5"/>
    <w:rsid w:val="00E32C7A"/>
    <w:rsid w:val="00E34EE9"/>
    <w:rsid w:val="00E361E8"/>
    <w:rsid w:val="00E36450"/>
    <w:rsid w:val="00E37BC8"/>
    <w:rsid w:val="00E40E7D"/>
    <w:rsid w:val="00E415E0"/>
    <w:rsid w:val="00E42882"/>
    <w:rsid w:val="00E43150"/>
    <w:rsid w:val="00E434A7"/>
    <w:rsid w:val="00E4351C"/>
    <w:rsid w:val="00E43A4A"/>
    <w:rsid w:val="00E44392"/>
    <w:rsid w:val="00E448E5"/>
    <w:rsid w:val="00E4551F"/>
    <w:rsid w:val="00E45948"/>
    <w:rsid w:val="00E45F7D"/>
    <w:rsid w:val="00E47FD1"/>
    <w:rsid w:val="00E5038D"/>
    <w:rsid w:val="00E50E98"/>
    <w:rsid w:val="00E5127C"/>
    <w:rsid w:val="00E51FC2"/>
    <w:rsid w:val="00E523C3"/>
    <w:rsid w:val="00E526A3"/>
    <w:rsid w:val="00E529A1"/>
    <w:rsid w:val="00E532CC"/>
    <w:rsid w:val="00E5388E"/>
    <w:rsid w:val="00E53BE5"/>
    <w:rsid w:val="00E54B9C"/>
    <w:rsid w:val="00E56F47"/>
    <w:rsid w:val="00E600FE"/>
    <w:rsid w:val="00E6016B"/>
    <w:rsid w:val="00E60F59"/>
    <w:rsid w:val="00E61664"/>
    <w:rsid w:val="00E62524"/>
    <w:rsid w:val="00E64AA9"/>
    <w:rsid w:val="00E64C0F"/>
    <w:rsid w:val="00E65A60"/>
    <w:rsid w:val="00E65A94"/>
    <w:rsid w:val="00E66001"/>
    <w:rsid w:val="00E663D0"/>
    <w:rsid w:val="00E66A58"/>
    <w:rsid w:val="00E66A8B"/>
    <w:rsid w:val="00E670C4"/>
    <w:rsid w:val="00E67398"/>
    <w:rsid w:val="00E705DC"/>
    <w:rsid w:val="00E707D2"/>
    <w:rsid w:val="00E70C0C"/>
    <w:rsid w:val="00E72FCE"/>
    <w:rsid w:val="00E73308"/>
    <w:rsid w:val="00E73655"/>
    <w:rsid w:val="00E73AB7"/>
    <w:rsid w:val="00E7417F"/>
    <w:rsid w:val="00E74B60"/>
    <w:rsid w:val="00E74FD7"/>
    <w:rsid w:val="00E750F5"/>
    <w:rsid w:val="00E823D7"/>
    <w:rsid w:val="00E85004"/>
    <w:rsid w:val="00E85C0B"/>
    <w:rsid w:val="00E85D6F"/>
    <w:rsid w:val="00E86404"/>
    <w:rsid w:val="00E87B88"/>
    <w:rsid w:val="00E91074"/>
    <w:rsid w:val="00E92E53"/>
    <w:rsid w:val="00E93943"/>
    <w:rsid w:val="00E93985"/>
    <w:rsid w:val="00E9499A"/>
    <w:rsid w:val="00E94B95"/>
    <w:rsid w:val="00E9555E"/>
    <w:rsid w:val="00E9561A"/>
    <w:rsid w:val="00E96001"/>
    <w:rsid w:val="00E96E26"/>
    <w:rsid w:val="00E9716A"/>
    <w:rsid w:val="00E9758C"/>
    <w:rsid w:val="00E978B8"/>
    <w:rsid w:val="00EA0204"/>
    <w:rsid w:val="00EA068B"/>
    <w:rsid w:val="00EA0FEE"/>
    <w:rsid w:val="00EA44E8"/>
    <w:rsid w:val="00EA45D5"/>
    <w:rsid w:val="00EA5233"/>
    <w:rsid w:val="00EA54B8"/>
    <w:rsid w:val="00EA5D27"/>
    <w:rsid w:val="00EA61A1"/>
    <w:rsid w:val="00EA7261"/>
    <w:rsid w:val="00EA7A0A"/>
    <w:rsid w:val="00EA7BE6"/>
    <w:rsid w:val="00EB0A37"/>
    <w:rsid w:val="00EB16BB"/>
    <w:rsid w:val="00EB241B"/>
    <w:rsid w:val="00EB346B"/>
    <w:rsid w:val="00EB6D52"/>
    <w:rsid w:val="00EB7425"/>
    <w:rsid w:val="00EC01DB"/>
    <w:rsid w:val="00EC0F23"/>
    <w:rsid w:val="00EC1841"/>
    <w:rsid w:val="00EC46A9"/>
    <w:rsid w:val="00EC6634"/>
    <w:rsid w:val="00EC77B6"/>
    <w:rsid w:val="00EC7BB4"/>
    <w:rsid w:val="00EC7BD7"/>
    <w:rsid w:val="00ED0233"/>
    <w:rsid w:val="00ED3C76"/>
    <w:rsid w:val="00ED4495"/>
    <w:rsid w:val="00ED6905"/>
    <w:rsid w:val="00ED6F61"/>
    <w:rsid w:val="00ED71F8"/>
    <w:rsid w:val="00EE1B67"/>
    <w:rsid w:val="00EE28C6"/>
    <w:rsid w:val="00EE3619"/>
    <w:rsid w:val="00EE47E7"/>
    <w:rsid w:val="00EE4E0D"/>
    <w:rsid w:val="00EE52FF"/>
    <w:rsid w:val="00EE5412"/>
    <w:rsid w:val="00EE5FFF"/>
    <w:rsid w:val="00EE65E0"/>
    <w:rsid w:val="00EF19FC"/>
    <w:rsid w:val="00EF4FA0"/>
    <w:rsid w:val="00EF5520"/>
    <w:rsid w:val="00EF6482"/>
    <w:rsid w:val="00EF64C7"/>
    <w:rsid w:val="00EF771C"/>
    <w:rsid w:val="00F00EAB"/>
    <w:rsid w:val="00F01C29"/>
    <w:rsid w:val="00F02334"/>
    <w:rsid w:val="00F02F14"/>
    <w:rsid w:val="00F05406"/>
    <w:rsid w:val="00F06F0D"/>
    <w:rsid w:val="00F1007C"/>
    <w:rsid w:val="00F11C21"/>
    <w:rsid w:val="00F13FAA"/>
    <w:rsid w:val="00F16788"/>
    <w:rsid w:val="00F2052D"/>
    <w:rsid w:val="00F21BCE"/>
    <w:rsid w:val="00F22A14"/>
    <w:rsid w:val="00F22F25"/>
    <w:rsid w:val="00F22F3F"/>
    <w:rsid w:val="00F23594"/>
    <w:rsid w:val="00F24059"/>
    <w:rsid w:val="00F30214"/>
    <w:rsid w:val="00F305C3"/>
    <w:rsid w:val="00F30660"/>
    <w:rsid w:val="00F30C62"/>
    <w:rsid w:val="00F311AA"/>
    <w:rsid w:val="00F311B1"/>
    <w:rsid w:val="00F311FA"/>
    <w:rsid w:val="00F3176C"/>
    <w:rsid w:val="00F31E8C"/>
    <w:rsid w:val="00F32325"/>
    <w:rsid w:val="00F32DD7"/>
    <w:rsid w:val="00F32F84"/>
    <w:rsid w:val="00F33366"/>
    <w:rsid w:val="00F33868"/>
    <w:rsid w:val="00F33FC9"/>
    <w:rsid w:val="00F34DEA"/>
    <w:rsid w:val="00F3530F"/>
    <w:rsid w:val="00F40ACA"/>
    <w:rsid w:val="00F42053"/>
    <w:rsid w:val="00F445BD"/>
    <w:rsid w:val="00F45F81"/>
    <w:rsid w:val="00F475CE"/>
    <w:rsid w:val="00F51448"/>
    <w:rsid w:val="00F53CFC"/>
    <w:rsid w:val="00F53D44"/>
    <w:rsid w:val="00F545AA"/>
    <w:rsid w:val="00F55B92"/>
    <w:rsid w:val="00F56C36"/>
    <w:rsid w:val="00F57C4B"/>
    <w:rsid w:val="00F60825"/>
    <w:rsid w:val="00F60E67"/>
    <w:rsid w:val="00F61B8F"/>
    <w:rsid w:val="00F6256D"/>
    <w:rsid w:val="00F62A6B"/>
    <w:rsid w:val="00F62ACB"/>
    <w:rsid w:val="00F63EA2"/>
    <w:rsid w:val="00F656F8"/>
    <w:rsid w:val="00F65F3A"/>
    <w:rsid w:val="00F66762"/>
    <w:rsid w:val="00F66DB6"/>
    <w:rsid w:val="00F676B5"/>
    <w:rsid w:val="00F67D17"/>
    <w:rsid w:val="00F70353"/>
    <w:rsid w:val="00F70D21"/>
    <w:rsid w:val="00F735D4"/>
    <w:rsid w:val="00F75833"/>
    <w:rsid w:val="00F76268"/>
    <w:rsid w:val="00F80B8A"/>
    <w:rsid w:val="00F80C06"/>
    <w:rsid w:val="00F8129D"/>
    <w:rsid w:val="00F83829"/>
    <w:rsid w:val="00F83C6C"/>
    <w:rsid w:val="00F8556E"/>
    <w:rsid w:val="00F85FFC"/>
    <w:rsid w:val="00F90437"/>
    <w:rsid w:val="00F90704"/>
    <w:rsid w:val="00F90CE5"/>
    <w:rsid w:val="00F9101F"/>
    <w:rsid w:val="00F91E76"/>
    <w:rsid w:val="00F93012"/>
    <w:rsid w:val="00F94573"/>
    <w:rsid w:val="00F94943"/>
    <w:rsid w:val="00F95AB2"/>
    <w:rsid w:val="00F95C62"/>
    <w:rsid w:val="00F96117"/>
    <w:rsid w:val="00FA02C8"/>
    <w:rsid w:val="00FA1D96"/>
    <w:rsid w:val="00FA2008"/>
    <w:rsid w:val="00FA237D"/>
    <w:rsid w:val="00FA27E6"/>
    <w:rsid w:val="00FA3EF2"/>
    <w:rsid w:val="00FA4AF8"/>
    <w:rsid w:val="00FA61B7"/>
    <w:rsid w:val="00FA6BDA"/>
    <w:rsid w:val="00FA7429"/>
    <w:rsid w:val="00FB2392"/>
    <w:rsid w:val="00FB3220"/>
    <w:rsid w:val="00FB4E35"/>
    <w:rsid w:val="00FB6549"/>
    <w:rsid w:val="00FB7749"/>
    <w:rsid w:val="00FB78A0"/>
    <w:rsid w:val="00FC013F"/>
    <w:rsid w:val="00FC14F3"/>
    <w:rsid w:val="00FC3458"/>
    <w:rsid w:val="00FC3A97"/>
    <w:rsid w:val="00FC3EA5"/>
    <w:rsid w:val="00FC40A6"/>
    <w:rsid w:val="00FC41DE"/>
    <w:rsid w:val="00FC4260"/>
    <w:rsid w:val="00FC43F0"/>
    <w:rsid w:val="00FC6D4A"/>
    <w:rsid w:val="00FD3769"/>
    <w:rsid w:val="00FD42F3"/>
    <w:rsid w:val="00FD72E8"/>
    <w:rsid w:val="00FD7DCE"/>
    <w:rsid w:val="00FE03F7"/>
    <w:rsid w:val="00FE0D74"/>
    <w:rsid w:val="00FE1B72"/>
    <w:rsid w:val="00FE1B7C"/>
    <w:rsid w:val="00FE30DE"/>
    <w:rsid w:val="00FE3AA1"/>
    <w:rsid w:val="00FE3D2C"/>
    <w:rsid w:val="00FE5F23"/>
    <w:rsid w:val="00FE7D65"/>
    <w:rsid w:val="00FF1AE0"/>
    <w:rsid w:val="00FF274A"/>
    <w:rsid w:val="00FF336E"/>
    <w:rsid w:val="00FF62F8"/>
    <w:rsid w:val="00FF7C7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400FF1"/>
  <w15:docId w15:val="{1753D3D9-562F-4774-9ACA-AA98F02AE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lang w:val="it-IT"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1D75"/>
    <w:pPr>
      <w:spacing w:after="0" w:line="360" w:lineRule="auto"/>
      <w:contextualSpacing/>
    </w:pPr>
    <w:rPr>
      <w:color w:val="000000" w:themeColor="text1"/>
      <w:sz w:val="24"/>
    </w:rPr>
  </w:style>
  <w:style w:type="paragraph" w:styleId="Titolo1">
    <w:name w:val="heading 1"/>
    <w:basedOn w:val="Normale"/>
    <w:next w:val="Normale"/>
    <w:link w:val="Titolo1Carattere"/>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itolo2">
    <w:name w:val="heading 2"/>
    <w:basedOn w:val="Normale"/>
    <w:next w:val="Normale"/>
    <w:link w:val="Titolo2Carattere"/>
    <w:uiPriority w:val="7"/>
    <w:unhideWhenUsed/>
    <w:qFormat/>
    <w:pPr>
      <w:keepNext/>
      <w:keepLines/>
      <w:spacing w:before="240"/>
      <w:outlineLvl w:val="1"/>
    </w:pPr>
    <w:rPr>
      <w:rFonts w:asciiTheme="majorHAnsi" w:eastAsiaTheme="majorEastAsia" w:hAnsiTheme="majorHAnsi" w:cstheme="majorBidi"/>
      <w:b/>
      <w:bCs/>
      <w:sz w:val="28"/>
    </w:rPr>
  </w:style>
  <w:style w:type="paragraph" w:styleId="Titolo3">
    <w:name w:val="heading 3"/>
    <w:basedOn w:val="Normale"/>
    <w:next w:val="Normale"/>
    <w:link w:val="Titolo3Carattere"/>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A5A5A5" w:themeColor="accent1" w:themeShade="BF"/>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pPr>
      <w:spacing w:line="240" w:lineRule="auto"/>
      <w:ind w:left="29" w:right="144"/>
    </w:pPr>
    <w:rPr>
      <w:color w:val="A5A5A5" w:themeColor="accent1" w:themeShade="BF"/>
    </w:rPr>
  </w:style>
  <w:style w:type="character" w:customStyle="1" w:styleId="PidipaginaCarattere">
    <w:name w:val="Piè di pagina Carattere"/>
    <w:basedOn w:val="Carpredefinitoparagrafo"/>
    <w:link w:val="Pidipagina"/>
    <w:uiPriority w:val="99"/>
    <w:rPr>
      <w:color w:val="A5A5A5" w:themeColor="accent1" w:themeShade="BF"/>
    </w:rPr>
  </w:style>
  <w:style w:type="paragraph" w:styleId="Sottotitolo">
    <w:name w:val="Subtitle"/>
    <w:basedOn w:val="Normale"/>
    <w:link w:val="SottotitoloCarattere"/>
    <w:uiPriority w:val="2"/>
    <w:unhideWhenUsed/>
    <w:qFormat/>
    <w:rsid w:val="00A91D75"/>
    <w:rPr>
      <w:rFonts w:asciiTheme="majorHAnsi" w:hAnsiTheme="majorHAnsi"/>
      <w:b/>
      <w:color w:val="000000" w:themeColor="text2"/>
      <w:sz w:val="36"/>
      <w:szCs w:val="36"/>
    </w:rPr>
  </w:style>
  <w:style w:type="paragraph" w:customStyle="1" w:styleId="Pagina">
    <w:name w:val="Pagina"/>
    <w:basedOn w:val="Normale"/>
    <w:next w:val="Normale"/>
    <w:uiPriority w:val="97"/>
    <w:unhideWhenUsed/>
    <w:qFormat/>
    <w:pPr>
      <w:spacing w:after="40" w:line="240" w:lineRule="auto"/>
    </w:pPr>
    <w:rPr>
      <w:sz w:val="36"/>
    </w:rPr>
  </w:style>
  <w:style w:type="paragraph" w:styleId="Intestazione">
    <w:name w:val="header"/>
    <w:basedOn w:val="Normale"/>
    <w:link w:val="IntestazioneCarattere"/>
    <w:uiPriority w:val="99"/>
    <w:pPr>
      <w:spacing w:after="380" w:line="240" w:lineRule="auto"/>
    </w:pPr>
  </w:style>
  <w:style w:type="character" w:customStyle="1" w:styleId="IntestazioneCarattere">
    <w:name w:val="Intestazione Carattere"/>
    <w:basedOn w:val="Carpredefinitoparagrafo"/>
    <w:link w:val="Intestazione"/>
    <w:uiPriority w:val="99"/>
    <w:rPr>
      <w:color w:val="404040" w:themeColor="text1" w:themeTint="BF"/>
      <w:sz w:val="20"/>
    </w:rPr>
  </w:style>
  <w:style w:type="table" w:styleId="Grigliatabella">
    <w:name w:val="Table Grid"/>
    <w:basedOn w:val="Tabellanormale"/>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olo3Carattere">
    <w:name w:val="Titolo 3 Carattere"/>
    <w:basedOn w:val="Carpredefinitoparagrafo"/>
    <w:link w:val="Titolo3"/>
    <w:uiPriority w:val="7"/>
    <w:rPr>
      <w:rFonts w:asciiTheme="majorHAnsi" w:eastAsiaTheme="majorEastAsia" w:hAnsiTheme="majorHAnsi" w:cstheme="majorBidi"/>
      <w:b/>
      <w:color w:val="A5A5A5" w:themeColor="accent1" w:themeShade="BF"/>
      <w:sz w:val="36"/>
      <w:szCs w:val="24"/>
    </w:rPr>
  </w:style>
  <w:style w:type="paragraph" w:styleId="Titolo">
    <w:name w:val="Title"/>
    <w:basedOn w:val="Normale"/>
    <w:link w:val="TitoloCarattere"/>
    <w:uiPriority w:val="1"/>
    <w:qFormat/>
    <w:rsid w:val="009163B5"/>
    <w:pPr>
      <w:framePr w:hSpace="180" w:wrap="around" w:vAnchor="text" w:hAnchor="text" w:x="-19" w:y="9067"/>
      <w:spacing w:line="240" w:lineRule="auto"/>
    </w:pPr>
    <w:rPr>
      <w:rFonts w:asciiTheme="majorHAnsi" w:eastAsiaTheme="majorEastAsia" w:hAnsiTheme="majorHAnsi" w:cstheme="majorBidi"/>
      <w:b/>
      <w:bCs/>
      <w:color w:val="FFFFFF" w:themeColor="background1"/>
      <w:sz w:val="68"/>
      <w:szCs w:val="90"/>
    </w:rPr>
  </w:style>
  <w:style w:type="character" w:customStyle="1" w:styleId="TitoloCarattere">
    <w:name w:val="Titolo Carattere"/>
    <w:basedOn w:val="Carpredefinitoparagrafo"/>
    <w:link w:val="Titolo"/>
    <w:uiPriority w:val="1"/>
    <w:rsid w:val="009163B5"/>
    <w:rPr>
      <w:rFonts w:asciiTheme="majorHAnsi" w:eastAsiaTheme="majorEastAsia" w:hAnsiTheme="majorHAnsi" w:cstheme="majorBidi"/>
      <w:b/>
      <w:bCs/>
      <w:color w:val="FFFFFF" w:themeColor="background1"/>
      <w:sz w:val="68"/>
      <w:szCs w:val="90"/>
    </w:rPr>
  </w:style>
  <w:style w:type="character" w:styleId="Testosegnaposto">
    <w:name w:val="Placeholder Text"/>
    <w:basedOn w:val="Carpredefinitoparagrafo"/>
    <w:uiPriority w:val="99"/>
    <w:semiHidden/>
    <w:rPr>
      <w:color w:val="808080"/>
    </w:rPr>
  </w:style>
  <w:style w:type="paragraph" w:styleId="Testofumetto">
    <w:name w:val="Balloon Text"/>
    <w:basedOn w:val="Normale"/>
    <w:link w:val="TestofumettoCarattere"/>
    <w:uiPriority w:val="99"/>
    <w:semiHidden/>
    <w:unhideWhenUsed/>
    <w:pPr>
      <w:spacing w:line="240" w:lineRule="auto"/>
    </w:pPr>
    <w:rPr>
      <w:rFonts w:ascii="Tahoma" w:hAnsi="Tahoma" w:cs="Tahoma"/>
      <w:sz w:val="16"/>
    </w:rPr>
  </w:style>
  <w:style w:type="character" w:customStyle="1" w:styleId="TestofumettoCarattere">
    <w:name w:val="Testo fumetto Carattere"/>
    <w:basedOn w:val="Carpredefinitoparagrafo"/>
    <w:link w:val="Testofumetto"/>
    <w:uiPriority w:val="99"/>
    <w:semiHidden/>
    <w:rPr>
      <w:rFonts w:ascii="Tahoma" w:hAnsi="Tahoma" w:cs="Tahoma"/>
      <w:sz w:val="16"/>
    </w:rPr>
  </w:style>
  <w:style w:type="character" w:styleId="Enfasigrassetto">
    <w:name w:val="Strong"/>
    <w:basedOn w:val="Carpredefinitoparagrafo"/>
    <w:uiPriority w:val="22"/>
    <w:qFormat/>
    <w:rPr>
      <w:b/>
      <w:bCs/>
    </w:rPr>
  </w:style>
  <w:style w:type="character" w:customStyle="1" w:styleId="SottotitoloCarattere">
    <w:name w:val="Sottotitolo Carattere"/>
    <w:basedOn w:val="Carpredefinitoparagrafo"/>
    <w:link w:val="Sottotitolo"/>
    <w:uiPriority w:val="2"/>
    <w:rsid w:val="00A91D75"/>
    <w:rPr>
      <w:rFonts w:asciiTheme="majorHAnsi" w:hAnsiTheme="majorHAnsi"/>
      <w:b/>
      <w:color w:val="000000" w:themeColor="text2"/>
      <w:sz w:val="36"/>
      <w:szCs w:val="36"/>
    </w:rPr>
  </w:style>
  <w:style w:type="paragraph" w:styleId="Nessunaspaziatura">
    <w:name w:val="No Spacing"/>
    <w:link w:val="NessunaspaziaturaCarattere"/>
    <w:uiPriority w:val="98"/>
    <w:unhideWhenUsed/>
    <w:qFormat/>
    <w:pPr>
      <w:spacing w:after="0" w:line="240" w:lineRule="auto"/>
    </w:pPr>
  </w:style>
  <w:style w:type="paragraph" w:customStyle="1" w:styleId="Informazionidicontatto">
    <w:name w:val="Informazioni di contatto"/>
    <w:basedOn w:val="Normale"/>
    <w:uiPriority w:val="5"/>
    <w:qFormat/>
    <w:pPr>
      <w:spacing w:line="240" w:lineRule="auto"/>
      <w:ind w:left="29" w:right="144"/>
    </w:pPr>
    <w:rPr>
      <w:color w:val="A5A5A5" w:themeColor="accent1" w:themeShade="BF"/>
    </w:rPr>
  </w:style>
  <w:style w:type="paragraph" w:styleId="Sommario1">
    <w:name w:val="toc 1"/>
    <w:basedOn w:val="Normale"/>
    <w:next w:val="Normale"/>
    <w:autoRedefine/>
    <w:uiPriority w:val="39"/>
    <w:unhideWhenUsed/>
    <w:pPr>
      <w:tabs>
        <w:tab w:val="right" w:leader="underscore" w:pos="8424"/>
      </w:tabs>
      <w:spacing w:before="40" w:after="100" w:line="288" w:lineRule="auto"/>
    </w:pPr>
    <w:rPr>
      <w:noProof/>
      <w:kern w:val="20"/>
    </w:rPr>
  </w:style>
  <w:style w:type="character" w:customStyle="1" w:styleId="Titolo1Carattere">
    <w:name w:val="Titolo 1 Carattere"/>
    <w:basedOn w:val="Carpredefinitoparagrafo"/>
    <w:link w:val="Titolo1"/>
    <w:uiPriority w:val="7"/>
    <w:rsid w:val="00D55CBC"/>
    <w:rPr>
      <w:rFonts w:asciiTheme="majorHAnsi" w:eastAsiaTheme="majorEastAsia" w:hAnsiTheme="majorHAnsi" w:cstheme="majorBidi"/>
      <w:b/>
      <w:bCs/>
      <w:caps/>
      <w:color w:val="000000" w:themeColor="text1"/>
      <w:sz w:val="48"/>
    </w:rPr>
  </w:style>
  <w:style w:type="paragraph" w:styleId="Titolosommario">
    <w:name w:val="TOC Heading"/>
    <w:basedOn w:val="Titolo1"/>
    <w:next w:val="Normale"/>
    <w:uiPriority w:val="39"/>
    <w:unhideWhenUsed/>
    <w:qFormat/>
    <w:rsid w:val="00D476F7"/>
    <w:pPr>
      <w:spacing w:before="0" w:after="360"/>
      <w:outlineLvl w:val="9"/>
    </w:pPr>
    <w:rPr>
      <w:kern w:val="20"/>
      <w:sz w:val="44"/>
    </w:rPr>
  </w:style>
  <w:style w:type="character" w:customStyle="1" w:styleId="Titolo2Carattere">
    <w:name w:val="Titolo 2 Carattere"/>
    <w:basedOn w:val="Carpredefinitoparagrafo"/>
    <w:link w:val="Titolo2"/>
    <w:uiPriority w:val="7"/>
    <w:rPr>
      <w:rFonts w:asciiTheme="majorHAnsi" w:eastAsiaTheme="majorEastAsia" w:hAnsiTheme="majorHAnsi" w:cstheme="majorBidi"/>
      <w:b/>
      <w:bCs/>
      <w:color w:val="000000" w:themeColor="text1"/>
      <w:sz w:val="28"/>
    </w:rPr>
  </w:style>
  <w:style w:type="paragraph" w:styleId="Citazione">
    <w:name w:val="Quote"/>
    <w:basedOn w:val="Normale"/>
    <w:next w:val="Normale"/>
    <w:link w:val="CitazioneCarattere"/>
    <w:uiPriority w:val="3"/>
    <w:unhideWhenUsed/>
    <w:qFormat/>
    <w:rsid w:val="00D55CBC"/>
    <w:pPr>
      <w:spacing w:line="240" w:lineRule="auto"/>
    </w:pPr>
    <w:rPr>
      <w:b/>
      <w:i/>
      <w:iCs/>
      <w:color w:val="A5A5A5" w:themeColor="accent1" w:themeShade="BF"/>
      <w:kern w:val="20"/>
      <w:sz w:val="36"/>
    </w:rPr>
  </w:style>
  <w:style w:type="character" w:customStyle="1" w:styleId="CitazioneCarattere">
    <w:name w:val="Citazione Carattere"/>
    <w:basedOn w:val="Carpredefinitoparagrafo"/>
    <w:link w:val="Citazione"/>
    <w:uiPriority w:val="3"/>
    <w:rsid w:val="00D55CBC"/>
    <w:rPr>
      <w:b/>
      <w:i/>
      <w:iCs/>
      <w:color w:val="A5A5A5" w:themeColor="accent1" w:themeShade="BF"/>
      <w:kern w:val="20"/>
      <w:sz w:val="36"/>
    </w:rPr>
  </w:style>
  <w:style w:type="paragraph" w:styleId="Firma">
    <w:name w:val="Signature"/>
    <w:basedOn w:val="Normale"/>
    <w:link w:val="FirmaCarattere"/>
    <w:uiPriority w:val="8"/>
    <w:unhideWhenUsed/>
    <w:qFormat/>
    <w:rsid w:val="00E523C3"/>
    <w:pPr>
      <w:spacing w:before="720" w:line="312" w:lineRule="auto"/>
    </w:pPr>
    <w:rPr>
      <w:b/>
      <w:kern w:val="20"/>
    </w:rPr>
  </w:style>
  <w:style w:type="character" w:customStyle="1" w:styleId="FirmaCarattere">
    <w:name w:val="Firma Carattere"/>
    <w:basedOn w:val="Carpredefinitoparagrafo"/>
    <w:link w:val="Firma"/>
    <w:uiPriority w:val="8"/>
    <w:rsid w:val="00E523C3"/>
    <w:rPr>
      <w:b/>
      <w:color w:val="000000" w:themeColor="text1"/>
      <w:kern w:val="20"/>
      <w:sz w:val="24"/>
    </w:rPr>
  </w:style>
  <w:style w:type="character" w:customStyle="1" w:styleId="NessunaspaziaturaCarattere">
    <w:name w:val="Nessuna spaziatura Carattere"/>
    <w:basedOn w:val="Carpredefinitoparagrafo"/>
    <w:link w:val="Nessunaspaziatura"/>
    <w:uiPriority w:val="98"/>
  </w:style>
  <w:style w:type="paragraph" w:styleId="Puntoelenco">
    <w:name w:val="List Bullet"/>
    <w:basedOn w:val="Normale"/>
    <w:uiPriority w:val="11"/>
    <w:qFormat/>
    <w:rsid w:val="002063EE"/>
    <w:pPr>
      <w:numPr>
        <w:numId w:val="1"/>
      </w:numPr>
      <w:spacing w:before="40" w:after="40" w:line="288" w:lineRule="auto"/>
    </w:pPr>
    <w:rPr>
      <w:szCs w:val="22"/>
      <w:lang w:eastAsia="en-US"/>
    </w:rPr>
  </w:style>
  <w:style w:type="paragraph" w:styleId="Numeroelenco">
    <w:name w:val="List Number"/>
    <w:basedOn w:val="Numeroelenco2"/>
    <w:uiPriority w:val="9"/>
    <w:unhideWhenUsed/>
    <w:qFormat/>
    <w:rsid w:val="00D476F7"/>
  </w:style>
  <w:style w:type="paragraph" w:styleId="Numeroelenco2">
    <w:name w:val="List Number 2"/>
    <w:basedOn w:val="Normale"/>
    <w:uiPriority w:val="10"/>
    <w:qFormat/>
    <w:rsid w:val="001865F2"/>
    <w:pPr>
      <w:numPr>
        <w:numId w:val="2"/>
      </w:numPr>
    </w:pPr>
  </w:style>
  <w:style w:type="table" w:customStyle="1" w:styleId="Tabelladeidatifinanziari">
    <w:name w:val="Tabella dei dati finanziari"/>
    <w:basedOn w:val="Tabellanormale"/>
    <w:uiPriority w:val="99"/>
    <w:rsid w:val="00944D7A"/>
    <w:pPr>
      <w:spacing w:before="60" w:after="60" w:line="240" w:lineRule="auto"/>
      <w:jc w:val="right"/>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000000" w:themeColor="text1"/>
        <w:sz w:val="22"/>
      </w:rPr>
    </w:tblStylePr>
    <w:tblStylePr w:type="firstCol">
      <w:pPr>
        <w:wordWrap/>
        <w:jc w:val="left"/>
      </w:pPr>
      <w:rPr>
        <w:b/>
        <w:color w:val="000000" w:themeColor="text1"/>
      </w:rPr>
    </w:tblStylePr>
  </w:style>
  <w:style w:type="character" w:styleId="Rimandocommento">
    <w:name w:val="annotation reference"/>
    <w:basedOn w:val="Carpredefinitoparagrafo"/>
    <w:uiPriority w:val="99"/>
    <w:semiHidden/>
    <w:unhideWhenUsed/>
    <w:rPr>
      <w:sz w:val="16"/>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paragraph" w:styleId="Soggettocommento">
    <w:name w:val="annotation subject"/>
    <w:basedOn w:val="Testocommento"/>
    <w:next w:val="Testocommento"/>
    <w:link w:val="SoggettocommentoCarattere"/>
    <w:uiPriority w:val="99"/>
    <w:semiHidden/>
    <w:unhideWhenUsed/>
    <w:rPr>
      <w:b/>
      <w:bCs/>
    </w:rPr>
  </w:style>
  <w:style w:type="character" w:customStyle="1" w:styleId="SoggettocommentoCarattere">
    <w:name w:val="Soggetto commento Carattere"/>
    <w:basedOn w:val="TestocommentoCarattere"/>
    <w:link w:val="Soggettocommento"/>
    <w:uiPriority w:val="99"/>
    <w:semiHidden/>
    <w:rPr>
      <w:b/>
      <w:bCs/>
    </w:rPr>
  </w:style>
  <w:style w:type="table" w:styleId="Sfondochiaro">
    <w:name w:val="Light Shading"/>
    <w:basedOn w:val="Tabellanormale"/>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Organizzazione">
    <w:name w:val="Organizzazione"/>
    <w:basedOn w:val="Normale"/>
    <w:uiPriority w:val="4"/>
    <w:qFormat/>
    <w:pPr>
      <w:spacing w:after="60" w:line="240" w:lineRule="auto"/>
      <w:ind w:left="-2318" w:right="29"/>
    </w:pPr>
    <w:rPr>
      <w:b/>
      <w:bCs/>
      <w:color w:val="A5A5A5" w:themeColor="accent1" w:themeShade="BF"/>
      <w:sz w:val="36"/>
    </w:rPr>
  </w:style>
  <w:style w:type="paragraph" w:styleId="Didascalia">
    <w:name w:val="caption"/>
    <w:basedOn w:val="Normale"/>
    <w:uiPriority w:val="35"/>
    <w:qFormat/>
    <w:rsid w:val="00577305"/>
    <w:pPr>
      <w:spacing w:after="120" w:line="240" w:lineRule="auto"/>
    </w:pPr>
    <w:rPr>
      <w:iCs/>
      <w:color w:val="auto"/>
      <w:sz w:val="18"/>
      <w:szCs w:val="18"/>
    </w:rPr>
  </w:style>
  <w:style w:type="paragraph" w:styleId="Citazioneintensa">
    <w:name w:val="Intense Quote"/>
    <w:basedOn w:val="Normale"/>
    <w:next w:val="Normale"/>
    <w:link w:val="CitazioneintensaCarattere"/>
    <w:uiPriority w:val="30"/>
    <w:semiHidden/>
    <w:qFormat/>
    <w:rsid w:val="00FE3D2C"/>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CitazioneintensaCarattere">
    <w:name w:val="Citazione intensa Carattere"/>
    <w:basedOn w:val="Carpredefinitoparagrafo"/>
    <w:link w:val="Citazioneintensa"/>
    <w:uiPriority w:val="30"/>
    <w:semiHidden/>
    <w:rsid w:val="00FE3D2C"/>
    <w:rPr>
      <w:i/>
      <w:iCs/>
      <w:color w:val="A5A5A5" w:themeColor="accent1" w:themeShade="BF"/>
    </w:rPr>
  </w:style>
  <w:style w:type="paragraph" w:customStyle="1" w:styleId="Enfasi2">
    <w:name w:val="Enfasi 2"/>
    <w:basedOn w:val="Normale"/>
    <w:link w:val="CarattereEnfasi2"/>
    <w:uiPriority w:val="8"/>
    <w:qFormat/>
    <w:rsid w:val="002063EE"/>
    <w:pPr>
      <w:spacing w:before="240" w:after="240" w:line="288" w:lineRule="auto"/>
    </w:pPr>
    <w:rPr>
      <w:b/>
      <w:spacing w:val="20"/>
    </w:rPr>
  </w:style>
  <w:style w:type="character" w:customStyle="1" w:styleId="CarattereEnfasi2">
    <w:name w:val="Carattere Enfasi 2"/>
    <w:basedOn w:val="Carpredefinitoparagrafo"/>
    <w:link w:val="Enfasi2"/>
    <w:uiPriority w:val="8"/>
    <w:rsid w:val="002063EE"/>
    <w:rPr>
      <w:b/>
      <w:color w:val="000000" w:themeColor="text1"/>
      <w:spacing w:val="20"/>
      <w:sz w:val="24"/>
    </w:rPr>
  </w:style>
  <w:style w:type="paragraph" w:styleId="Sommario2">
    <w:name w:val="toc 2"/>
    <w:basedOn w:val="Normale"/>
    <w:next w:val="Normale"/>
    <w:autoRedefine/>
    <w:uiPriority w:val="39"/>
    <w:unhideWhenUsed/>
    <w:rsid w:val="00E523C3"/>
    <w:pPr>
      <w:spacing w:after="100"/>
      <w:ind w:left="240"/>
    </w:pPr>
  </w:style>
  <w:style w:type="character" w:styleId="Collegamentoipertestuale">
    <w:name w:val="Hyperlink"/>
    <w:basedOn w:val="Carpredefinitoparagrafo"/>
    <w:uiPriority w:val="99"/>
    <w:unhideWhenUsed/>
    <w:rsid w:val="00E523C3"/>
    <w:rPr>
      <w:color w:val="5F5F5F" w:themeColor="hyperlink"/>
      <w:u w:val="single"/>
    </w:rPr>
  </w:style>
  <w:style w:type="table" w:styleId="Tabellaelenco1chiara-colore6">
    <w:name w:val="List Table 1 Light Accent 6"/>
    <w:basedOn w:val="Tabellanormale"/>
    <w:uiPriority w:val="46"/>
    <w:rsid w:val="002063EE"/>
    <w:pPr>
      <w:spacing w:after="0"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paragraph" w:styleId="Paragrafoelenco">
    <w:name w:val="List Paragraph"/>
    <w:basedOn w:val="Normale"/>
    <w:uiPriority w:val="34"/>
    <w:semiHidden/>
    <w:qFormat/>
    <w:rsid w:val="00907308"/>
    <w:pPr>
      <w:ind w:left="720"/>
    </w:pPr>
  </w:style>
  <w:style w:type="character" w:styleId="Menzionenonrisolta">
    <w:name w:val="Unresolved Mention"/>
    <w:basedOn w:val="Carpredefinitoparagrafo"/>
    <w:uiPriority w:val="99"/>
    <w:semiHidden/>
    <w:unhideWhenUsed/>
    <w:rsid w:val="0075244A"/>
    <w:rPr>
      <w:color w:val="605E5C"/>
      <w:shd w:val="clear" w:color="auto" w:fill="E1DFDD"/>
    </w:rPr>
  </w:style>
  <w:style w:type="numbering" w:customStyle="1" w:styleId="Elencocorrente1">
    <w:name w:val="Elenco corrente1"/>
    <w:uiPriority w:val="99"/>
    <w:rsid w:val="00922578"/>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ixabay.com/en/library-books-trinity-college-636792/" TargetMode="External"/><Relationship Id="rId18" Type="http://schemas.microsoft.com/office/2007/relationships/diagramDrawing" Target="diagrams/drawing1.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diagramQuickStyle" Target="diagrams/quickStyle2.xml"/><Relationship Id="rId34" Type="http://schemas.openxmlformats.org/officeDocument/2006/relationships/image" Target="media/image12.jp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diagramData" Target="diagrams/data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diagramColors" Target="diagrams/colors1.xml"/><Relationship Id="rId25" Type="http://schemas.openxmlformats.org/officeDocument/2006/relationships/image" Target="media/image3.pn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notes" Target="footnotes.xml"/><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ar\AppData\Roaming\Microsoft\Templates\Relazione%20annuale%20(schema%20Rosso%20e%20nero).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66897E-B9B5-4C40-B6E2-BC38AFF0805B}" type="doc">
      <dgm:prSet loTypeId="urn:microsoft.com/office/officeart/2008/layout/IncreasingCircleProcess" loCatId="process" qsTypeId="urn:microsoft.com/office/officeart/2005/8/quickstyle/simple1" qsCatId="simple" csTypeId="urn:microsoft.com/office/officeart/2005/8/colors/colorful1" csCatId="colorful" phldr="1"/>
      <dgm:spPr/>
      <dgm:t>
        <a:bodyPr/>
        <a:lstStyle/>
        <a:p>
          <a:endParaRPr lang="it-IT"/>
        </a:p>
      </dgm:t>
    </dgm:pt>
    <dgm:pt modelId="{3E6AD5C6-2FAF-4004-BA14-C8A813F0EBD8}">
      <dgm:prSet phldrT="[Testo]"/>
      <dgm:spPr/>
      <dgm:t>
        <a:bodyPr/>
        <a:lstStyle/>
        <a:p>
          <a:r>
            <a:rPr lang="it-IT" b="1"/>
            <a:t>Progettazione concettuale</a:t>
          </a:r>
        </a:p>
      </dgm:t>
    </dgm:pt>
    <dgm:pt modelId="{875A8758-D977-44EF-9F42-A71E958C6E5D}" type="parTrans" cxnId="{83E9336B-8B97-4F51-B614-A631D3EABED5}">
      <dgm:prSet/>
      <dgm:spPr/>
      <dgm:t>
        <a:bodyPr/>
        <a:lstStyle/>
        <a:p>
          <a:endParaRPr lang="it-IT"/>
        </a:p>
      </dgm:t>
    </dgm:pt>
    <dgm:pt modelId="{22BFA9AC-5D4F-4E25-AA44-93FA5056004F}" type="sibTrans" cxnId="{83E9336B-8B97-4F51-B614-A631D3EABED5}">
      <dgm:prSet/>
      <dgm:spPr/>
      <dgm:t>
        <a:bodyPr/>
        <a:lstStyle/>
        <a:p>
          <a:endParaRPr lang="it-IT"/>
        </a:p>
      </dgm:t>
    </dgm:pt>
    <dgm:pt modelId="{4D7DCBDD-2E56-4580-BF57-E83D75B76E6E}">
      <dgm:prSet phldrT="[Testo]"/>
      <dgm:spPr/>
      <dgm:t>
        <a:bodyPr/>
        <a:lstStyle/>
        <a:p>
          <a:r>
            <a:rPr lang="it-IT" b="1"/>
            <a:t>Progettazione logica</a:t>
          </a:r>
        </a:p>
      </dgm:t>
    </dgm:pt>
    <dgm:pt modelId="{F96F700E-C527-44EA-BE69-90B4EDD71C31}" type="parTrans" cxnId="{FADC4597-5A0A-4335-A892-CA9014960F62}">
      <dgm:prSet/>
      <dgm:spPr/>
      <dgm:t>
        <a:bodyPr/>
        <a:lstStyle/>
        <a:p>
          <a:endParaRPr lang="it-IT"/>
        </a:p>
      </dgm:t>
    </dgm:pt>
    <dgm:pt modelId="{9AD781BF-A11D-4F16-B2A9-F730C6DC4E2A}" type="sibTrans" cxnId="{FADC4597-5A0A-4335-A892-CA9014960F62}">
      <dgm:prSet/>
      <dgm:spPr/>
      <dgm:t>
        <a:bodyPr/>
        <a:lstStyle/>
        <a:p>
          <a:endParaRPr lang="it-IT"/>
        </a:p>
      </dgm:t>
    </dgm:pt>
    <dgm:pt modelId="{F2FE9EF5-C73D-4ACD-BD5F-45D31EE51EB6}">
      <dgm:prSet phldrT="[Testo]"/>
      <dgm:spPr/>
      <dgm:t>
        <a:bodyPr/>
        <a:lstStyle/>
        <a:p>
          <a:r>
            <a:rPr lang="it-IT" b="1"/>
            <a:t>Tavola</a:t>
          </a:r>
          <a:r>
            <a:rPr lang="it-IT"/>
            <a:t> dei volumi e delle frequenze</a:t>
          </a:r>
        </a:p>
      </dgm:t>
    </dgm:pt>
    <dgm:pt modelId="{BA9614B6-A62E-4025-97D7-99A53164710D}" type="parTrans" cxnId="{7EB06DC1-63FE-4B7C-853B-DF8BD733E94B}">
      <dgm:prSet/>
      <dgm:spPr/>
      <dgm:t>
        <a:bodyPr/>
        <a:lstStyle/>
        <a:p>
          <a:endParaRPr lang="it-IT"/>
        </a:p>
      </dgm:t>
    </dgm:pt>
    <dgm:pt modelId="{4C4C6543-D454-41FF-980A-7C9621B725FF}" type="sibTrans" cxnId="{7EB06DC1-63FE-4B7C-853B-DF8BD733E94B}">
      <dgm:prSet/>
      <dgm:spPr/>
      <dgm:t>
        <a:bodyPr/>
        <a:lstStyle/>
        <a:p>
          <a:endParaRPr lang="it-IT"/>
        </a:p>
      </dgm:t>
    </dgm:pt>
    <dgm:pt modelId="{CEB17811-63EE-4804-8208-3DBAE39B7609}">
      <dgm:prSet phldrT="[Testo]"/>
      <dgm:spPr/>
      <dgm:t>
        <a:bodyPr/>
        <a:lstStyle/>
        <a:p>
          <a:r>
            <a:rPr lang="it-IT" b="1"/>
            <a:t>Progettazione fisica</a:t>
          </a:r>
        </a:p>
      </dgm:t>
    </dgm:pt>
    <dgm:pt modelId="{3D6B3A6E-1E59-4363-B103-89F9E907086D}" type="parTrans" cxnId="{3DD3AE9D-4051-4ABE-BFF8-F18895E45524}">
      <dgm:prSet/>
      <dgm:spPr/>
      <dgm:t>
        <a:bodyPr/>
        <a:lstStyle/>
        <a:p>
          <a:endParaRPr lang="it-IT"/>
        </a:p>
      </dgm:t>
    </dgm:pt>
    <dgm:pt modelId="{F3307A4A-D076-4057-BC66-55CEE3C5010F}" type="sibTrans" cxnId="{3DD3AE9D-4051-4ABE-BFF8-F18895E45524}">
      <dgm:prSet/>
      <dgm:spPr/>
      <dgm:t>
        <a:bodyPr/>
        <a:lstStyle/>
        <a:p>
          <a:endParaRPr lang="it-IT"/>
        </a:p>
      </dgm:t>
    </dgm:pt>
    <dgm:pt modelId="{C912367B-23B3-46EF-AD8D-7B93E208391A}">
      <dgm:prSet phldrT="[Testo]"/>
      <dgm:spPr/>
      <dgm:t>
        <a:bodyPr/>
        <a:lstStyle/>
        <a:p>
          <a:r>
            <a:rPr lang="it-IT" b="1"/>
            <a:t>Implementazione</a:t>
          </a:r>
          <a:r>
            <a:rPr lang="it-IT" b="0"/>
            <a:t> delle tabelle, delle query e dei trigger</a:t>
          </a:r>
        </a:p>
      </dgm:t>
    </dgm:pt>
    <dgm:pt modelId="{39F68577-425C-415D-A07F-39AF8BE152E5}" type="parTrans" cxnId="{54BE6673-E72E-48E4-B597-74B7F3F2A6EA}">
      <dgm:prSet/>
      <dgm:spPr/>
      <dgm:t>
        <a:bodyPr/>
        <a:lstStyle/>
        <a:p>
          <a:endParaRPr lang="it-IT"/>
        </a:p>
      </dgm:t>
    </dgm:pt>
    <dgm:pt modelId="{2A901EDC-3848-4504-9D84-E6DF985C9C50}" type="sibTrans" cxnId="{54BE6673-E72E-48E4-B597-74B7F3F2A6EA}">
      <dgm:prSet/>
      <dgm:spPr/>
      <dgm:t>
        <a:bodyPr/>
        <a:lstStyle/>
        <a:p>
          <a:endParaRPr lang="it-IT"/>
        </a:p>
      </dgm:t>
    </dgm:pt>
    <dgm:pt modelId="{F4294071-ECA2-4412-A8A1-0DE2483119FB}">
      <dgm:prSet phldrT="[Testo]"/>
      <dgm:spPr/>
      <dgm:t>
        <a:bodyPr/>
        <a:lstStyle/>
        <a:p>
          <a:r>
            <a:rPr lang="it-IT" b="1"/>
            <a:t>Analisi</a:t>
          </a:r>
          <a:r>
            <a:rPr lang="it-IT"/>
            <a:t> dei costi dovuti alle </a:t>
          </a:r>
          <a:r>
            <a:rPr lang="it-IT" b="1"/>
            <a:t>ridondanze</a:t>
          </a:r>
        </a:p>
      </dgm:t>
    </dgm:pt>
    <dgm:pt modelId="{6E5EB81A-2302-4664-BB98-EBADD77E302D}" type="parTrans" cxnId="{D550B606-4F53-4EC4-88FC-AF316EEFFA3B}">
      <dgm:prSet/>
      <dgm:spPr/>
      <dgm:t>
        <a:bodyPr/>
        <a:lstStyle/>
        <a:p>
          <a:endParaRPr lang="it-IT"/>
        </a:p>
      </dgm:t>
    </dgm:pt>
    <dgm:pt modelId="{CD9AE527-4C08-4280-8B00-77CE9D79D289}" type="sibTrans" cxnId="{D550B606-4F53-4EC4-88FC-AF316EEFFA3B}">
      <dgm:prSet/>
      <dgm:spPr/>
      <dgm:t>
        <a:bodyPr/>
        <a:lstStyle/>
        <a:p>
          <a:endParaRPr lang="it-IT"/>
        </a:p>
      </dgm:t>
    </dgm:pt>
    <dgm:pt modelId="{B9D357E6-CFDF-48D6-B585-A5017AFBB93E}">
      <dgm:prSet phldrT="[Testo]"/>
      <dgm:spPr/>
      <dgm:t>
        <a:bodyPr/>
        <a:lstStyle/>
        <a:p>
          <a:r>
            <a:rPr lang="it-IT" u="none"/>
            <a:t>Ristrutturazione dello</a:t>
          </a:r>
          <a:r>
            <a:rPr lang="it-IT"/>
            <a:t> </a:t>
          </a:r>
          <a:r>
            <a:rPr lang="it-IT" b="1"/>
            <a:t>schema</a:t>
          </a:r>
          <a:r>
            <a:rPr lang="it-IT"/>
            <a:t> E-R (schema logico finale)</a:t>
          </a:r>
        </a:p>
      </dgm:t>
    </dgm:pt>
    <dgm:pt modelId="{7126AA49-F4C2-474D-9AA2-57D9457583F7}" type="parTrans" cxnId="{0C6C2B4B-A2EB-4C68-9B9B-ABA775155816}">
      <dgm:prSet/>
      <dgm:spPr/>
      <dgm:t>
        <a:bodyPr/>
        <a:lstStyle/>
        <a:p>
          <a:endParaRPr lang="it-IT"/>
        </a:p>
      </dgm:t>
    </dgm:pt>
    <dgm:pt modelId="{4D254A54-8CE6-4D72-B3DC-8DDC72E7DA35}" type="sibTrans" cxnId="{0C6C2B4B-A2EB-4C68-9B9B-ABA775155816}">
      <dgm:prSet/>
      <dgm:spPr/>
      <dgm:t>
        <a:bodyPr/>
        <a:lstStyle/>
        <a:p>
          <a:endParaRPr lang="it-IT"/>
        </a:p>
      </dgm:t>
    </dgm:pt>
    <dgm:pt modelId="{0F83070B-45EA-4F6B-8962-C8C05F95F29E}">
      <dgm:prSet phldrT="[Testo]"/>
      <dgm:spPr/>
      <dgm:t>
        <a:bodyPr/>
        <a:lstStyle/>
        <a:p>
          <a:r>
            <a:rPr lang="it-IT" b="1"/>
            <a:t>Analisi</a:t>
          </a:r>
          <a:r>
            <a:rPr lang="it-IT"/>
            <a:t> dei </a:t>
          </a:r>
          <a:r>
            <a:rPr lang="it-IT" b="1"/>
            <a:t>requisiti</a:t>
          </a:r>
        </a:p>
      </dgm:t>
    </dgm:pt>
    <dgm:pt modelId="{DE9F419B-0B6C-4188-8A0B-78DBB57B4193}" type="sibTrans" cxnId="{47321AA9-B8B2-433C-A611-5E056B666718}">
      <dgm:prSet/>
      <dgm:spPr/>
      <dgm:t>
        <a:bodyPr/>
        <a:lstStyle/>
        <a:p>
          <a:endParaRPr lang="it-IT"/>
        </a:p>
      </dgm:t>
    </dgm:pt>
    <dgm:pt modelId="{03DAE951-427C-4666-98ED-96B1A9B3C9AA}" type="parTrans" cxnId="{47321AA9-B8B2-433C-A611-5E056B666718}">
      <dgm:prSet/>
      <dgm:spPr/>
      <dgm:t>
        <a:bodyPr/>
        <a:lstStyle/>
        <a:p>
          <a:endParaRPr lang="it-IT"/>
        </a:p>
      </dgm:t>
    </dgm:pt>
    <dgm:pt modelId="{542735C0-64BB-4E57-AD9D-F7515D2C8630}">
      <dgm:prSet phldrT="[Testo]"/>
      <dgm:spPr/>
      <dgm:t>
        <a:bodyPr/>
        <a:lstStyle/>
        <a:p>
          <a:r>
            <a:rPr lang="it-IT" b="1"/>
            <a:t>Schema </a:t>
          </a:r>
          <a:r>
            <a:rPr lang="it-IT"/>
            <a:t>concettuale (modello E-R) e </a:t>
          </a:r>
          <a:r>
            <a:rPr lang="it-IT" b="1"/>
            <a:t>dizionari</a:t>
          </a:r>
          <a:endParaRPr lang="it-IT"/>
        </a:p>
        <a:p>
          <a:r>
            <a:rPr lang="it-IT"/>
            <a:t>Descrizione delle </a:t>
          </a:r>
          <a:r>
            <a:rPr lang="it-IT" b="1"/>
            <a:t>operazioni</a:t>
          </a:r>
          <a:endParaRPr lang="it-IT"/>
        </a:p>
        <a:p>
          <a:r>
            <a:rPr lang="it-IT" b="1"/>
            <a:t>Business rules</a:t>
          </a:r>
          <a:r>
            <a:rPr lang="it-IT"/>
            <a:t> (vincoli di integrità non esprimibili con E-R). </a:t>
          </a:r>
        </a:p>
      </dgm:t>
    </dgm:pt>
    <dgm:pt modelId="{0C7DDD66-D8F1-401F-B956-4CA4D987BC52}" type="sibTrans" cxnId="{8353E632-F0DB-4963-8022-84A8DDAAEEFD}">
      <dgm:prSet/>
      <dgm:spPr/>
      <dgm:t>
        <a:bodyPr/>
        <a:lstStyle/>
        <a:p>
          <a:endParaRPr lang="it-IT"/>
        </a:p>
      </dgm:t>
    </dgm:pt>
    <dgm:pt modelId="{5ED5B124-9CB4-4912-A06A-3B2D39DC7BE4}" type="parTrans" cxnId="{8353E632-F0DB-4963-8022-84A8DDAAEEFD}">
      <dgm:prSet/>
      <dgm:spPr/>
      <dgm:t>
        <a:bodyPr/>
        <a:lstStyle/>
        <a:p>
          <a:endParaRPr lang="it-IT"/>
        </a:p>
      </dgm:t>
    </dgm:pt>
    <dgm:pt modelId="{D089C752-319A-417B-BE19-90BA72B7689E}" type="pres">
      <dgm:prSet presAssocID="{5566897E-B9B5-4C40-B6E2-BC38AFF0805B}" presName="Name0" presStyleCnt="0">
        <dgm:presLayoutVars>
          <dgm:chMax val="7"/>
          <dgm:chPref val="7"/>
          <dgm:dir/>
          <dgm:animOne val="branch"/>
          <dgm:animLvl val="lvl"/>
        </dgm:presLayoutVars>
      </dgm:prSet>
      <dgm:spPr/>
    </dgm:pt>
    <dgm:pt modelId="{EEBBD034-FA14-44CD-ABA5-BA0FAF9FCE0E}" type="pres">
      <dgm:prSet presAssocID="{3E6AD5C6-2FAF-4004-BA14-C8A813F0EBD8}" presName="composite" presStyleCnt="0"/>
      <dgm:spPr/>
    </dgm:pt>
    <dgm:pt modelId="{36BA61FA-F49D-4587-87EA-DB9B894B1607}" type="pres">
      <dgm:prSet presAssocID="{3E6AD5C6-2FAF-4004-BA14-C8A813F0EBD8}" presName="BackAccent" presStyleLbl="bgShp" presStyleIdx="0" presStyleCnt="3"/>
      <dgm:spPr/>
    </dgm:pt>
    <dgm:pt modelId="{4668BD71-6758-44CE-9369-E4120322E5D6}" type="pres">
      <dgm:prSet presAssocID="{3E6AD5C6-2FAF-4004-BA14-C8A813F0EBD8}" presName="Accent" presStyleLbl="alignNode1" presStyleIdx="0" presStyleCnt="3"/>
      <dgm:spPr/>
    </dgm:pt>
    <dgm:pt modelId="{E661CDE0-2659-408F-BB62-443B6CF48815}" type="pres">
      <dgm:prSet presAssocID="{3E6AD5C6-2FAF-4004-BA14-C8A813F0EBD8}" presName="Child" presStyleLbl="revTx" presStyleIdx="0" presStyleCnt="6" custLinFactNeighborX="623" custLinFactNeighborY="5256">
        <dgm:presLayoutVars>
          <dgm:chMax val="0"/>
          <dgm:chPref val="0"/>
          <dgm:bulletEnabled val="1"/>
        </dgm:presLayoutVars>
      </dgm:prSet>
      <dgm:spPr/>
    </dgm:pt>
    <dgm:pt modelId="{F34CEC3F-52ED-4123-9CCE-A9FBE78CCB73}" type="pres">
      <dgm:prSet presAssocID="{3E6AD5C6-2FAF-4004-BA14-C8A813F0EBD8}" presName="Parent" presStyleLbl="revTx" presStyleIdx="1" presStyleCnt="6">
        <dgm:presLayoutVars>
          <dgm:chMax val="1"/>
          <dgm:chPref val="1"/>
          <dgm:bulletEnabled val="1"/>
        </dgm:presLayoutVars>
      </dgm:prSet>
      <dgm:spPr/>
    </dgm:pt>
    <dgm:pt modelId="{F82841A4-1DB8-4806-9072-BAD4CA0FD1ED}" type="pres">
      <dgm:prSet presAssocID="{22BFA9AC-5D4F-4E25-AA44-93FA5056004F}" presName="sibTrans" presStyleCnt="0"/>
      <dgm:spPr/>
    </dgm:pt>
    <dgm:pt modelId="{6E1BF759-0A0C-4382-A9DF-22945DD62681}" type="pres">
      <dgm:prSet presAssocID="{4D7DCBDD-2E56-4580-BF57-E83D75B76E6E}" presName="composite" presStyleCnt="0"/>
      <dgm:spPr/>
    </dgm:pt>
    <dgm:pt modelId="{F11041CF-1655-41AD-8BCA-69CD86C34047}" type="pres">
      <dgm:prSet presAssocID="{4D7DCBDD-2E56-4580-BF57-E83D75B76E6E}" presName="BackAccent" presStyleLbl="bgShp" presStyleIdx="1" presStyleCnt="3"/>
      <dgm:spPr/>
    </dgm:pt>
    <dgm:pt modelId="{EADD1FFF-6B8F-4970-9E57-6D4BA0715812}" type="pres">
      <dgm:prSet presAssocID="{4D7DCBDD-2E56-4580-BF57-E83D75B76E6E}" presName="Accent" presStyleLbl="alignNode1" presStyleIdx="1" presStyleCnt="3"/>
      <dgm:spPr/>
    </dgm:pt>
    <dgm:pt modelId="{4E1FCF16-2C91-4083-8E28-30F770607286}" type="pres">
      <dgm:prSet presAssocID="{4D7DCBDD-2E56-4580-BF57-E83D75B76E6E}" presName="Child" presStyleLbl="revTx" presStyleIdx="2" presStyleCnt="6" custLinFactNeighborY="5256">
        <dgm:presLayoutVars>
          <dgm:chMax val="0"/>
          <dgm:chPref val="0"/>
          <dgm:bulletEnabled val="1"/>
        </dgm:presLayoutVars>
      </dgm:prSet>
      <dgm:spPr/>
    </dgm:pt>
    <dgm:pt modelId="{7C4C85F7-C5A5-4E64-9237-CD1607B8C777}" type="pres">
      <dgm:prSet presAssocID="{4D7DCBDD-2E56-4580-BF57-E83D75B76E6E}" presName="Parent" presStyleLbl="revTx" presStyleIdx="3" presStyleCnt="6">
        <dgm:presLayoutVars>
          <dgm:chMax val="1"/>
          <dgm:chPref val="1"/>
          <dgm:bulletEnabled val="1"/>
        </dgm:presLayoutVars>
      </dgm:prSet>
      <dgm:spPr/>
    </dgm:pt>
    <dgm:pt modelId="{72CE4BE2-AE41-4A63-A23A-F2719FE7EE6E}" type="pres">
      <dgm:prSet presAssocID="{9AD781BF-A11D-4F16-B2A9-F730C6DC4E2A}" presName="sibTrans" presStyleCnt="0"/>
      <dgm:spPr/>
    </dgm:pt>
    <dgm:pt modelId="{DED70CDE-1A51-4209-96AF-2CE955CC0D16}" type="pres">
      <dgm:prSet presAssocID="{CEB17811-63EE-4804-8208-3DBAE39B7609}" presName="composite" presStyleCnt="0"/>
      <dgm:spPr/>
    </dgm:pt>
    <dgm:pt modelId="{B3BC26A7-2698-4942-B57F-007C75A69252}" type="pres">
      <dgm:prSet presAssocID="{CEB17811-63EE-4804-8208-3DBAE39B7609}" presName="BackAccent" presStyleLbl="bgShp" presStyleIdx="2" presStyleCnt="3"/>
      <dgm:spPr/>
    </dgm:pt>
    <dgm:pt modelId="{09753ACB-1A9D-40E8-9EB0-A1BA5EF50E1B}" type="pres">
      <dgm:prSet presAssocID="{CEB17811-63EE-4804-8208-3DBAE39B7609}" presName="Accent" presStyleLbl="alignNode1" presStyleIdx="2" presStyleCnt="3"/>
      <dgm:spPr/>
    </dgm:pt>
    <dgm:pt modelId="{67672B58-F8CA-488C-B02A-6CEE5BB3E0E2}" type="pres">
      <dgm:prSet presAssocID="{CEB17811-63EE-4804-8208-3DBAE39B7609}" presName="Child" presStyleLbl="revTx" presStyleIdx="4" presStyleCnt="6" custLinFactNeighborY="6132">
        <dgm:presLayoutVars>
          <dgm:chMax val="0"/>
          <dgm:chPref val="0"/>
          <dgm:bulletEnabled val="1"/>
        </dgm:presLayoutVars>
      </dgm:prSet>
      <dgm:spPr/>
    </dgm:pt>
    <dgm:pt modelId="{310CFE01-C8C6-43FD-9E38-C2B557551EB1}" type="pres">
      <dgm:prSet presAssocID="{CEB17811-63EE-4804-8208-3DBAE39B7609}" presName="Parent" presStyleLbl="revTx" presStyleIdx="5" presStyleCnt="6">
        <dgm:presLayoutVars>
          <dgm:chMax val="1"/>
          <dgm:chPref val="1"/>
          <dgm:bulletEnabled val="1"/>
        </dgm:presLayoutVars>
      </dgm:prSet>
      <dgm:spPr/>
    </dgm:pt>
  </dgm:ptLst>
  <dgm:cxnLst>
    <dgm:cxn modelId="{D550B606-4F53-4EC4-88FC-AF316EEFFA3B}" srcId="{4D7DCBDD-2E56-4580-BF57-E83D75B76E6E}" destId="{F4294071-ECA2-4412-A8A1-0DE2483119FB}" srcOrd="1" destOrd="0" parTransId="{6E5EB81A-2302-4664-BB98-EBADD77E302D}" sibTransId="{CD9AE527-4C08-4280-8B00-77CE9D79D289}"/>
    <dgm:cxn modelId="{F482490F-A1E4-42A5-B4A2-AF7FC0E0751D}" type="presOf" srcId="{3E6AD5C6-2FAF-4004-BA14-C8A813F0EBD8}" destId="{F34CEC3F-52ED-4123-9CCE-A9FBE78CCB73}" srcOrd="0" destOrd="0" presId="urn:microsoft.com/office/officeart/2008/layout/IncreasingCircleProcess"/>
    <dgm:cxn modelId="{8C06FC1F-5123-47BA-88D6-4D05855BBD5A}" type="presOf" srcId="{4D7DCBDD-2E56-4580-BF57-E83D75B76E6E}" destId="{7C4C85F7-C5A5-4E64-9237-CD1607B8C777}" srcOrd="0" destOrd="0" presId="urn:microsoft.com/office/officeart/2008/layout/IncreasingCircleProcess"/>
    <dgm:cxn modelId="{8353E632-F0DB-4963-8022-84A8DDAAEEFD}" srcId="{3E6AD5C6-2FAF-4004-BA14-C8A813F0EBD8}" destId="{542735C0-64BB-4E57-AD9D-F7515D2C8630}" srcOrd="1" destOrd="0" parTransId="{5ED5B124-9CB4-4912-A06A-3B2D39DC7BE4}" sibTransId="{0C7DDD66-D8F1-401F-B956-4CA4D987BC52}"/>
    <dgm:cxn modelId="{42680747-448E-40B8-942F-1E2110B70E33}" type="presOf" srcId="{F4294071-ECA2-4412-A8A1-0DE2483119FB}" destId="{4E1FCF16-2C91-4083-8E28-30F770607286}" srcOrd="0" destOrd="1" presId="urn:microsoft.com/office/officeart/2008/layout/IncreasingCircleProcess"/>
    <dgm:cxn modelId="{0C6C2B4B-A2EB-4C68-9B9B-ABA775155816}" srcId="{4D7DCBDD-2E56-4580-BF57-E83D75B76E6E}" destId="{B9D357E6-CFDF-48D6-B585-A5017AFBB93E}" srcOrd="2" destOrd="0" parTransId="{7126AA49-F4C2-474D-9AA2-57D9457583F7}" sibTransId="{4D254A54-8CE6-4D72-B3DC-8DDC72E7DA35}"/>
    <dgm:cxn modelId="{83E9336B-8B97-4F51-B614-A631D3EABED5}" srcId="{5566897E-B9B5-4C40-B6E2-BC38AFF0805B}" destId="{3E6AD5C6-2FAF-4004-BA14-C8A813F0EBD8}" srcOrd="0" destOrd="0" parTransId="{875A8758-D977-44EF-9F42-A71E958C6E5D}" sibTransId="{22BFA9AC-5D4F-4E25-AA44-93FA5056004F}"/>
    <dgm:cxn modelId="{54BE6673-E72E-48E4-B597-74B7F3F2A6EA}" srcId="{CEB17811-63EE-4804-8208-3DBAE39B7609}" destId="{C912367B-23B3-46EF-AD8D-7B93E208391A}" srcOrd="0" destOrd="0" parTransId="{39F68577-425C-415D-A07F-39AF8BE152E5}" sibTransId="{2A901EDC-3848-4504-9D84-E6DF985C9C50}"/>
    <dgm:cxn modelId="{C6B5DE84-5C9A-4685-88D7-1BB9B65BAA20}" type="presOf" srcId="{542735C0-64BB-4E57-AD9D-F7515D2C8630}" destId="{E661CDE0-2659-408F-BB62-443B6CF48815}" srcOrd="0" destOrd="1" presId="urn:microsoft.com/office/officeart/2008/layout/IncreasingCircleProcess"/>
    <dgm:cxn modelId="{0E36C385-03B5-48DB-A0D9-0570D25C2E0D}" type="presOf" srcId="{F2FE9EF5-C73D-4ACD-BD5F-45D31EE51EB6}" destId="{4E1FCF16-2C91-4083-8E28-30F770607286}" srcOrd="0" destOrd="0" presId="urn:microsoft.com/office/officeart/2008/layout/IncreasingCircleProcess"/>
    <dgm:cxn modelId="{FADC4597-5A0A-4335-A892-CA9014960F62}" srcId="{5566897E-B9B5-4C40-B6E2-BC38AFF0805B}" destId="{4D7DCBDD-2E56-4580-BF57-E83D75B76E6E}" srcOrd="1" destOrd="0" parTransId="{F96F700E-C527-44EA-BE69-90B4EDD71C31}" sibTransId="{9AD781BF-A11D-4F16-B2A9-F730C6DC4E2A}"/>
    <dgm:cxn modelId="{3DD3AE9D-4051-4ABE-BFF8-F18895E45524}" srcId="{5566897E-B9B5-4C40-B6E2-BC38AFF0805B}" destId="{CEB17811-63EE-4804-8208-3DBAE39B7609}" srcOrd="2" destOrd="0" parTransId="{3D6B3A6E-1E59-4363-B103-89F9E907086D}" sibTransId="{F3307A4A-D076-4057-BC66-55CEE3C5010F}"/>
    <dgm:cxn modelId="{59699DA1-5B4C-46B5-A822-37139419B9F2}" type="presOf" srcId="{CEB17811-63EE-4804-8208-3DBAE39B7609}" destId="{310CFE01-C8C6-43FD-9E38-C2B557551EB1}" srcOrd="0" destOrd="0" presId="urn:microsoft.com/office/officeart/2008/layout/IncreasingCircleProcess"/>
    <dgm:cxn modelId="{47321AA9-B8B2-433C-A611-5E056B666718}" srcId="{3E6AD5C6-2FAF-4004-BA14-C8A813F0EBD8}" destId="{0F83070B-45EA-4F6B-8962-C8C05F95F29E}" srcOrd="0" destOrd="0" parTransId="{03DAE951-427C-4666-98ED-96B1A9B3C9AA}" sibTransId="{DE9F419B-0B6C-4188-8A0B-78DBB57B4193}"/>
    <dgm:cxn modelId="{6336E7B3-EB65-458F-AE8A-59D11341332A}" type="presOf" srcId="{5566897E-B9B5-4C40-B6E2-BC38AFF0805B}" destId="{D089C752-319A-417B-BE19-90BA72B7689E}" srcOrd="0" destOrd="0" presId="urn:microsoft.com/office/officeart/2008/layout/IncreasingCircleProcess"/>
    <dgm:cxn modelId="{DEA1F2BF-89D5-4683-8B98-FF14D1FC0EE3}" type="presOf" srcId="{B9D357E6-CFDF-48D6-B585-A5017AFBB93E}" destId="{4E1FCF16-2C91-4083-8E28-30F770607286}" srcOrd="0" destOrd="2" presId="urn:microsoft.com/office/officeart/2008/layout/IncreasingCircleProcess"/>
    <dgm:cxn modelId="{7EB06DC1-63FE-4B7C-853B-DF8BD733E94B}" srcId="{4D7DCBDD-2E56-4580-BF57-E83D75B76E6E}" destId="{F2FE9EF5-C73D-4ACD-BD5F-45D31EE51EB6}" srcOrd="0" destOrd="0" parTransId="{BA9614B6-A62E-4025-97D7-99A53164710D}" sibTransId="{4C4C6543-D454-41FF-980A-7C9621B725FF}"/>
    <dgm:cxn modelId="{346382F1-77C3-4CC8-9DD3-1C16EEE42ECF}" type="presOf" srcId="{C912367B-23B3-46EF-AD8D-7B93E208391A}" destId="{67672B58-F8CA-488C-B02A-6CEE5BB3E0E2}" srcOrd="0" destOrd="0" presId="urn:microsoft.com/office/officeart/2008/layout/IncreasingCircleProcess"/>
    <dgm:cxn modelId="{7849A2F7-CA0D-477D-8C8C-2188E63A12E5}" type="presOf" srcId="{0F83070B-45EA-4F6B-8962-C8C05F95F29E}" destId="{E661CDE0-2659-408F-BB62-443B6CF48815}" srcOrd="0" destOrd="0" presId="urn:microsoft.com/office/officeart/2008/layout/IncreasingCircleProcess"/>
    <dgm:cxn modelId="{29B630F4-BE6E-43F8-9960-D2FBC71CE3F0}" type="presParOf" srcId="{D089C752-319A-417B-BE19-90BA72B7689E}" destId="{EEBBD034-FA14-44CD-ABA5-BA0FAF9FCE0E}" srcOrd="0" destOrd="0" presId="urn:microsoft.com/office/officeart/2008/layout/IncreasingCircleProcess"/>
    <dgm:cxn modelId="{F0A9B040-9958-4877-8CCB-410739D24BB3}" type="presParOf" srcId="{EEBBD034-FA14-44CD-ABA5-BA0FAF9FCE0E}" destId="{36BA61FA-F49D-4587-87EA-DB9B894B1607}" srcOrd="0" destOrd="0" presId="urn:microsoft.com/office/officeart/2008/layout/IncreasingCircleProcess"/>
    <dgm:cxn modelId="{6D80F773-8930-4938-81F5-8167273DEEFC}" type="presParOf" srcId="{EEBBD034-FA14-44CD-ABA5-BA0FAF9FCE0E}" destId="{4668BD71-6758-44CE-9369-E4120322E5D6}" srcOrd="1" destOrd="0" presId="urn:microsoft.com/office/officeart/2008/layout/IncreasingCircleProcess"/>
    <dgm:cxn modelId="{F576BA0C-4152-4BF3-8F83-A30BFE3CF613}" type="presParOf" srcId="{EEBBD034-FA14-44CD-ABA5-BA0FAF9FCE0E}" destId="{E661CDE0-2659-408F-BB62-443B6CF48815}" srcOrd="2" destOrd="0" presId="urn:microsoft.com/office/officeart/2008/layout/IncreasingCircleProcess"/>
    <dgm:cxn modelId="{D1521751-BEDF-41DF-96A3-D39C8C1D6DE2}" type="presParOf" srcId="{EEBBD034-FA14-44CD-ABA5-BA0FAF9FCE0E}" destId="{F34CEC3F-52ED-4123-9CCE-A9FBE78CCB73}" srcOrd="3" destOrd="0" presId="urn:microsoft.com/office/officeart/2008/layout/IncreasingCircleProcess"/>
    <dgm:cxn modelId="{F7AA83A2-722E-42D3-87F4-C8D7EC66CF84}" type="presParOf" srcId="{D089C752-319A-417B-BE19-90BA72B7689E}" destId="{F82841A4-1DB8-4806-9072-BAD4CA0FD1ED}" srcOrd="1" destOrd="0" presId="urn:microsoft.com/office/officeart/2008/layout/IncreasingCircleProcess"/>
    <dgm:cxn modelId="{84602605-C97D-462B-9BC8-8BB1246F95DF}" type="presParOf" srcId="{D089C752-319A-417B-BE19-90BA72B7689E}" destId="{6E1BF759-0A0C-4382-A9DF-22945DD62681}" srcOrd="2" destOrd="0" presId="urn:microsoft.com/office/officeart/2008/layout/IncreasingCircleProcess"/>
    <dgm:cxn modelId="{5BDE2A24-F584-4D8F-AA41-4AB9D9FF0313}" type="presParOf" srcId="{6E1BF759-0A0C-4382-A9DF-22945DD62681}" destId="{F11041CF-1655-41AD-8BCA-69CD86C34047}" srcOrd="0" destOrd="0" presId="urn:microsoft.com/office/officeart/2008/layout/IncreasingCircleProcess"/>
    <dgm:cxn modelId="{511A7331-78CC-4F09-A3F0-7C2599557209}" type="presParOf" srcId="{6E1BF759-0A0C-4382-A9DF-22945DD62681}" destId="{EADD1FFF-6B8F-4970-9E57-6D4BA0715812}" srcOrd="1" destOrd="0" presId="urn:microsoft.com/office/officeart/2008/layout/IncreasingCircleProcess"/>
    <dgm:cxn modelId="{A367187D-0E05-42B7-96AD-1A52F2EBBF66}" type="presParOf" srcId="{6E1BF759-0A0C-4382-A9DF-22945DD62681}" destId="{4E1FCF16-2C91-4083-8E28-30F770607286}" srcOrd="2" destOrd="0" presId="urn:microsoft.com/office/officeart/2008/layout/IncreasingCircleProcess"/>
    <dgm:cxn modelId="{892395A8-BAF0-46A5-A029-34103BAD2704}" type="presParOf" srcId="{6E1BF759-0A0C-4382-A9DF-22945DD62681}" destId="{7C4C85F7-C5A5-4E64-9237-CD1607B8C777}" srcOrd="3" destOrd="0" presId="urn:microsoft.com/office/officeart/2008/layout/IncreasingCircleProcess"/>
    <dgm:cxn modelId="{E2B7E56B-C89E-42B9-A3E5-C87A61428AC1}" type="presParOf" srcId="{D089C752-319A-417B-BE19-90BA72B7689E}" destId="{72CE4BE2-AE41-4A63-A23A-F2719FE7EE6E}" srcOrd="3" destOrd="0" presId="urn:microsoft.com/office/officeart/2008/layout/IncreasingCircleProcess"/>
    <dgm:cxn modelId="{13A0E1E0-0B41-4AA4-965C-2D7D3001CEF2}" type="presParOf" srcId="{D089C752-319A-417B-BE19-90BA72B7689E}" destId="{DED70CDE-1A51-4209-96AF-2CE955CC0D16}" srcOrd="4" destOrd="0" presId="urn:microsoft.com/office/officeart/2008/layout/IncreasingCircleProcess"/>
    <dgm:cxn modelId="{7DE298FD-4C55-4061-97C4-73E806A2F60D}" type="presParOf" srcId="{DED70CDE-1A51-4209-96AF-2CE955CC0D16}" destId="{B3BC26A7-2698-4942-B57F-007C75A69252}" srcOrd="0" destOrd="0" presId="urn:microsoft.com/office/officeart/2008/layout/IncreasingCircleProcess"/>
    <dgm:cxn modelId="{90C90F2F-26F9-4EDE-B732-C182357C8359}" type="presParOf" srcId="{DED70CDE-1A51-4209-96AF-2CE955CC0D16}" destId="{09753ACB-1A9D-40E8-9EB0-A1BA5EF50E1B}" srcOrd="1" destOrd="0" presId="urn:microsoft.com/office/officeart/2008/layout/IncreasingCircleProcess"/>
    <dgm:cxn modelId="{8EB2D74E-611A-461D-A0EE-3A9CB3462D86}" type="presParOf" srcId="{DED70CDE-1A51-4209-96AF-2CE955CC0D16}" destId="{67672B58-F8CA-488C-B02A-6CEE5BB3E0E2}" srcOrd="2" destOrd="0" presId="urn:microsoft.com/office/officeart/2008/layout/IncreasingCircleProcess"/>
    <dgm:cxn modelId="{07971ED2-3A22-49BC-86F5-2E75D03FDF9D}" type="presParOf" srcId="{DED70CDE-1A51-4209-96AF-2CE955CC0D16}" destId="{310CFE01-C8C6-43FD-9E38-C2B557551EB1}" srcOrd="3" destOrd="0" presId="urn:microsoft.com/office/officeart/2008/layout/IncreasingCircle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584CCC-3164-4AF0-BC8F-80D28B1EE816}" type="doc">
      <dgm:prSet loTypeId="urn:microsoft.com/office/officeart/2005/8/layout/pyramid2" loCatId="pyramid" qsTypeId="urn:microsoft.com/office/officeart/2005/8/quickstyle/simple1" qsCatId="simple" csTypeId="urn:microsoft.com/office/officeart/2005/8/colors/accent6_3" csCatId="accent6" phldr="1"/>
      <dgm:spPr/>
      <dgm:t>
        <a:bodyPr/>
        <a:lstStyle/>
        <a:p>
          <a:endParaRPr lang="it-IT"/>
        </a:p>
      </dgm:t>
    </dgm:pt>
    <dgm:pt modelId="{CF04B536-77A3-42F3-992D-E51A700B251B}">
      <dgm:prSet phldrT="[Testo]"/>
      <dgm:spPr/>
      <dgm:t>
        <a:bodyPr/>
        <a:lstStyle/>
        <a:p>
          <a:r>
            <a:rPr lang="it-IT" i="1"/>
            <a:t>Specifica</a:t>
          </a:r>
        </a:p>
      </dgm:t>
    </dgm:pt>
    <dgm:pt modelId="{834BCE2C-8456-4882-A5C7-95C49B13AC61}" type="parTrans" cxnId="{C09A0804-0A99-4D22-9625-CD365A95472E}">
      <dgm:prSet/>
      <dgm:spPr/>
      <dgm:t>
        <a:bodyPr/>
        <a:lstStyle/>
        <a:p>
          <a:endParaRPr lang="it-IT"/>
        </a:p>
      </dgm:t>
    </dgm:pt>
    <dgm:pt modelId="{0746C1AA-8CB7-48B3-B85C-5206E67663D2}" type="sibTrans" cxnId="{C09A0804-0A99-4D22-9625-CD365A95472E}">
      <dgm:prSet/>
      <dgm:spPr/>
      <dgm:t>
        <a:bodyPr/>
        <a:lstStyle/>
        <a:p>
          <a:endParaRPr lang="it-IT"/>
        </a:p>
      </dgm:t>
    </dgm:pt>
    <dgm:pt modelId="{87F5BF23-2F5C-4495-BEFC-C87261E157B9}">
      <dgm:prSet phldrT="[Testo]"/>
      <dgm:spPr/>
      <dgm:t>
        <a:bodyPr/>
        <a:lstStyle/>
        <a:p>
          <a:r>
            <a:rPr lang="it-IT"/>
            <a:t>Schema intermedio</a:t>
          </a:r>
        </a:p>
      </dgm:t>
    </dgm:pt>
    <dgm:pt modelId="{16EEFA16-9A8A-4855-9AEA-BA432652CD21}" type="parTrans" cxnId="{876AD217-F38A-4965-89DD-25EE22D92B69}">
      <dgm:prSet/>
      <dgm:spPr/>
      <dgm:t>
        <a:bodyPr/>
        <a:lstStyle/>
        <a:p>
          <a:endParaRPr lang="it-IT"/>
        </a:p>
      </dgm:t>
    </dgm:pt>
    <dgm:pt modelId="{0C267D33-0736-4E83-A872-501C75543AEA}" type="sibTrans" cxnId="{876AD217-F38A-4965-89DD-25EE22D92B69}">
      <dgm:prSet/>
      <dgm:spPr/>
      <dgm:t>
        <a:bodyPr/>
        <a:lstStyle/>
        <a:p>
          <a:endParaRPr lang="it-IT"/>
        </a:p>
      </dgm:t>
    </dgm:pt>
    <dgm:pt modelId="{DEDED582-0A66-47C3-A730-C376A4125291}">
      <dgm:prSet phldrT="[Testo]"/>
      <dgm:spPr/>
      <dgm:t>
        <a:bodyPr/>
        <a:lstStyle/>
        <a:p>
          <a:r>
            <a:rPr lang="it-IT" i="1"/>
            <a:t>Schema finale</a:t>
          </a:r>
        </a:p>
      </dgm:t>
    </dgm:pt>
    <dgm:pt modelId="{EECF3C1F-CAEF-41A8-90E6-F62534A0BA58}" type="parTrans" cxnId="{D971E064-6C0B-4BBB-A275-293960EB251D}">
      <dgm:prSet/>
      <dgm:spPr/>
      <dgm:t>
        <a:bodyPr/>
        <a:lstStyle/>
        <a:p>
          <a:endParaRPr lang="it-IT"/>
        </a:p>
      </dgm:t>
    </dgm:pt>
    <dgm:pt modelId="{AFF34969-BD46-4092-8D53-2E86CD929FE4}" type="sibTrans" cxnId="{D971E064-6C0B-4BBB-A275-293960EB251D}">
      <dgm:prSet/>
      <dgm:spPr/>
      <dgm:t>
        <a:bodyPr/>
        <a:lstStyle/>
        <a:p>
          <a:endParaRPr lang="it-IT"/>
        </a:p>
      </dgm:t>
    </dgm:pt>
    <dgm:pt modelId="{C3F562FD-7B7B-49A3-A70E-C073C69A81A6}">
      <dgm:prSet/>
      <dgm:spPr/>
      <dgm:t>
        <a:bodyPr/>
        <a:lstStyle/>
        <a:p>
          <a:r>
            <a:rPr lang="it-IT"/>
            <a:t>Schema iniziale</a:t>
          </a:r>
        </a:p>
      </dgm:t>
    </dgm:pt>
    <dgm:pt modelId="{6D50C7A5-98CE-4014-A3F0-2A5B74857404}" type="parTrans" cxnId="{153B384A-89C3-48BD-838F-F8498DA633F8}">
      <dgm:prSet/>
      <dgm:spPr/>
      <dgm:t>
        <a:bodyPr/>
        <a:lstStyle/>
        <a:p>
          <a:endParaRPr lang="it-IT"/>
        </a:p>
      </dgm:t>
    </dgm:pt>
    <dgm:pt modelId="{CB9F3D59-E993-44F3-B57F-F9B3402C49DE}" type="sibTrans" cxnId="{153B384A-89C3-48BD-838F-F8498DA633F8}">
      <dgm:prSet/>
      <dgm:spPr/>
      <dgm:t>
        <a:bodyPr/>
        <a:lstStyle/>
        <a:p>
          <a:endParaRPr lang="it-IT"/>
        </a:p>
      </dgm:t>
    </dgm:pt>
    <dgm:pt modelId="{7444AA70-FA6A-4D6A-8DFB-F198A77FFF31}" type="pres">
      <dgm:prSet presAssocID="{FC584CCC-3164-4AF0-BC8F-80D28B1EE816}" presName="compositeShape" presStyleCnt="0">
        <dgm:presLayoutVars>
          <dgm:dir/>
          <dgm:resizeHandles/>
        </dgm:presLayoutVars>
      </dgm:prSet>
      <dgm:spPr/>
    </dgm:pt>
    <dgm:pt modelId="{195C6F38-02AC-48CA-BB86-1F7A4EFD0E87}" type="pres">
      <dgm:prSet presAssocID="{FC584CCC-3164-4AF0-BC8F-80D28B1EE816}" presName="pyramid" presStyleLbl="node1" presStyleIdx="0" presStyleCnt="1" custAng="0"/>
      <dgm:spPr>
        <a:solidFill>
          <a:schemeClr val="accent5">
            <a:lumMod val="75000"/>
          </a:schemeClr>
        </a:solidFill>
      </dgm:spPr>
    </dgm:pt>
    <dgm:pt modelId="{5E81403E-E219-4107-9871-7817F0CDAC80}" type="pres">
      <dgm:prSet presAssocID="{FC584CCC-3164-4AF0-BC8F-80D28B1EE816}" presName="theList" presStyleCnt="0"/>
      <dgm:spPr/>
    </dgm:pt>
    <dgm:pt modelId="{4B89491D-F7FB-4741-82EA-650617477417}" type="pres">
      <dgm:prSet presAssocID="{CF04B536-77A3-42F3-992D-E51A700B251B}" presName="aNode" presStyleLbl="fgAcc1" presStyleIdx="0" presStyleCnt="4">
        <dgm:presLayoutVars>
          <dgm:bulletEnabled val="1"/>
        </dgm:presLayoutVars>
      </dgm:prSet>
      <dgm:spPr/>
    </dgm:pt>
    <dgm:pt modelId="{972F4EB8-1914-4289-9EEB-08D2C17664D0}" type="pres">
      <dgm:prSet presAssocID="{CF04B536-77A3-42F3-992D-E51A700B251B}" presName="aSpace" presStyleCnt="0"/>
      <dgm:spPr/>
    </dgm:pt>
    <dgm:pt modelId="{A5DAB9E7-14C0-4A90-A9D0-678B9D13B7C7}" type="pres">
      <dgm:prSet presAssocID="{C3F562FD-7B7B-49A3-A70E-C073C69A81A6}" presName="aNode" presStyleLbl="fgAcc1" presStyleIdx="1" presStyleCnt="4">
        <dgm:presLayoutVars>
          <dgm:bulletEnabled val="1"/>
        </dgm:presLayoutVars>
      </dgm:prSet>
      <dgm:spPr/>
    </dgm:pt>
    <dgm:pt modelId="{670DC14E-364D-41F2-AF6A-4DD553E4DFF8}" type="pres">
      <dgm:prSet presAssocID="{C3F562FD-7B7B-49A3-A70E-C073C69A81A6}" presName="aSpace" presStyleCnt="0"/>
      <dgm:spPr/>
    </dgm:pt>
    <dgm:pt modelId="{377BF1F4-3399-4C2E-8C7F-19E653195F1D}" type="pres">
      <dgm:prSet presAssocID="{87F5BF23-2F5C-4495-BEFC-C87261E157B9}" presName="aNode" presStyleLbl="fgAcc1" presStyleIdx="2" presStyleCnt="4" custLinFactNeighborY="37379">
        <dgm:presLayoutVars>
          <dgm:bulletEnabled val="1"/>
        </dgm:presLayoutVars>
      </dgm:prSet>
      <dgm:spPr/>
    </dgm:pt>
    <dgm:pt modelId="{DDEDA2BF-29C0-49D7-B012-9EBABA8EA375}" type="pres">
      <dgm:prSet presAssocID="{87F5BF23-2F5C-4495-BEFC-C87261E157B9}" presName="aSpace" presStyleCnt="0"/>
      <dgm:spPr/>
    </dgm:pt>
    <dgm:pt modelId="{70ADC3EA-7BE6-4408-AC3A-DD037B1C07B8}" type="pres">
      <dgm:prSet presAssocID="{DEDED582-0A66-47C3-A730-C376A4125291}" presName="aNode" presStyleLbl="fgAcc1" presStyleIdx="3" presStyleCnt="4" custLinFactY="2029" custLinFactNeighborY="100000">
        <dgm:presLayoutVars>
          <dgm:bulletEnabled val="1"/>
        </dgm:presLayoutVars>
      </dgm:prSet>
      <dgm:spPr/>
    </dgm:pt>
    <dgm:pt modelId="{2742006C-4F4F-4968-A859-86A595AD1F71}" type="pres">
      <dgm:prSet presAssocID="{DEDED582-0A66-47C3-A730-C376A4125291}" presName="aSpace" presStyleCnt="0"/>
      <dgm:spPr/>
    </dgm:pt>
  </dgm:ptLst>
  <dgm:cxnLst>
    <dgm:cxn modelId="{C09A0804-0A99-4D22-9625-CD365A95472E}" srcId="{FC584CCC-3164-4AF0-BC8F-80D28B1EE816}" destId="{CF04B536-77A3-42F3-992D-E51A700B251B}" srcOrd="0" destOrd="0" parTransId="{834BCE2C-8456-4882-A5C7-95C49B13AC61}" sibTransId="{0746C1AA-8CB7-48B3-B85C-5206E67663D2}"/>
    <dgm:cxn modelId="{876AD217-F38A-4965-89DD-25EE22D92B69}" srcId="{FC584CCC-3164-4AF0-BC8F-80D28B1EE816}" destId="{87F5BF23-2F5C-4495-BEFC-C87261E157B9}" srcOrd="2" destOrd="0" parTransId="{16EEFA16-9A8A-4855-9AEA-BA432652CD21}" sibTransId="{0C267D33-0736-4E83-A872-501C75543AEA}"/>
    <dgm:cxn modelId="{2BDF0D42-F530-453A-B2C5-B5A6B31CBBB4}" type="presOf" srcId="{DEDED582-0A66-47C3-A730-C376A4125291}" destId="{70ADC3EA-7BE6-4408-AC3A-DD037B1C07B8}" srcOrd="0" destOrd="0" presId="urn:microsoft.com/office/officeart/2005/8/layout/pyramid2"/>
    <dgm:cxn modelId="{D971E064-6C0B-4BBB-A275-293960EB251D}" srcId="{FC584CCC-3164-4AF0-BC8F-80D28B1EE816}" destId="{DEDED582-0A66-47C3-A730-C376A4125291}" srcOrd="3" destOrd="0" parTransId="{EECF3C1F-CAEF-41A8-90E6-F62534A0BA58}" sibTransId="{AFF34969-BD46-4092-8D53-2E86CD929FE4}"/>
    <dgm:cxn modelId="{153B384A-89C3-48BD-838F-F8498DA633F8}" srcId="{FC584CCC-3164-4AF0-BC8F-80D28B1EE816}" destId="{C3F562FD-7B7B-49A3-A70E-C073C69A81A6}" srcOrd="1" destOrd="0" parTransId="{6D50C7A5-98CE-4014-A3F0-2A5B74857404}" sibTransId="{CB9F3D59-E993-44F3-B57F-F9B3402C49DE}"/>
    <dgm:cxn modelId="{11BBB94A-D0DD-492C-9D10-02A2C6C8959B}" type="presOf" srcId="{CF04B536-77A3-42F3-992D-E51A700B251B}" destId="{4B89491D-F7FB-4741-82EA-650617477417}" srcOrd="0" destOrd="0" presId="urn:microsoft.com/office/officeart/2005/8/layout/pyramid2"/>
    <dgm:cxn modelId="{9F81A751-51DE-450B-A653-4021D7FB97C6}" type="presOf" srcId="{87F5BF23-2F5C-4495-BEFC-C87261E157B9}" destId="{377BF1F4-3399-4C2E-8C7F-19E653195F1D}" srcOrd="0" destOrd="0" presId="urn:microsoft.com/office/officeart/2005/8/layout/pyramid2"/>
    <dgm:cxn modelId="{DC6E2F55-E72E-4A8B-BE2B-748E4C843F39}" type="presOf" srcId="{FC584CCC-3164-4AF0-BC8F-80D28B1EE816}" destId="{7444AA70-FA6A-4D6A-8DFB-F198A77FFF31}" srcOrd="0" destOrd="0" presId="urn:microsoft.com/office/officeart/2005/8/layout/pyramid2"/>
    <dgm:cxn modelId="{42A8B7C7-E38C-4691-B966-F162D08696DD}" type="presOf" srcId="{C3F562FD-7B7B-49A3-A70E-C073C69A81A6}" destId="{A5DAB9E7-14C0-4A90-A9D0-678B9D13B7C7}" srcOrd="0" destOrd="0" presId="urn:microsoft.com/office/officeart/2005/8/layout/pyramid2"/>
    <dgm:cxn modelId="{3748BD32-1A0B-4F3D-BE39-A68698B7E7FE}" type="presParOf" srcId="{7444AA70-FA6A-4D6A-8DFB-F198A77FFF31}" destId="{195C6F38-02AC-48CA-BB86-1F7A4EFD0E87}" srcOrd="0" destOrd="0" presId="urn:microsoft.com/office/officeart/2005/8/layout/pyramid2"/>
    <dgm:cxn modelId="{A5C11D11-7EE5-4364-AA73-EE2DE7F6A009}" type="presParOf" srcId="{7444AA70-FA6A-4D6A-8DFB-F198A77FFF31}" destId="{5E81403E-E219-4107-9871-7817F0CDAC80}" srcOrd="1" destOrd="0" presId="urn:microsoft.com/office/officeart/2005/8/layout/pyramid2"/>
    <dgm:cxn modelId="{02ED642F-55CD-4F98-B53E-A2A9AA577BB4}" type="presParOf" srcId="{5E81403E-E219-4107-9871-7817F0CDAC80}" destId="{4B89491D-F7FB-4741-82EA-650617477417}" srcOrd="0" destOrd="0" presId="urn:microsoft.com/office/officeart/2005/8/layout/pyramid2"/>
    <dgm:cxn modelId="{ABA4AB18-BF36-4FAC-A826-8D9129AB4793}" type="presParOf" srcId="{5E81403E-E219-4107-9871-7817F0CDAC80}" destId="{972F4EB8-1914-4289-9EEB-08D2C17664D0}" srcOrd="1" destOrd="0" presId="urn:microsoft.com/office/officeart/2005/8/layout/pyramid2"/>
    <dgm:cxn modelId="{F9F4B7F2-FA82-4475-8BC5-6B4F9634B7AA}" type="presParOf" srcId="{5E81403E-E219-4107-9871-7817F0CDAC80}" destId="{A5DAB9E7-14C0-4A90-A9D0-678B9D13B7C7}" srcOrd="2" destOrd="0" presId="urn:microsoft.com/office/officeart/2005/8/layout/pyramid2"/>
    <dgm:cxn modelId="{216EA6E5-BAF2-4986-8BDB-D733D77A6FED}" type="presParOf" srcId="{5E81403E-E219-4107-9871-7817F0CDAC80}" destId="{670DC14E-364D-41F2-AF6A-4DD553E4DFF8}" srcOrd="3" destOrd="0" presId="urn:microsoft.com/office/officeart/2005/8/layout/pyramid2"/>
    <dgm:cxn modelId="{1577323E-1BA0-4E34-BC35-B41D0EB46CAE}" type="presParOf" srcId="{5E81403E-E219-4107-9871-7817F0CDAC80}" destId="{377BF1F4-3399-4C2E-8C7F-19E653195F1D}" srcOrd="4" destOrd="0" presId="urn:microsoft.com/office/officeart/2005/8/layout/pyramid2"/>
    <dgm:cxn modelId="{847A90FD-6B4F-411D-B376-7945EA2D1CD1}" type="presParOf" srcId="{5E81403E-E219-4107-9871-7817F0CDAC80}" destId="{DDEDA2BF-29C0-49D7-B012-9EBABA8EA375}" srcOrd="5" destOrd="0" presId="urn:microsoft.com/office/officeart/2005/8/layout/pyramid2"/>
    <dgm:cxn modelId="{3C253478-01A0-428B-9A7F-419498FC2259}" type="presParOf" srcId="{5E81403E-E219-4107-9871-7817F0CDAC80}" destId="{70ADC3EA-7BE6-4408-AC3A-DD037B1C07B8}" srcOrd="6" destOrd="0" presId="urn:microsoft.com/office/officeart/2005/8/layout/pyramid2"/>
    <dgm:cxn modelId="{075D995B-1C7D-48CF-B29D-0E5A527C627E}" type="presParOf" srcId="{5E81403E-E219-4107-9871-7817F0CDAC80}" destId="{2742006C-4F4F-4968-A859-86A595AD1F71}" srcOrd="7" destOrd="0" presId="urn:microsoft.com/office/officeart/2005/8/layout/pyramid2"/>
  </dgm:cxnLst>
  <dgm:bg/>
  <dgm:whole/>
  <dgm:extLst>
    <a:ext uri="http://schemas.microsoft.com/office/drawing/2008/diagram">
      <dsp:dataModelExt xmlns:dsp="http://schemas.microsoft.com/office/drawing/2008/diagram" relId="rId2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A61FA-F49D-4587-87EA-DB9B894B1607}">
      <dsp:nvSpPr>
        <dsp:cNvPr id="0" name=""/>
        <dsp:cNvSpPr/>
      </dsp:nvSpPr>
      <dsp:spPr>
        <a:xfrm>
          <a:off x="1031" y="0"/>
          <a:ext cx="471788" cy="471788"/>
        </a:xfrm>
        <a:prstGeom prst="ellipse">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668BD71-6758-44CE-9369-E4120322E5D6}">
      <dsp:nvSpPr>
        <dsp:cNvPr id="0" name=""/>
        <dsp:cNvSpPr/>
      </dsp:nvSpPr>
      <dsp:spPr>
        <a:xfrm>
          <a:off x="48210" y="47178"/>
          <a:ext cx="377430" cy="377430"/>
        </a:xfrm>
        <a:prstGeom prst="chord">
          <a:avLst>
            <a:gd name="adj1" fmla="val 1168272"/>
            <a:gd name="adj2" fmla="val 9631728"/>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661CDE0-2659-408F-BB62-443B6CF48815}">
      <dsp:nvSpPr>
        <dsp:cNvPr id="0" name=""/>
        <dsp:cNvSpPr/>
      </dsp:nvSpPr>
      <dsp:spPr>
        <a:xfrm>
          <a:off x="579804" y="576143"/>
          <a:ext cx="1395708" cy="1985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533400">
            <a:lnSpc>
              <a:spcPct val="90000"/>
            </a:lnSpc>
            <a:spcBef>
              <a:spcPct val="0"/>
            </a:spcBef>
            <a:spcAft>
              <a:spcPct val="35000"/>
            </a:spcAft>
            <a:buNone/>
          </a:pPr>
          <a:r>
            <a:rPr lang="it-IT" sz="1200" b="1" kern="1200"/>
            <a:t>Analisi</a:t>
          </a:r>
          <a:r>
            <a:rPr lang="it-IT" sz="1200" kern="1200"/>
            <a:t> dei </a:t>
          </a:r>
          <a:r>
            <a:rPr lang="it-IT" sz="1200" b="1" kern="1200"/>
            <a:t>requisiti</a:t>
          </a:r>
        </a:p>
        <a:p>
          <a:pPr marL="0" lvl="0" indent="0" algn="l" defTabSz="533400">
            <a:lnSpc>
              <a:spcPct val="90000"/>
            </a:lnSpc>
            <a:spcBef>
              <a:spcPct val="0"/>
            </a:spcBef>
            <a:spcAft>
              <a:spcPct val="35000"/>
            </a:spcAft>
            <a:buNone/>
          </a:pPr>
          <a:r>
            <a:rPr lang="it-IT" sz="1200" b="1" kern="1200"/>
            <a:t>Schema </a:t>
          </a:r>
          <a:r>
            <a:rPr lang="it-IT" sz="1200" kern="1200"/>
            <a:t>concettuale (modello E-R) e </a:t>
          </a:r>
          <a:r>
            <a:rPr lang="it-IT" sz="1200" b="1" kern="1200"/>
            <a:t>dizionari</a:t>
          </a:r>
          <a:endParaRPr lang="it-IT" sz="1200" kern="1200"/>
        </a:p>
        <a:p>
          <a:pPr marL="0" lvl="0" indent="0" algn="l" defTabSz="533400">
            <a:lnSpc>
              <a:spcPct val="90000"/>
            </a:lnSpc>
            <a:spcBef>
              <a:spcPct val="0"/>
            </a:spcBef>
            <a:spcAft>
              <a:spcPct val="35000"/>
            </a:spcAft>
            <a:buNone/>
          </a:pPr>
          <a:r>
            <a:rPr lang="it-IT" sz="1200" kern="1200"/>
            <a:t>Descrizione delle </a:t>
          </a:r>
          <a:r>
            <a:rPr lang="it-IT" sz="1200" b="1" kern="1200"/>
            <a:t>operazioni</a:t>
          </a:r>
          <a:endParaRPr lang="it-IT" sz="1200" kern="1200"/>
        </a:p>
        <a:p>
          <a:pPr marL="0" lvl="0" indent="0" algn="l" defTabSz="533400">
            <a:lnSpc>
              <a:spcPct val="90000"/>
            </a:lnSpc>
            <a:spcBef>
              <a:spcPct val="0"/>
            </a:spcBef>
            <a:spcAft>
              <a:spcPct val="35000"/>
            </a:spcAft>
            <a:buNone/>
          </a:pPr>
          <a:r>
            <a:rPr lang="it-IT" sz="1200" b="1" kern="1200"/>
            <a:t>Business rules</a:t>
          </a:r>
          <a:r>
            <a:rPr lang="it-IT" sz="1200" kern="1200"/>
            <a:t> (vincoli di integrità non esprimibili con E-R). </a:t>
          </a:r>
        </a:p>
      </dsp:txBody>
      <dsp:txXfrm>
        <a:off x="579804" y="576143"/>
        <a:ext cx="1395708" cy="1985444"/>
      </dsp:txXfrm>
    </dsp:sp>
    <dsp:sp modelId="{F34CEC3F-52ED-4123-9CCE-A9FBE78CCB73}">
      <dsp:nvSpPr>
        <dsp:cNvPr id="0" name=""/>
        <dsp:cNvSpPr/>
      </dsp:nvSpPr>
      <dsp:spPr>
        <a:xfrm>
          <a:off x="571109" y="0"/>
          <a:ext cx="1395708" cy="4717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666750">
            <a:lnSpc>
              <a:spcPct val="90000"/>
            </a:lnSpc>
            <a:spcBef>
              <a:spcPct val="0"/>
            </a:spcBef>
            <a:spcAft>
              <a:spcPct val="35000"/>
            </a:spcAft>
            <a:buNone/>
          </a:pPr>
          <a:r>
            <a:rPr lang="it-IT" sz="1500" b="1" kern="1200"/>
            <a:t>Progettazione concettuale</a:t>
          </a:r>
        </a:p>
      </dsp:txBody>
      <dsp:txXfrm>
        <a:off x="571109" y="0"/>
        <a:ext cx="1395708" cy="471788"/>
      </dsp:txXfrm>
    </dsp:sp>
    <dsp:sp modelId="{F11041CF-1655-41AD-8BCA-69CD86C34047}">
      <dsp:nvSpPr>
        <dsp:cNvPr id="0" name=""/>
        <dsp:cNvSpPr/>
      </dsp:nvSpPr>
      <dsp:spPr>
        <a:xfrm>
          <a:off x="2065106" y="0"/>
          <a:ext cx="471788" cy="471788"/>
        </a:xfrm>
        <a:prstGeom prst="ellipse">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ADD1FFF-6B8F-4970-9E57-6D4BA0715812}">
      <dsp:nvSpPr>
        <dsp:cNvPr id="0" name=""/>
        <dsp:cNvSpPr/>
      </dsp:nvSpPr>
      <dsp:spPr>
        <a:xfrm>
          <a:off x="2112285" y="47178"/>
          <a:ext cx="377430" cy="377430"/>
        </a:xfrm>
        <a:prstGeom prst="chord">
          <a:avLst>
            <a:gd name="adj1" fmla="val 20431728"/>
            <a:gd name="adj2" fmla="val 11968272"/>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1FCF16-2C91-4083-8E28-30F770607286}">
      <dsp:nvSpPr>
        <dsp:cNvPr id="0" name=""/>
        <dsp:cNvSpPr/>
      </dsp:nvSpPr>
      <dsp:spPr>
        <a:xfrm>
          <a:off x="2635184" y="576143"/>
          <a:ext cx="1395708" cy="1985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533400">
            <a:lnSpc>
              <a:spcPct val="90000"/>
            </a:lnSpc>
            <a:spcBef>
              <a:spcPct val="0"/>
            </a:spcBef>
            <a:spcAft>
              <a:spcPct val="35000"/>
            </a:spcAft>
            <a:buNone/>
          </a:pPr>
          <a:r>
            <a:rPr lang="it-IT" sz="1200" b="1" kern="1200"/>
            <a:t>Tavola</a:t>
          </a:r>
          <a:r>
            <a:rPr lang="it-IT" sz="1200" kern="1200"/>
            <a:t> dei volumi e delle frequenze</a:t>
          </a:r>
        </a:p>
        <a:p>
          <a:pPr marL="0" lvl="0" indent="0" algn="l" defTabSz="533400">
            <a:lnSpc>
              <a:spcPct val="90000"/>
            </a:lnSpc>
            <a:spcBef>
              <a:spcPct val="0"/>
            </a:spcBef>
            <a:spcAft>
              <a:spcPct val="35000"/>
            </a:spcAft>
            <a:buNone/>
          </a:pPr>
          <a:r>
            <a:rPr lang="it-IT" sz="1200" b="1" kern="1200"/>
            <a:t>Analisi</a:t>
          </a:r>
          <a:r>
            <a:rPr lang="it-IT" sz="1200" kern="1200"/>
            <a:t> dei costi dovuti alle </a:t>
          </a:r>
          <a:r>
            <a:rPr lang="it-IT" sz="1200" b="1" kern="1200"/>
            <a:t>ridondanze</a:t>
          </a:r>
        </a:p>
        <a:p>
          <a:pPr marL="0" lvl="0" indent="0" algn="l" defTabSz="533400">
            <a:lnSpc>
              <a:spcPct val="90000"/>
            </a:lnSpc>
            <a:spcBef>
              <a:spcPct val="0"/>
            </a:spcBef>
            <a:spcAft>
              <a:spcPct val="35000"/>
            </a:spcAft>
            <a:buNone/>
          </a:pPr>
          <a:r>
            <a:rPr lang="it-IT" sz="1200" u="none" kern="1200"/>
            <a:t>Ristrutturazione dello</a:t>
          </a:r>
          <a:r>
            <a:rPr lang="it-IT" sz="1200" kern="1200"/>
            <a:t> </a:t>
          </a:r>
          <a:r>
            <a:rPr lang="it-IT" sz="1200" b="1" kern="1200"/>
            <a:t>schema</a:t>
          </a:r>
          <a:r>
            <a:rPr lang="it-IT" sz="1200" kern="1200"/>
            <a:t> E-R (schema logico finale)</a:t>
          </a:r>
        </a:p>
      </dsp:txBody>
      <dsp:txXfrm>
        <a:off x="2635184" y="576143"/>
        <a:ext cx="1395708" cy="1985444"/>
      </dsp:txXfrm>
    </dsp:sp>
    <dsp:sp modelId="{7C4C85F7-C5A5-4E64-9237-CD1607B8C777}">
      <dsp:nvSpPr>
        <dsp:cNvPr id="0" name=""/>
        <dsp:cNvSpPr/>
      </dsp:nvSpPr>
      <dsp:spPr>
        <a:xfrm>
          <a:off x="2635184" y="0"/>
          <a:ext cx="1395708" cy="4717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666750">
            <a:lnSpc>
              <a:spcPct val="90000"/>
            </a:lnSpc>
            <a:spcBef>
              <a:spcPct val="0"/>
            </a:spcBef>
            <a:spcAft>
              <a:spcPct val="35000"/>
            </a:spcAft>
            <a:buNone/>
          </a:pPr>
          <a:r>
            <a:rPr lang="it-IT" sz="1500" b="1" kern="1200"/>
            <a:t>Progettazione logica</a:t>
          </a:r>
        </a:p>
      </dsp:txBody>
      <dsp:txXfrm>
        <a:off x="2635184" y="0"/>
        <a:ext cx="1395708" cy="471788"/>
      </dsp:txXfrm>
    </dsp:sp>
    <dsp:sp modelId="{B3BC26A7-2698-4942-B57F-007C75A69252}">
      <dsp:nvSpPr>
        <dsp:cNvPr id="0" name=""/>
        <dsp:cNvSpPr/>
      </dsp:nvSpPr>
      <dsp:spPr>
        <a:xfrm>
          <a:off x="4129182" y="0"/>
          <a:ext cx="471788" cy="471788"/>
        </a:xfrm>
        <a:prstGeom prst="ellipse">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9753ACB-1A9D-40E8-9EB0-A1BA5EF50E1B}">
      <dsp:nvSpPr>
        <dsp:cNvPr id="0" name=""/>
        <dsp:cNvSpPr/>
      </dsp:nvSpPr>
      <dsp:spPr>
        <a:xfrm>
          <a:off x="4176361" y="47178"/>
          <a:ext cx="377430" cy="377430"/>
        </a:xfrm>
        <a:prstGeom prst="chord">
          <a:avLst>
            <a:gd name="adj1" fmla="val 16200000"/>
            <a:gd name="adj2" fmla="val 1620000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672B58-F8CA-488C-B02A-6CEE5BB3E0E2}">
      <dsp:nvSpPr>
        <dsp:cNvPr id="0" name=""/>
        <dsp:cNvSpPr/>
      </dsp:nvSpPr>
      <dsp:spPr>
        <a:xfrm>
          <a:off x="4699260" y="593536"/>
          <a:ext cx="1395708" cy="1985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533400">
            <a:lnSpc>
              <a:spcPct val="90000"/>
            </a:lnSpc>
            <a:spcBef>
              <a:spcPct val="0"/>
            </a:spcBef>
            <a:spcAft>
              <a:spcPct val="35000"/>
            </a:spcAft>
            <a:buNone/>
          </a:pPr>
          <a:r>
            <a:rPr lang="it-IT" sz="1200" b="1" kern="1200"/>
            <a:t>Implementazione</a:t>
          </a:r>
          <a:r>
            <a:rPr lang="it-IT" sz="1200" b="0" kern="1200"/>
            <a:t> delle tabelle, delle query e dei trigger</a:t>
          </a:r>
        </a:p>
      </dsp:txBody>
      <dsp:txXfrm>
        <a:off x="4699260" y="593536"/>
        <a:ext cx="1395708" cy="1985444"/>
      </dsp:txXfrm>
    </dsp:sp>
    <dsp:sp modelId="{310CFE01-C8C6-43FD-9E38-C2B557551EB1}">
      <dsp:nvSpPr>
        <dsp:cNvPr id="0" name=""/>
        <dsp:cNvSpPr/>
      </dsp:nvSpPr>
      <dsp:spPr>
        <a:xfrm>
          <a:off x="4699260" y="0"/>
          <a:ext cx="1395708" cy="4717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666750">
            <a:lnSpc>
              <a:spcPct val="90000"/>
            </a:lnSpc>
            <a:spcBef>
              <a:spcPct val="0"/>
            </a:spcBef>
            <a:spcAft>
              <a:spcPct val="35000"/>
            </a:spcAft>
            <a:buNone/>
          </a:pPr>
          <a:r>
            <a:rPr lang="it-IT" sz="1500" b="1" kern="1200"/>
            <a:t>Progettazione fisica</a:t>
          </a:r>
        </a:p>
      </dsp:txBody>
      <dsp:txXfrm>
        <a:off x="4699260" y="0"/>
        <a:ext cx="1395708" cy="4717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5C6F38-02AC-48CA-BB86-1F7A4EFD0E87}">
      <dsp:nvSpPr>
        <dsp:cNvPr id="0" name=""/>
        <dsp:cNvSpPr/>
      </dsp:nvSpPr>
      <dsp:spPr>
        <a:xfrm>
          <a:off x="150764" y="0"/>
          <a:ext cx="2007235" cy="2007235"/>
        </a:xfrm>
        <a:prstGeom prst="triangle">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B89491D-F7FB-4741-82EA-650617477417}">
      <dsp:nvSpPr>
        <dsp:cNvPr id="0" name=""/>
        <dsp:cNvSpPr/>
      </dsp:nvSpPr>
      <dsp:spPr>
        <a:xfrm>
          <a:off x="1154382" y="200919"/>
          <a:ext cx="1304702" cy="356754"/>
        </a:xfrm>
        <a:prstGeom prst="roundRect">
          <a:avLst/>
        </a:prstGeom>
        <a:solidFill>
          <a:schemeClr val="lt1">
            <a:alpha val="90000"/>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i="1" kern="1200"/>
            <a:t>Specifica</a:t>
          </a:r>
        </a:p>
      </dsp:txBody>
      <dsp:txXfrm>
        <a:off x="1171797" y="218334"/>
        <a:ext cx="1269872" cy="321924"/>
      </dsp:txXfrm>
    </dsp:sp>
    <dsp:sp modelId="{A5DAB9E7-14C0-4A90-A9D0-678B9D13B7C7}">
      <dsp:nvSpPr>
        <dsp:cNvPr id="0" name=""/>
        <dsp:cNvSpPr/>
      </dsp:nvSpPr>
      <dsp:spPr>
        <a:xfrm>
          <a:off x="1154382" y="602268"/>
          <a:ext cx="1304702" cy="356754"/>
        </a:xfrm>
        <a:prstGeom prst="roundRect">
          <a:avLst/>
        </a:prstGeom>
        <a:solidFill>
          <a:schemeClr val="lt1">
            <a:alpha val="90000"/>
            <a:hueOff val="0"/>
            <a:satOff val="0"/>
            <a:lumOff val="0"/>
            <a:alphaOff val="0"/>
          </a:schemeClr>
        </a:solidFill>
        <a:ln w="25400" cap="flat" cmpd="sng" algn="ctr">
          <a:solidFill>
            <a:schemeClr val="accent6">
              <a:shade val="80000"/>
              <a:hueOff val="0"/>
              <a:satOff val="0"/>
              <a:lumOff val="119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Schema iniziale</a:t>
          </a:r>
        </a:p>
      </dsp:txBody>
      <dsp:txXfrm>
        <a:off x="1171797" y="619683"/>
        <a:ext cx="1269872" cy="321924"/>
      </dsp:txXfrm>
    </dsp:sp>
    <dsp:sp modelId="{377BF1F4-3399-4C2E-8C7F-19E653195F1D}">
      <dsp:nvSpPr>
        <dsp:cNvPr id="0" name=""/>
        <dsp:cNvSpPr/>
      </dsp:nvSpPr>
      <dsp:spPr>
        <a:xfrm>
          <a:off x="1154382" y="1020286"/>
          <a:ext cx="1304702" cy="356754"/>
        </a:xfrm>
        <a:prstGeom prst="roundRect">
          <a:avLst/>
        </a:prstGeom>
        <a:solidFill>
          <a:schemeClr val="lt1">
            <a:alpha val="90000"/>
            <a:hueOff val="0"/>
            <a:satOff val="0"/>
            <a:lumOff val="0"/>
            <a:alphaOff val="0"/>
          </a:schemeClr>
        </a:solidFill>
        <a:ln w="25400" cap="flat" cmpd="sng" algn="ctr">
          <a:solidFill>
            <a:schemeClr val="accent6">
              <a:shade val="80000"/>
              <a:hueOff val="0"/>
              <a:satOff val="0"/>
              <a:lumOff val="2383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Schema intermedio</a:t>
          </a:r>
        </a:p>
      </dsp:txBody>
      <dsp:txXfrm>
        <a:off x="1171797" y="1037701"/>
        <a:ext cx="1269872" cy="321924"/>
      </dsp:txXfrm>
    </dsp:sp>
    <dsp:sp modelId="{70ADC3EA-7BE6-4408-AC3A-DD037B1C07B8}">
      <dsp:nvSpPr>
        <dsp:cNvPr id="0" name=""/>
        <dsp:cNvSpPr/>
      </dsp:nvSpPr>
      <dsp:spPr>
        <a:xfrm>
          <a:off x="1154382" y="1456799"/>
          <a:ext cx="1304702" cy="356754"/>
        </a:xfrm>
        <a:prstGeom prst="roundRect">
          <a:avLst/>
        </a:prstGeom>
        <a:solidFill>
          <a:schemeClr val="lt1">
            <a:alpha val="90000"/>
            <a:hueOff val="0"/>
            <a:satOff val="0"/>
            <a:lumOff val="0"/>
            <a:alphaOff val="0"/>
          </a:schemeClr>
        </a:solidFill>
        <a:ln w="25400" cap="flat" cmpd="sng" algn="ctr">
          <a:solidFill>
            <a:schemeClr val="accent6">
              <a:shade val="80000"/>
              <a:hueOff val="0"/>
              <a:satOff val="0"/>
              <a:lumOff val="357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i="1" kern="1200"/>
            <a:t>Schema finale</a:t>
          </a:r>
        </a:p>
      </dsp:txBody>
      <dsp:txXfrm>
        <a:off x="1171797" y="1474214"/>
        <a:ext cx="1269872" cy="321924"/>
      </dsp:txXfrm>
    </dsp:sp>
  </dsp:spTree>
</dsp:drawing>
</file>

<file path=word/diagrams/layout1.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8f1d831e-8909-4d13-8142-38612dd2a75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0865843B56CE4A96B9736B16A996F4" ma:contentTypeVersion="7" ma:contentTypeDescription="Create a new document." ma:contentTypeScope="" ma:versionID="141e8d054bae650d285d8cfc5406e7b0">
  <xsd:schema xmlns:xsd="http://www.w3.org/2001/XMLSchema" xmlns:xs="http://www.w3.org/2001/XMLSchema" xmlns:p="http://schemas.microsoft.com/office/2006/metadata/properties" xmlns:ns3="5bafccac-4f41-4ca6-978c-0be134ab3576" xmlns:ns4="8f1d831e-8909-4d13-8142-38612dd2a750" targetNamespace="http://schemas.microsoft.com/office/2006/metadata/properties" ma:root="true" ma:fieldsID="23fc0d9a0d5c50d50f6dd9c036933517" ns3:_="" ns4:_="">
    <xsd:import namespace="5bafccac-4f41-4ca6-978c-0be134ab3576"/>
    <xsd:import namespace="8f1d831e-8909-4d13-8142-38612dd2a750"/>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afccac-4f41-4ca6-978c-0be134ab357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1d831e-8909-4d13-8142-38612dd2a750"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0E63C-8FA6-4832-B706-6A040D0B3C48}">
  <ds:schemaRefs>
    <ds:schemaRef ds:uri="http://schemas.microsoft.com/office/2006/metadata/properties"/>
    <ds:schemaRef ds:uri="http://schemas.microsoft.com/office/infopath/2007/PartnerControls"/>
    <ds:schemaRef ds:uri="8f1d831e-8909-4d13-8142-38612dd2a750"/>
  </ds:schemaRefs>
</ds:datastoreItem>
</file>

<file path=customXml/itemProps3.xml><?xml version="1.0" encoding="utf-8"?>
<ds:datastoreItem xmlns:ds="http://schemas.openxmlformats.org/officeDocument/2006/customXml" ds:itemID="{BC2337E6-E08D-45C6-88C0-D773A549A2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afccac-4f41-4ca6-978c-0be134ab3576"/>
    <ds:schemaRef ds:uri="8f1d831e-8909-4d13-8142-38612dd2a7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B3EEB8-DC29-4016-A4FF-BD54B29153FF}">
  <ds:schemaRefs>
    <ds:schemaRef ds:uri="http://schemas.microsoft.com/sharepoint/v3/contenttype/forms"/>
  </ds:schemaRefs>
</ds:datastoreItem>
</file>

<file path=customXml/itemProps5.xml><?xml version="1.0" encoding="utf-8"?>
<ds:datastoreItem xmlns:ds="http://schemas.openxmlformats.org/officeDocument/2006/customXml" ds:itemID="{7ACD6A3B-6DFA-4E98-A7BE-CB1E2718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annuale (schema Rosso e nero)</Template>
  <TotalTime>4753</TotalTime>
  <Pages>33</Pages>
  <Words>4338</Words>
  <Characters>24732</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Kela Riscica</dc:creator>
  <cp:keywords/>
  <cp:lastModifiedBy>GABRIELA RISCICA</cp:lastModifiedBy>
  <cp:revision>2017</cp:revision>
  <dcterms:created xsi:type="dcterms:W3CDTF">2023-10-11T14:54:00Z</dcterms:created>
  <dcterms:modified xsi:type="dcterms:W3CDTF">2023-11-17T11:05:00Z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0x010100630865843B56CE4A96B9736B16A996F4</vt:lpwstr>
  </property>
</Properties>
</file>